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pptx" ContentType="application/vnd.openxmlformats-officedocument.presentationml.presentation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F1756F" w14:textId="77777777" w:rsidR="00F5303E" w:rsidRDefault="000421E6" w:rsidP="00507061">
      <w:pPr>
        <w:pStyle w:val="-0"/>
      </w:pPr>
      <w:r>
        <w:rPr>
          <w:noProof/>
        </w:rPr>
        <mc:AlternateContent>
          <mc:Choice Requires="wps">
            <w:drawing>
              <wp:inline distT="0" distB="0" distL="0" distR="0" wp14:anchorId="54768574" wp14:editId="61EAA1A8">
                <wp:extent cx="5248275" cy="2343150"/>
                <wp:effectExtent l="0" t="0" r="0" b="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234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ECCC1" w14:textId="77777777" w:rsidR="00017DBF" w:rsidRDefault="00017DBF" w:rsidP="000B5D60">
                            <w:pPr>
                              <w:pStyle w:val="a5"/>
                              <w:spacing w:before="156" w:after="156"/>
                            </w:pPr>
                          </w:p>
                          <w:p w14:paraId="2CF1F25D" w14:textId="77777777" w:rsidR="00017DBF" w:rsidRDefault="00017DBF" w:rsidP="000B5D60">
                            <w:pPr>
                              <w:pStyle w:val="a5"/>
                              <w:spacing w:before="156" w:after="156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汇添富基金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管理股份有限公司</w:t>
                            </w:r>
                          </w:p>
                          <w:p w14:paraId="58EBA2FD" w14:textId="77777777" w:rsidR="00017DBF" w:rsidRPr="000B5D60" w:rsidRDefault="00017DBF" w:rsidP="000B5D60">
                            <w:pPr>
                              <w:pStyle w:val="a5"/>
                              <w:spacing w:before="156" w:after="156"/>
                            </w:pPr>
                            <w:r>
                              <w:rPr>
                                <w:rFonts w:hint="eastAsia"/>
                              </w:rPr>
                              <w:t>互联网金融总部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476857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13.25pt;height:18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" filled="f" stroked="f">
                <v:textbox>
                  <w:txbxContent>
                    <w:p w14:paraId="60AECCC1" w14:textId="77777777" w:rsidR="00017DBF" w:rsidRDefault="00017DBF" w:rsidP="000B5D60">
                      <w:pPr>
                        <w:pStyle w:val="a5"/>
                        <w:spacing w:before="156" w:after="156"/>
                      </w:pPr>
                    </w:p>
                    <w:p w14:paraId="2CF1F25D" w14:textId="77777777" w:rsidR="00017DBF" w:rsidRDefault="00017DBF" w:rsidP="000B5D60">
                      <w:pPr>
                        <w:pStyle w:val="a5"/>
                        <w:spacing w:before="156" w:after="156"/>
                      </w:pPr>
                      <w:r>
                        <w:rPr>
                          <w:rFonts w:hint="eastAsia"/>
                        </w:rPr>
                        <w:t>汇添富基金管理股份有限公司</w:t>
                      </w:r>
                    </w:p>
                    <w:p w14:paraId="58EBA2FD" w14:textId="77777777" w:rsidR="00017DBF" w:rsidRPr="000B5D60" w:rsidRDefault="00017DBF" w:rsidP="000B5D60">
                      <w:pPr>
                        <w:pStyle w:val="a5"/>
                        <w:spacing w:before="156" w:after="156"/>
                      </w:pPr>
                      <w:r>
                        <w:rPr>
                          <w:rFonts w:hint="eastAsia"/>
                        </w:rPr>
                        <w:t>互联网金融总部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32DD52" w14:textId="77777777" w:rsidR="00507061" w:rsidRDefault="00507061" w:rsidP="003E113A">
      <w:pPr>
        <w:pStyle w:val="-0"/>
      </w:pPr>
    </w:p>
    <w:p w14:paraId="4E615CE5" w14:textId="77777777" w:rsidR="00507061" w:rsidRDefault="00507061" w:rsidP="003E113A">
      <w:pPr>
        <w:pStyle w:val="-0"/>
      </w:pPr>
    </w:p>
    <w:p w14:paraId="08358953" w14:textId="77777777" w:rsidR="00507061" w:rsidRDefault="00507061" w:rsidP="003E113A">
      <w:pPr>
        <w:pStyle w:val="-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972"/>
        <w:gridCol w:w="2920"/>
        <w:gridCol w:w="972"/>
        <w:gridCol w:w="1043"/>
        <w:gridCol w:w="1235"/>
      </w:tblGrid>
      <w:tr w:rsidR="00961855" w14:paraId="5B0B582A" w14:textId="77777777" w:rsidTr="000F2559">
        <w:trPr>
          <w:cantSplit/>
        </w:trPr>
        <w:tc>
          <w:tcPr>
            <w:tcW w:w="5000" w:type="pct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/>
            <w:hideMark/>
          </w:tcPr>
          <w:p w14:paraId="08E1D740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修订历史</w:t>
            </w:r>
          </w:p>
        </w:tc>
      </w:tr>
      <w:tr w:rsidR="00961855" w14:paraId="6B2EA894" w14:textId="77777777" w:rsidTr="000F2559">
        <w:tc>
          <w:tcPr>
            <w:tcW w:w="68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219A6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生效日期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EDFB4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版本号</w:t>
            </w:r>
          </w:p>
        </w:tc>
        <w:tc>
          <w:tcPr>
            <w:tcW w:w="1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8D388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版本说明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7EBC2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作者</w:t>
            </w:r>
          </w:p>
        </w:tc>
        <w:tc>
          <w:tcPr>
            <w:tcW w:w="6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C6C23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审核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E8D3B74" w14:textId="77777777" w:rsidR="00961855" w:rsidRDefault="00943227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批准</w:t>
            </w:r>
          </w:p>
        </w:tc>
      </w:tr>
      <w:tr w:rsidR="00961855" w14:paraId="717F68A3" w14:textId="77777777" w:rsidTr="000F2559">
        <w:tc>
          <w:tcPr>
            <w:tcW w:w="68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780634FE" w14:textId="77777777" w:rsidR="00961855" w:rsidRDefault="00B2697C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2022</w:t>
            </w:r>
            <w:r w:rsidR="00EF400E">
              <w:rPr>
                <w:rFonts w:hint="eastAsia"/>
                <w:sz w:val="18"/>
              </w:rPr>
              <w:t>.2.</w:t>
            </w: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BDE99" w14:textId="77777777" w:rsidR="00961855" w:rsidRDefault="00EF400E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V1.0</w:t>
            </w:r>
          </w:p>
        </w:tc>
        <w:tc>
          <w:tcPr>
            <w:tcW w:w="1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763D5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rPr>
                <w:sz w:val="18"/>
              </w:rPr>
            </w:pP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DAA75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140AB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AAA4C2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</w:tr>
      <w:tr w:rsidR="00961855" w14:paraId="0CF1C52B" w14:textId="77777777" w:rsidTr="000F2559">
        <w:tc>
          <w:tcPr>
            <w:tcW w:w="68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FDE1DF7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642C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1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C4DA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rPr>
                <w:sz w:val="18"/>
              </w:rPr>
            </w:pP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FA302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D45F8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41DE16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</w:tr>
      <w:tr w:rsidR="00961855" w14:paraId="173A524A" w14:textId="77777777" w:rsidTr="000F2559">
        <w:tc>
          <w:tcPr>
            <w:tcW w:w="68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225BE91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C8023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1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CB927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rPr>
                <w:sz w:val="18"/>
              </w:rPr>
            </w:pP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7B926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6D88C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AE4281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</w:tr>
      <w:tr w:rsidR="00961855" w14:paraId="16B6C515" w14:textId="77777777" w:rsidTr="000F2559">
        <w:tc>
          <w:tcPr>
            <w:tcW w:w="68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373AB70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4B742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1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75B6F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rPr>
                <w:sz w:val="18"/>
              </w:rPr>
            </w:pP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B7FED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6F53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26C741" w14:textId="77777777" w:rsidR="00961855" w:rsidRDefault="00961855" w:rsidP="00FB3592">
            <w:pPr>
              <w:pStyle w:val="ac"/>
              <w:spacing w:beforeLines="40" w:before="124" w:afterLines="40" w:after="124"/>
              <w:ind w:firstLineChars="0" w:firstLine="0"/>
              <w:jc w:val="center"/>
              <w:rPr>
                <w:sz w:val="18"/>
              </w:rPr>
            </w:pPr>
          </w:p>
        </w:tc>
      </w:tr>
    </w:tbl>
    <w:p w14:paraId="7CB38081" w14:textId="77777777" w:rsidR="00710C51" w:rsidRDefault="00710C51" w:rsidP="003E5167">
      <w:pPr>
        <w:pStyle w:val="-0"/>
      </w:pPr>
    </w:p>
    <w:p w14:paraId="0D55D8D1" w14:textId="77777777" w:rsidR="00943227" w:rsidRDefault="00943227" w:rsidP="003E5167">
      <w:pPr>
        <w:pStyle w:val="-0"/>
      </w:pPr>
    </w:p>
    <w:p w14:paraId="316B7875" w14:textId="77777777" w:rsidR="00943227" w:rsidRDefault="00943227" w:rsidP="00507061">
      <w:pPr>
        <w:pStyle w:val="-0"/>
        <w:jc w:val="both"/>
      </w:pPr>
    </w:p>
    <w:p w14:paraId="02F8F2A1" w14:textId="77777777" w:rsidR="00507061" w:rsidRDefault="00507061" w:rsidP="00507061">
      <w:pPr>
        <w:pStyle w:val="-0"/>
        <w:jc w:val="both"/>
      </w:pPr>
    </w:p>
    <w:p w14:paraId="2380C0F7" w14:textId="77777777" w:rsidR="00507061" w:rsidRDefault="00507061" w:rsidP="00507061">
      <w:pPr>
        <w:pStyle w:val="-0"/>
        <w:jc w:val="both"/>
      </w:pPr>
    </w:p>
    <w:p w14:paraId="1D77793C" w14:textId="77777777" w:rsidR="00507061" w:rsidRDefault="00507061" w:rsidP="00507061">
      <w:pPr>
        <w:pStyle w:val="-0"/>
        <w:jc w:val="both"/>
      </w:pPr>
    </w:p>
    <w:p w14:paraId="0B72B171" w14:textId="77777777" w:rsidR="00710C51" w:rsidRDefault="001B0D91" w:rsidP="00710C51">
      <w:pPr>
        <w:pStyle w:val="a3"/>
        <w:spacing w:before="624" w:after="624"/>
      </w:pPr>
      <w:r>
        <w:rPr>
          <w:rFonts w:ascii="宋体" w:hAnsi="宋体" w:hint="eastAsia"/>
        </w:rPr>
        <w:t>代销资金结算三期</w:t>
      </w:r>
      <w:r w:rsidR="006879C8">
        <w:rPr>
          <w:rFonts w:ascii="宋体" w:hAnsi="宋体" w:hint="eastAsia"/>
        </w:rPr>
        <w:t>项目</w:t>
      </w:r>
      <w:r w:rsidR="00943227" w:rsidRPr="00943227">
        <w:rPr>
          <w:rFonts w:ascii="宋体" w:hAnsi="宋体" w:hint="eastAsia"/>
        </w:rPr>
        <w:t>需求说明书</w:t>
      </w:r>
    </w:p>
    <w:p w14:paraId="4A0DE9D5" w14:textId="77777777" w:rsidR="00F003E9" w:rsidRDefault="00F003E9" w:rsidP="00CB1652">
      <w:pPr>
        <w:pStyle w:val="ad"/>
      </w:pPr>
    </w:p>
    <w:p w14:paraId="12D0698C" w14:textId="77777777" w:rsidR="00F003E9" w:rsidRDefault="00F003E9" w:rsidP="00CB1652">
      <w:pPr>
        <w:pStyle w:val="ad"/>
      </w:pPr>
    </w:p>
    <w:p w14:paraId="606DD92E" w14:textId="77777777" w:rsidR="00F003E9" w:rsidRDefault="00F003E9" w:rsidP="00CB1652">
      <w:pPr>
        <w:pStyle w:val="ad"/>
      </w:pPr>
    </w:p>
    <w:p w14:paraId="713191D3" w14:textId="77777777" w:rsidR="00F003E9" w:rsidRDefault="00F003E9" w:rsidP="00CB1652">
      <w:pPr>
        <w:pStyle w:val="ad"/>
      </w:pPr>
    </w:p>
    <w:p w14:paraId="15B43CDF" w14:textId="77777777" w:rsidR="00F003E9" w:rsidRDefault="00F003E9" w:rsidP="00CB1652">
      <w:pPr>
        <w:pStyle w:val="ad"/>
      </w:pPr>
    </w:p>
    <w:p w14:paraId="3E8FFC2C" w14:textId="77777777" w:rsidR="00F003E9" w:rsidRDefault="00F003E9" w:rsidP="00CB1652">
      <w:pPr>
        <w:pStyle w:val="ad"/>
      </w:pPr>
    </w:p>
    <w:p w14:paraId="34C9F090" w14:textId="77777777" w:rsidR="006879C8" w:rsidRDefault="002B3D23" w:rsidP="0032043D">
      <w:pPr>
        <w:pStyle w:val="af2"/>
        <w:rPr>
          <w:noProof/>
        </w:rPr>
      </w:pPr>
      <w:r>
        <w:rPr>
          <w:rFonts w:hint="eastAsia"/>
        </w:rPr>
        <w:lastRenderedPageBreak/>
        <w:t>目录</w:t>
      </w:r>
      <w:r w:rsidR="00496D07">
        <w:fldChar w:fldCharType="begin"/>
      </w:r>
      <w:r w:rsidR="0032043D">
        <w:instrText xml:space="preserve"> TOC \o "1-3" \h \z \u </w:instrText>
      </w:r>
      <w:r w:rsidR="00496D07">
        <w:fldChar w:fldCharType="separate"/>
      </w:r>
    </w:p>
    <w:p w14:paraId="421E9037" w14:textId="77777777" w:rsidR="006879C8" w:rsidRDefault="004D5CB7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77856228" w:history="1">
        <w:r w:rsidR="006879C8" w:rsidRPr="0052678D">
          <w:rPr>
            <w:rStyle w:val="af"/>
            <w:noProof/>
          </w:rPr>
          <w:t>1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引言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_Toc477856228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1</w:t>
        </w:r>
        <w:r w:rsidR="006879C8">
          <w:rPr>
            <w:noProof/>
            <w:webHidden/>
          </w:rPr>
          <w:fldChar w:fldCharType="end"/>
        </w:r>
      </w:hyperlink>
    </w:p>
    <w:p w14:paraId="298F67E5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29" w:history="1">
        <w:r w:rsidR="006879C8" w:rsidRPr="0052678D">
          <w:rPr>
            <w:rStyle w:val="af"/>
            <w:noProof/>
          </w:rPr>
          <w:t>1.1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背景与目的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_Toc477856229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1</w:t>
        </w:r>
        <w:r w:rsidR="006879C8">
          <w:rPr>
            <w:noProof/>
            <w:webHidden/>
          </w:rPr>
          <w:fldChar w:fldCharType="end"/>
        </w:r>
      </w:hyperlink>
    </w:p>
    <w:p w14:paraId="7D9194D4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30" w:history="1">
        <w:r w:rsidR="006879C8" w:rsidRPr="0052678D">
          <w:rPr>
            <w:rStyle w:val="af"/>
            <w:noProof/>
          </w:rPr>
          <w:t>1.2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范围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_Toc477856230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1</w:t>
        </w:r>
        <w:r w:rsidR="006879C8">
          <w:rPr>
            <w:noProof/>
            <w:webHidden/>
          </w:rPr>
          <w:fldChar w:fldCharType="end"/>
        </w:r>
      </w:hyperlink>
    </w:p>
    <w:p w14:paraId="550784A5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31" w:history="1">
        <w:r w:rsidR="006879C8" w:rsidRPr="0052678D">
          <w:rPr>
            <w:rStyle w:val="af"/>
            <w:noProof/>
          </w:rPr>
          <w:t>1.3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术语和缩略语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_Toc477856231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1</w:t>
        </w:r>
        <w:r w:rsidR="006879C8">
          <w:rPr>
            <w:noProof/>
            <w:webHidden/>
          </w:rPr>
          <w:fldChar w:fldCharType="end"/>
        </w:r>
      </w:hyperlink>
    </w:p>
    <w:p w14:paraId="1C78A30F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32" w:history="1">
        <w:r w:rsidR="006879C8" w:rsidRPr="0052678D">
          <w:rPr>
            <w:rStyle w:val="af"/>
            <w:noProof/>
          </w:rPr>
          <w:t>1.4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参考资料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_Toc477856232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1</w:t>
        </w:r>
        <w:r w:rsidR="006879C8">
          <w:rPr>
            <w:noProof/>
            <w:webHidden/>
          </w:rPr>
          <w:fldChar w:fldCharType="end"/>
        </w:r>
      </w:hyperlink>
    </w:p>
    <w:p w14:paraId="5B142641" w14:textId="77777777" w:rsidR="006879C8" w:rsidRDefault="004D5CB7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77856233" w:history="1">
        <w:r w:rsidR="006879C8" w:rsidRPr="0052678D">
          <w:rPr>
            <w:rStyle w:val="af"/>
            <w:noProof/>
          </w:rPr>
          <w:t>2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概述说明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_Toc477856233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2</w:t>
        </w:r>
        <w:r w:rsidR="006879C8">
          <w:rPr>
            <w:noProof/>
            <w:webHidden/>
          </w:rPr>
          <w:fldChar w:fldCharType="end"/>
        </w:r>
      </w:hyperlink>
    </w:p>
    <w:p w14:paraId="2F0C611C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34" w:history="1">
        <w:r w:rsidR="006879C8" w:rsidRPr="0052678D">
          <w:rPr>
            <w:rStyle w:val="af"/>
            <w:noProof/>
          </w:rPr>
          <w:t>2.1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现状分析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_Toc477856234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2</w:t>
        </w:r>
        <w:r w:rsidR="006879C8">
          <w:rPr>
            <w:noProof/>
            <w:webHidden/>
          </w:rPr>
          <w:fldChar w:fldCharType="end"/>
        </w:r>
      </w:hyperlink>
    </w:p>
    <w:p w14:paraId="08F62C51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35" w:history="1">
        <w:r w:rsidR="006879C8" w:rsidRPr="0052678D">
          <w:rPr>
            <w:rStyle w:val="af"/>
            <w:noProof/>
          </w:rPr>
          <w:t>2.2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总体流程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_Toc477856235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2</w:t>
        </w:r>
        <w:r w:rsidR="006879C8">
          <w:rPr>
            <w:noProof/>
            <w:webHidden/>
          </w:rPr>
          <w:fldChar w:fldCharType="end"/>
        </w:r>
      </w:hyperlink>
    </w:p>
    <w:p w14:paraId="670EDB4B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36" w:history="1">
        <w:r w:rsidR="006879C8" w:rsidRPr="0052678D">
          <w:rPr>
            <w:rStyle w:val="af"/>
            <w:noProof/>
          </w:rPr>
          <w:t>2.3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功能摘要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_Toc477856236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2</w:t>
        </w:r>
        <w:r w:rsidR="006879C8">
          <w:rPr>
            <w:noProof/>
            <w:webHidden/>
          </w:rPr>
          <w:fldChar w:fldCharType="end"/>
        </w:r>
      </w:hyperlink>
    </w:p>
    <w:p w14:paraId="3FFFAB1B" w14:textId="77777777" w:rsidR="006879C8" w:rsidRDefault="004D5CB7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77856237" w:history="1">
        <w:r w:rsidR="006879C8" w:rsidRPr="0052678D">
          <w:rPr>
            <w:rStyle w:val="af"/>
            <w:noProof/>
          </w:rPr>
          <w:t>3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功能需求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_Toc477856237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2</w:t>
        </w:r>
        <w:r w:rsidR="006879C8">
          <w:rPr>
            <w:noProof/>
            <w:webHidden/>
          </w:rPr>
          <w:fldChar w:fldCharType="end"/>
        </w:r>
      </w:hyperlink>
    </w:p>
    <w:p w14:paraId="4E540300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38" w:history="1">
        <w:r w:rsidR="006879C8" w:rsidRPr="0052678D">
          <w:rPr>
            <w:rStyle w:val="af"/>
            <w:rFonts w:ascii="宋体" w:hAnsi="宋体"/>
            <w:noProof/>
          </w:rPr>
          <w:t>3.1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ascii="宋体" w:hAnsi="宋体" w:hint="eastAsia"/>
            <w:noProof/>
          </w:rPr>
          <w:t>功能需求</w:t>
        </w:r>
        <w:r w:rsidR="006879C8" w:rsidRPr="0052678D">
          <w:rPr>
            <w:rStyle w:val="af"/>
            <w:rFonts w:ascii="宋体" w:hAnsi="宋体"/>
            <w:noProof/>
          </w:rPr>
          <w:t>1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_Toc477856238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2</w:t>
        </w:r>
        <w:r w:rsidR="006879C8">
          <w:rPr>
            <w:noProof/>
            <w:webHidden/>
          </w:rPr>
          <w:fldChar w:fldCharType="end"/>
        </w:r>
      </w:hyperlink>
    </w:p>
    <w:p w14:paraId="0803E8D3" w14:textId="77777777" w:rsidR="006879C8" w:rsidRDefault="004D5CB7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39" w:history="1">
        <w:r w:rsidR="006879C8" w:rsidRPr="0052678D">
          <w:rPr>
            <w:rStyle w:val="af"/>
            <w:rFonts w:asciiTheme="majorHAnsi" w:hAnsiTheme="majorHAnsi"/>
            <w:noProof/>
          </w:rPr>
          <w:t>3.1.1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ascii="宋体" w:hAnsi="宋体" w:hint="eastAsia"/>
            <w:noProof/>
          </w:rPr>
          <w:t>业务处理流程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_Toc477856239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2</w:t>
        </w:r>
        <w:r w:rsidR="006879C8">
          <w:rPr>
            <w:noProof/>
            <w:webHidden/>
          </w:rPr>
          <w:fldChar w:fldCharType="end"/>
        </w:r>
      </w:hyperlink>
    </w:p>
    <w:p w14:paraId="1907A79E" w14:textId="77777777" w:rsidR="006879C8" w:rsidRDefault="004D5CB7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40" w:history="1">
        <w:r w:rsidR="006879C8" w:rsidRPr="0052678D">
          <w:rPr>
            <w:rStyle w:val="af"/>
            <w:rFonts w:asciiTheme="majorHAnsi" w:hAnsiTheme="majorHAnsi"/>
            <w:noProof/>
          </w:rPr>
          <w:t>3.1.2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ascii="宋体" w:hAnsi="宋体" w:hint="eastAsia"/>
            <w:noProof/>
          </w:rPr>
          <w:t>业务规则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_Toc477856240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2</w:t>
        </w:r>
        <w:r w:rsidR="006879C8">
          <w:rPr>
            <w:noProof/>
            <w:webHidden/>
          </w:rPr>
          <w:fldChar w:fldCharType="end"/>
        </w:r>
      </w:hyperlink>
    </w:p>
    <w:p w14:paraId="55B61E61" w14:textId="77777777" w:rsidR="006879C8" w:rsidRDefault="004D5CB7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41" w:history="1">
        <w:r w:rsidR="006879C8" w:rsidRPr="0052678D">
          <w:rPr>
            <w:rStyle w:val="af"/>
            <w:rFonts w:asciiTheme="majorHAnsi" w:hAnsiTheme="majorHAnsi"/>
            <w:noProof/>
          </w:rPr>
          <w:t>3.1.3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ascii="宋体" w:hAnsi="宋体" w:hint="eastAsia"/>
            <w:noProof/>
          </w:rPr>
          <w:t>界面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_Toc477856241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3</w:t>
        </w:r>
        <w:r w:rsidR="006879C8">
          <w:rPr>
            <w:noProof/>
            <w:webHidden/>
          </w:rPr>
          <w:fldChar w:fldCharType="end"/>
        </w:r>
      </w:hyperlink>
    </w:p>
    <w:p w14:paraId="46B8621A" w14:textId="77777777" w:rsidR="006879C8" w:rsidRDefault="004D5CB7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42" w:history="1">
        <w:r w:rsidR="006879C8" w:rsidRPr="0052678D">
          <w:rPr>
            <w:rStyle w:val="af"/>
            <w:rFonts w:asciiTheme="majorHAnsi" w:hAnsiTheme="majorHAnsi"/>
            <w:noProof/>
          </w:rPr>
          <w:t>3.1.4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ascii="宋体" w:hAnsi="宋体" w:hint="eastAsia"/>
            <w:noProof/>
          </w:rPr>
          <w:t>输入</w:t>
        </w:r>
        <w:r w:rsidR="006879C8" w:rsidRPr="0052678D">
          <w:rPr>
            <w:rStyle w:val="af"/>
            <w:rFonts w:ascii="宋体" w:hAnsi="宋体"/>
            <w:noProof/>
          </w:rPr>
          <w:t>/</w:t>
        </w:r>
        <w:r w:rsidR="006879C8" w:rsidRPr="0052678D">
          <w:rPr>
            <w:rStyle w:val="af"/>
            <w:rFonts w:ascii="宋体" w:hAnsi="宋体" w:hint="eastAsia"/>
            <w:noProof/>
          </w:rPr>
          <w:t>输出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_Toc477856242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3</w:t>
        </w:r>
        <w:r w:rsidR="006879C8">
          <w:rPr>
            <w:noProof/>
            <w:webHidden/>
          </w:rPr>
          <w:fldChar w:fldCharType="end"/>
        </w:r>
      </w:hyperlink>
    </w:p>
    <w:p w14:paraId="2A986ABF" w14:textId="77777777" w:rsidR="006879C8" w:rsidRDefault="004D5CB7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43" w:history="1">
        <w:r w:rsidR="006879C8" w:rsidRPr="0052678D">
          <w:rPr>
            <w:rStyle w:val="af"/>
            <w:rFonts w:asciiTheme="majorHAnsi" w:hAnsiTheme="majorHAnsi"/>
            <w:noProof/>
          </w:rPr>
          <w:t>3.1.5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ascii="宋体" w:hAnsi="宋体" w:hint="eastAsia"/>
            <w:noProof/>
          </w:rPr>
          <w:t>处理逻辑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_Toc477856243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5</w:t>
        </w:r>
        <w:r w:rsidR="006879C8">
          <w:rPr>
            <w:noProof/>
            <w:webHidden/>
          </w:rPr>
          <w:fldChar w:fldCharType="end"/>
        </w:r>
      </w:hyperlink>
    </w:p>
    <w:p w14:paraId="3443D90F" w14:textId="77777777" w:rsidR="006879C8" w:rsidRDefault="004D5CB7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44" w:history="1">
        <w:r w:rsidR="006879C8" w:rsidRPr="0052678D">
          <w:rPr>
            <w:rStyle w:val="af"/>
            <w:rFonts w:asciiTheme="majorHAnsi" w:hAnsiTheme="majorHAnsi"/>
            <w:noProof/>
          </w:rPr>
          <w:t>3.1.6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asciiTheme="minorEastAsia" w:hAnsiTheme="minorEastAsia" w:hint="eastAsia"/>
            <w:noProof/>
          </w:rPr>
          <w:t>异常处理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_Toc477856244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5</w:t>
        </w:r>
        <w:r w:rsidR="006879C8">
          <w:rPr>
            <w:noProof/>
            <w:webHidden/>
          </w:rPr>
          <w:fldChar w:fldCharType="end"/>
        </w:r>
      </w:hyperlink>
    </w:p>
    <w:p w14:paraId="29EAECB7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45" w:history="1">
        <w:r w:rsidR="006879C8" w:rsidRPr="0052678D">
          <w:rPr>
            <w:rStyle w:val="af"/>
            <w:noProof/>
          </w:rPr>
          <w:t>3.2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功能需求</w:t>
        </w:r>
        <w:r w:rsidR="006879C8" w:rsidRPr="0052678D">
          <w:rPr>
            <w:rStyle w:val="af"/>
            <w:noProof/>
          </w:rPr>
          <w:t>2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_Toc477856245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5</w:t>
        </w:r>
        <w:r w:rsidR="006879C8">
          <w:rPr>
            <w:noProof/>
            <w:webHidden/>
          </w:rPr>
          <w:fldChar w:fldCharType="end"/>
        </w:r>
      </w:hyperlink>
    </w:p>
    <w:p w14:paraId="34880146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46" w:history="1">
        <w:r w:rsidR="006879C8" w:rsidRPr="0052678D">
          <w:rPr>
            <w:rStyle w:val="af"/>
            <w:noProof/>
          </w:rPr>
          <w:t>3.3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功能需求</w:t>
        </w:r>
        <w:r w:rsidR="006879C8" w:rsidRPr="0052678D">
          <w:rPr>
            <w:rStyle w:val="af"/>
            <w:noProof/>
          </w:rPr>
          <w:t>3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_Toc477856246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5</w:t>
        </w:r>
        <w:r w:rsidR="006879C8">
          <w:rPr>
            <w:noProof/>
            <w:webHidden/>
          </w:rPr>
          <w:fldChar w:fldCharType="end"/>
        </w:r>
      </w:hyperlink>
    </w:p>
    <w:p w14:paraId="60A59745" w14:textId="77777777" w:rsidR="006879C8" w:rsidRDefault="004D5CB7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77856247" w:history="1">
        <w:r w:rsidR="006879C8" w:rsidRPr="0052678D">
          <w:rPr>
            <w:rStyle w:val="af"/>
            <w:noProof/>
          </w:rPr>
          <w:t>4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非功能性需求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_Toc477856247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5</w:t>
        </w:r>
        <w:r w:rsidR="006879C8">
          <w:rPr>
            <w:noProof/>
            <w:webHidden/>
          </w:rPr>
          <w:fldChar w:fldCharType="end"/>
        </w:r>
      </w:hyperlink>
    </w:p>
    <w:p w14:paraId="4BA91EC9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48" w:history="1">
        <w:r w:rsidR="006879C8" w:rsidRPr="0052678D">
          <w:rPr>
            <w:rStyle w:val="af"/>
            <w:noProof/>
          </w:rPr>
          <w:t>4.1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性能需求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_Toc477856248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5</w:t>
        </w:r>
        <w:r w:rsidR="006879C8">
          <w:rPr>
            <w:noProof/>
            <w:webHidden/>
          </w:rPr>
          <w:fldChar w:fldCharType="end"/>
        </w:r>
      </w:hyperlink>
    </w:p>
    <w:p w14:paraId="320EF45D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49" w:history="1">
        <w:r w:rsidR="006879C8" w:rsidRPr="0052678D">
          <w:rPr>
            <w:rStyle w:val="af"/>
            <w:noProof/>
          </w:rPr>
          <w:t>4.2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历史数据需求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_Toc477856249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6</w:t>
        </w:r>
        <w:r w:rsidR="006879C8">
          <w:rPr>
            <w:noProof/>
            <w:webHidden/>
          </w:rPr>
          <w:fldChar w:fldCharType="end"/>
        </w:r>
      </w:hyperlink>
    </w:p>
    <w:p w14:paraId="02C16A7B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50" w:history="1">
        <w:r w:rsidR="006879C8" w:rsidRPr="0052678D">
          <w:rPr>
            <w:rStyle w:val="af"/>
            <w:noProof/>
          </w:rPr>
          <w:t>4.3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系统兼容性需求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_Toc477856250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6</w:t>
        </w:r>
        <w:r w:rsidR="006879C8">
          <w:rPr>
            <w:noProof/>
            <w:webHidden/>
          </w:rPr>
          <w:fldChar w:fldCharType="end"/>
        </w:r>
      </w:hyperlink>
    </w:p>
    <w:p w14:paraId="511EAA3A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51" w:history="1">
        <w:r w:rsidR="006879C8" w:rsidRPr="0052678D">
          <w:rPr>
            <w:rStyle w:val="af"/>
            <w:noProof/>
          </w:rPr>
          <w:t>4.4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监控需求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_Toc477856251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6</w:t>
        </w:r>
        <w:r w:rsidR="006879C8">
          <w:rPr>
            <w:noProof/>
            <w:webHidden/>
          </w:rPr>
          <w:fldChar w:fldCharType="end"/>
        </w:r>
      </w:hyperlink>
    </w:p>
    <w:p w14:paraId="20756018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52" w:history="1">
        <w:r w:rsidR="006879C8" w:rsidRPr="0052678D">
          <w:rPr>
            <w:rStyle w:val="af"/>
            <w:noProof/>
          </w:rPr>
          <w:t>4.5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安全性需求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_Toc477856252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6</w:t>
        </w:r>
        <w:r w:rsidR="006879C8">
          <w:rPr>
            <w:noProof/>
            <w:webHidden/>
          </w:rPr>
          <w:fldChar w:fldCharType="end"/>
        </w:r>
      </w:hyperlink>
    </w:p>
    <w:p w14:paraId="51F44E36" w14:textId="77777777" w:rsidR="006879C8" w:rsidRDefault="004D5CB7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77856253" w:history="1">
        <w:r w:rsidR="006879C8" w:rsidRPr="0052678D">
          <w:rPr>
            <w:rStyle w:val="af"/>
            <w:noProof/>
          </w:rPr>
          <w:t>5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风险分析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_Toc477856253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7</w:t>
        </w:r>
        <w:r w:rsidR="006879C8">
          <w:rPr>
            <w:noProof/>
            <w:webHidden/>
          </w:rPr>
          <w:fldChar w:fldCharType="end"/>
        </w:r>
      </w:hyperlink>
    </w:p>
    <w:p w14:paraId="24695120" w14:textId="77777777" w:rsidR="006879C8" w:rsidRDefault="004D5CB7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77856254" w:history="1">
        <w:r w:rsidR="006879C8" w:rsidRPr="0052678D">
          <w:rPr>
            <w:rStyle w:val="af"/>
            <w:noProof/>
          </w:rPr>
          <w:t>6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附录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_Toc477856254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7</w:t>
        </w:r>
        <w:r w:rsidR="006879C8">
          <w:rPr>
            <w:noProof/>
            <w:webHidden/>
          </w:rPr>
          <w:fldChar w:fldCharType="end"/>
        </w:r>
      </w:hyperlink>
    </w:p>
    <w:p w14:paraId="7759F47D" w14:textId="77777777" w:rsidR="006879C8" w:rsidRDefault="004D5CB7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7856255" w:history="1">
        <w:r w:rsidR="006879C8" w:rsidRPr="0052678D">
          <w:rPr>
            <w:rStyle w:val="af"/>
            <w:noProof/>
          </w:rPr>
          <w:t>6.1</w:t>
        </w:r>
        <w:r w:rsidR="006879C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879C8" w:rsidRPr="0052678D">
          <w:rPr>
            <w:rStyle w:val="af"/>
            <w:rFonts w:hint="eastAsia"/>
            <w:noProof/>
          </w:rPr>
          <w:t>需求点清单</w:t>
        </w:r>
        <w:r w:rsidR="006879C8">
          <w:rPr>
            <w:noProof/>
            <w:webHidden/>
          </w:rPr>
          <w:tab/>
        </w:r>
        <w:r w:rsidR="006879C8">
          <w:rPr>
            <w:noProof/>
            <w:webHidden/>
          </w:rPr>
          <w:fldChar w:fldCharType="begin"/>
        </w:r>
        <w:r w:rsidR="006879C8">
          <w:rPr>
            <w:noProof/>
            <w:webHidden/>
          </w:rPr>
          <w:instrText xml:space="preserve"> PAGEREF _Toc477856255 \h </w:instrText>
        </w:r>
        <w:r w:rsidR="006879C8">
          <w:rPr>
            <w:noProof/>
            <w:webHidden/>
          </w:rPr>
        </w:r>
        <w:r w:rsidR="006879C8">
          <w:rPr>
            <w:noProof/>
            <w:webHidden/>
          </w:rPr>
          <w:fldChar w:fldCharType="separate"/>
        </w:r>
        <w:r w:rsidR="006879C8">
          <w:rPr>
            <w:noProof/>
            <w:webHidden/>
          </w:rPr>
          <w:t>7</w:t>
        </w:r>
        <w:r w:rsidR="006879C8">
          <w:rPr>
            <w:noProof/>
            <w:webHidden/>
          </w:rPr>
          <w:fldChar w:fldCharType="end"/>
        </w:r>
      </w:hyperlink>
    </w:p>
    <w:p w14:paraId="510564A2" w14:textId="77777777" w:rsidR="00821CA0" w:rsidRDefault="00496D07" w:rsidP="0032043D">
      <w:pPr>
        <w:pStyle w:val="af2"/>
      </w:pPr>
      <w:r>
        <w:fldChar w:fldCharType="end"/>
      </w:r>
    </w:p>
    <w:p w14:paraId="56F27331" w14:textId="77777777" w:rsidR="003E113A" w:rsidRDefault="003E113A" w:rsidP="002B3D23">
      <w:pPr>
        <w:sectPr w:rsidR="003E113A" w:rsidSect="00A6213B">
          <w:headerReference w:type="default" r:id="rId8"/>
          <w:footerReference w:type="default" r:id="rId9"/>
          <w:pgSz w:w="11906" w:h="16838"/>
          <w:pgMar w:top="1440" w:right="1800" w:bottom="1440" w:left="1800" w:header="850" w:footer="992" w:gutter="0"/>
          <w:pgNumType w:fmt="upperRoman" w:start="1"/>
          <w:cols w:space="425"/>
          <w:docGrid w:type="lines" w:linePitch="312"/>
        </w:sectPr>
      </w:pPr>
    </w:p>
    <w:p w14:paraId="2E39FE90" w14:textId="77777777" w:rsidR="00286C8A" w:rsidRDefault="0072039A" w:rsidP="00286C8A">
      <w:pPr>
        <w:pStyle w:val="1"/>
      </w:pPr>
      <w:bookmarkStart w:id="0" w:name="_Toc406664494"/>
      <w:bookmarkStart w:id="1" w:name="_Toc467083285"/>
      <w:bookmarkStart w:id="2" w:name="_Toc474164405"/>
      <w:bookmarkStart w:id="3" w:name="_Toc477856228"/>
      <w:r>
        <w:rPr>
          <w:rFonts w:hint="eastAsia"/>
        </w:rPr>
        <w:lastRenderedPageBreak/>
        <w:t>引言</w:t>
      </w:r>
      <w:bookmarkEnd w:id="0"/>
      <w:bookmarkEnd w:id="1"/>
      <w:bookmarkEnd w:id="2"/>
      <w:bookmarkEnd w:id="3"/>
    </w:p>
    <w:p w14:paraId="01E7930A" w14:textId="77777777" w:rsidR="00286C8A" w:rsidRDefault="009A0FBD" w:rsidP="007D26E3">
      <w:pPr>
        <w:pStyle w:val="2"/>
      </w:pPr>
      <w:bookmarkStart w:id="4" w:name="_Toc290562252"/>
      <w:bookmarkStart w:id="5" w:name="_Toc406664495"/>
      <w:bookmarkStart w:id="6" w:name="_Toc467083286"/>
      <w:bookmarkStart w:id="7" w:name="_Toc474164406"/>
      <w:bookmarkStart w:id="8" w:name="_Toc477856229"/>
      <w:r>
        <w:rPr>
          <w:rFonts w:hint="eastAsia"/>
        </w:rPr>
        <w:t>背景与</w:t>
      </w:r>
      <w:bookmarkEnd w:id="4"/>
      <w:r>
        <w:rPr>
          <w:rFonts w:hint="eastAsia"/>
        </w:rPr>
        <w:t>目的</w:t>
      </w:r>
      <w:bookmarkEnd w:id="5"/>
      <w:bookmarkEnd w:id="6"/>
      <w:bookmarkEnd w:id="7"/>
      <w:bookmarkEnd w:id="8"/>
    </w:p>
    <w:p w14:paraId="2C008701" w14:textId="77777777" w:rsidR="006F3F06" w:rsidRDefault="00E81BD2" w:rsidP="006F3F06">
      <w:pPr>
        <w:ind w:firstLineChars="200" w:firstLine="420"/>
      </w:pPr>
      <w:r>
        <w:t>目前代销结算的支付已经从</w:t>
      </w:r>
      <w:r>
        <w:rPr>
          <w:rFonts w:hint="eastAsia"/>
        </w:rPr>
        <w:t>赢时胜“资金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”系统迁移到“资金结算”平台，代销资金支付指令的生成以及账务的管理依然在“资金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”系统上处理。</w:t>
      </w:r>
      <w:r w:rsidR="006F3F06">
        <w:rPr>
          <w:rFonts w:hint="eastAsia"/>
        </w:rPr>
        <w:t>代销结算指令的支付及监控已经稳定上线运行</w:t>
      </w:r>
      <w:r w:rsidR="006F3F06">
        <w:rPr>
          <w:rFonts w:hint="eastAsia"/>
        </w:rPr>
        <w:t>1</w:t>
      </w:r>
      <w:r w:rsidR="006F3F06">
        <w:rPr>
          <w:rFonts w:hint="eastAsia"/>
        </w:rPr>
        <w:t>年左右，现规划逐步将“代销结算指令生成”以及“账务管理”逐步</w:t>
      </w:r>
      <w:r w:rsidR="00FF2742">
        <w:rPr>
          <w:rFonts w:hint="eastAsia"/>
        </w:rPr>
        <w:t>实现自</w:t>
      </w:r>
      <w:proofErr w:type="gramStart"/>
      <w:r w:rsidR="00FF2742">
        <w:rPr>
          <w:rFonts w:hint="eastAsia"/>
        </w:rPr>
        <w:t>研</w:t>
      </w:r>
      <w:proofErr w:type="gramEnd"/>
      <w:r w:rsidR="00FF2742">
        <w:rPr>
          <w:rFonts w:hint="eastAsia"/>
        </w:rPr>
        <w:t>，</w:t>
      </w:r>
      <w:r w:rsidR="00FF2742">
        <w:rPr>
          <w:noProof/>
        </w:rPr>
        <w:t>摆脱对赢时胜系统的依赖</w:t>
      </w:r>
      <w:r w:rsidR="006F3F06">
        <w:rPr>
          <w:rFonts w:hint="eastAsia"/>
        </w:rPr>
        <w:t>。</w:t>
      </w:r>
    </w:p>
    <w:p w14:paraId="2B47F6D3" w14:textId="77777777" w:rsidR="00A81D42" w:rsidRPr="00C71CE7" w:rsidRDefault="006F3F06" w:rsidP="006F3F06">
      <w:pPr>
        <w:ind w:firstLineChars="200" w:firstLine="420"/>
      </w:pPr>
      <w:r>
        <w:t>因此</w:t>
      </w:r>
      <w:r w:rsidR="00A81D42">
        <w:t>代销资金结算三期的目标是</w:t>
      </w:r>
      <w:r w:rsidR="00A81D42">
        <w:rPr>
          <w:rFonts w:hint="eastAsia"/>
        </w:rPr>
        <w:t>，</w:t>
      </w:r>
      <w:r w:rsidR="00A81D42">
        <w:t>将代销结算指令的生成从</w:t>
      </w:r>
      <w:r w:rsidR="00A81D42">
        <w:rPr>
          <w:rFonts w:hint="eastAsia"/>
        </w:rPr>
        <w:t>“资金</w:t>
      </w:r>
      <w:r w:rsidR="00A81D42">
        <w:rPr>
          <w:rFonts w:hint="eastAsia"/>
        </w:rPr>
        <w:t>4</w:t>
      </w:r>
      <w:r w:rsidR="00A81D42">
        <w:t>.0</w:t>
      </w:r>
      <w:r w:rsidR="00A81D42">
        <w:rPr>
          <w:rFonts w:hint="eastAsia"/>
        </w:rPr>
        <w:t>”迁移到“资金结算”平台。</w:t>
      </w:r>
    </w:p>
    <w:p w14:paraId="02D4D5BF" w14:textId="77777777" w:rsidR="00286C8A" w:rsidRDefault="00286C8A" w:rsidP="00286C8A">
      <w:pPr>
        <w:pStyle w:val="2"/>
      </w:pPr>
      <w:bookmarkStart w:id="9" w:name="_Toc290562253"/>
      <w:bookmarkStart w:id="10" w:name="_Toc406664496"/>
      <w:bookmarkStart w:id="11" w:name="_Toc467083287"/>
      <w:bookmarkStart w:id="12" w:name="_Toc474164407"/>
      <w:bookmarkStart w:id="13" w:name="_Toc477856230"/>
      <w:r>
        <w:rPr>
          <w:rFonts w:hint="eastAsia"/>
        </w:rPr>
        <w:lastRenderedPageBreak/>
        <w:t>范围</w:t>
      </w:r>
      <w:bookmarkEnd w:id="9"/>
      <w:bookmarkEnd w:id="10"/>
      <w:bookmarkEnd w:id="11"/>
      <w:bookmarkEnd w:id="12"/>
      <w:bookmarkEnd w:id="13"/>
    </w:p>
    <w:p w14:paraId="3AA0BDD1" w14:textId="77777777" w:rsidR="000D7744" w:rsidRDefault="000D7744" w:rsidP="00F54212">
      <w:pPr>
        <w:keepNext/>
        <w:jc w:val="center"/>
      </w:pPr>
      <w:bookmarkStart w:id="14" w:name="_GoBack"/>
      <w:r>
        <w:rPr>
          <w:noProof/>
        </w:rPr>
        <w:pict w14:anchorId="26A0AE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352.5pt;height:570.5pt">
            <v:imagedata r:id="rId10" o:title="代销结算"/>
          </v:shape>
        </w:pict>
      </w:r>
      <w:bookmarkEnd w:id="14"/>
    </w:p>
    <w:p w14:paraId="6F80E0C6" w14:textId="4B23FD95" w:rsidR="006127DC" w:rsidRPr="006127DC" w:rsidRDefault="000D7744" w:rsidP="000D7744">
      <w:pPr>
        <w:pStyle w:val="af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t>需求范围</w:t>
      </w:r>
      <w:r w:rsidR="00392B20">
        <w:rPr>
          <w:rFonts w:hint="eastAsia"/>
        </w:rPr>
        <w:t>（灰色部分为一期内容）</w:t>
      </w:r>
    </w:p>
    <w:p w14:paraId="3A18B2BD" w14:textId="77777777" w:rsidR="00C71CE7" w:rsidRPr="00657102" w:rsidRDefault="005A26F0" w:rsidP="00657102">
      <w:pPr>
        <w:pStyle w:val="2"/>
      </w:pPr>
      <w:bookmarkStart w:id="15" w:name="_Toc290562254"/>
      <w:bookmarkStart w:id="16" w:name="_Toc406664497"/>
      <w:bookmarkStart w:id="17" w:name="_Toc467083288"/>
      <w:bookmarkStart w:id="18" w:name="_Toc474164408"/>
      <w:bookmarkStart w:id="19" w:name="_Toc477856231"/>
      <w:bookmarkStart w:id="20" w:name="_Toc290562255"/>
      <w:r>
        <w:rPr>
          <w:rFonts w:hint="eastAsia"/>
        </w:rPr>
        <w:lastRenderedPageBreak/>
        <w:t>术语和缩略语</w:t>
      </w:r>
      <w:bookmarkEnd w:id="15"/>
      <w:bookmarkEnd w:id="16"/>
      <w:bookmarkEnd w:id="17"/>
      <w:bookmarkEnd w:id="18"/>
      <w:bookmarkEnd w:id="19"/>
    </w:p>
    <w:tbl>
      <w:tblPr>
        <w:tblW w:w="4770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89"/>
        <w:gridCol w:w="1934"/>
        <w:gridCol w:w="5272"/>
      </w:tblGrid>
      <w:tr w:rsidR="005A26F0" w:rsidRPr="00A76438" w14:paraId="7C016F05" w14:textId="77777777" w:rsidTr="00616AB8">
        <w:tc>
          <w:tcPr>
            <w:tcW w:w="436" w:type="pct"/>
            <w:tcBorders>
              <w:top w:val="single" w:sz="12" w:space="0" w:color="auto"/>
              <w:left w:val="single" w:sz="12" w:space="0" w:color="auto"/>
            </w:tcBorders>
            <w:shd w:val="clear" w:color="auto" w:fill="D9D9D9"/>
          </w:tcPr>
          <w:p w14:paraId="608DD8E6" w14:textId="77777777" w:rsidR="005A26F0" w:rsidRPr="00A76438" w:rsidRDefault="005A26F0" w:rsidP="005A26F0">
            <w:pPr>
              <w:pStyle w:val="a7"/>
              <w:spacing w:before="93" w:after="93"/>
            </w:pPr>
            <w:r w:rsidRPr="00A76438">
              <w:rPr>
                <w:rFonts w:hint="eastAsia"/>
              </w:rPr>
              <w:t>序号</w:t>
            </w:r>
          </w:p>
        </w:tc>
        <w:tc>
          <w:tcPr>
            <w:tcW w:w="1225" w:type="pct"/>
            <w:tcBorders>
              <w:top w:val="single" w:sz="12" w:space="0" w:color="auto"/>
            </w:tcBorders>
            <w:shd w:val="clear" w:color="auto" w:fill="D9D9D9"/>
          </w:tcPr>
          <w:p w14:paraId="3CC6D109" w14:textId="77777777" w:rsidR="005A26F0" w:rsidRPr="00A76438" w:rsidRDefault="005A26F0" w:rsidP="005A26F0">
            <w:pPr>
              <w:pStyle w:val="a7"/>
              <w:spacing w:before="93" w:after="93"/>
            </w:pPr>
            <w:r w:rsidRPr="00A76438">
              <w:rPr>
                <w:rFonts w:hint="eastAsia"/>
              </w:rPr>
              <w:t>术语</w:t>
            </w:r>
            <w:r w:rsidRPr="00A76438">
              <w:rPr>
                <w:rFonts w:hint="eastAsia"/>
              </w:rPr>
              <w:t>/</w:t>
            </w:r>
            <w:r w:rsidRPr="00A76438">
              <w:rPr>
                <w:rFonts w:hint="eastAsia"/>
              </w:rPr>
              <w:t>缩略语</w:t>
            </w:r>
          </w:p>
        </w:tc>
        <w:tc>
          <w:tcPr>
            <w:tcW w:w="3339" w:type="pct"/>
            <w:tcBorders>
              <w:top w:val="single" w:sz="12" w:space="0" w:color="auto"/>
              <w:right w:val="single" w:sz="12" w:space="0" w:color="auto"/>
            </w:tcBorders>
            <w:shd w:val="clear" w:color="auto" w:fill="D9D9D9"/>
          </w:tcPr>
          <w:p w14:paraId="324E2C2C" w14:textId="77777777" w:rsidR="005A26F0" w:rsidRPr="00A76438" w:rsidRDefault="005A26F0" w:rsidP="005A26F0">
            <w:pPr>
              <w:pStyle w:val="a7"/>
              <w:spacing w:before="93" w:after="93"/>
            </w:pPr>
            <w:r w:rsidRPr="00A76438">
              <w:rPr>
                <w:rFonts w:hint="eastAsia"/>
              </w:rPr>
              <w:t>全称和说明</w:t>
            </w:r>
          </w:p>
        </w:tc>
      </w:tr>
      <w:tr w:rsidR="005A26F0" w:rsidRPr="00A76438" w14:paraId="232926A6" w14:textId="77777777" w:rsidTr="00616AB8">
        <w:tc>
          <w:tcPr>
            <w:tcW w:w="436" w:type="pct"/>
            <w:tcBorders>
              <w:left w:val="single" w:sz="12" w:space="0" w:color="auto"/>
            </w:tcBorders>
          </w:tcPr>
          <w:p w14:paraId="5E0D0741" w14:textId="77777777" w:rsidR="005A26F0" w:rsidRPr="00A76438" w:rsidRDefault="005A26F0" w:rsidP="005A26F0">
            <w:pPr>
              <w:pStyle w:val="-"/>
              <w:spacing w:before="31" w:after="31"/>
            </w:pPr>
            <w:r w:rsidRPr="00A76438">
              <w:rPr>
                <w:rFonts w:hint="eastAsia"/>
              </w:rPr>
              <w:t>1</w:t>
            </w:r>
            <w:r w:rsidRPr="00A76438">
              <w:rPr>
                <w:rFonts w:hint="eastAsia"/>
              </w:rPr>
              <w:t>．</w:t>
            </w:r>
          </w:p>
        </w:tc>
        <w:tc>
          <w:tcPr>
            <w:tcW w:w="1225" w:type="pct"/>
          </w:tcPr>
          <w:p w14:paraId="34DC2CF1" w14:textId="77777777" w:rsidR="005A26F0" w:rsidRPr="00A76438" w:rsidRDefault="00657102" w:rsidP="005A26F0">
            <w:pPr>
              <w:pStyle w:val="-"/>
              <w:spacing w:before="31" w:after="31"/>
            </w:pPr>
            <w:r>
              <w:rPr>
                <w:rFonts w:hint="eastAsia"/>
              </w:rPr>
              <w:t>资金结算</w:t>
            </w:r>
          </w:p>
        </w:tc>
        <w:tc>
          <w:tcPr>
            <w:tcW w:w="3339" w:type="pct"/>
            <w:tcBorders>
              <w:right w:val="single" w:sz="12" w:space="0" w:color="auto"/>
            </w:tcBorders>
          </w:tcPr>
          <w:p w14:paraId="7DB4FBB4" w14:textId="77777777" w:rsidR="005A26F0" w:rsidRPr="00A76438" w:rsidRDefault="00657102" w:rsidP="009255B1">
            <w:pPr>
              <w:pStyle w:val="-"/>
              <w:spacing w:before="31" w:after="31"/>
            </w:pPr>
            <w:r>
              <w:rPr>
                <w:rFonts w:hint="eastAsia"/>
              </w:rPr>
              <w:t>资金结算</w:t>
            </w:r>
            <w:r w:rsidR="009255B1">
              <w:rPr>
                <w:rFonts w:hint="eastAsia"/>
              </w:rPr>
              <w:t>平台</w:t>
            </w:r>
            <w:r w:rsidR="00362C42">
              <w:rPr>
                <w:rFonts w:hint="eastAsia"/>
              </w:rPr>
              <w:t>，集清算、结算、支付、台账、监控等服务的一体化平台</w:t>
            </w:r>
          </w:p>
        </w:tc>
      </w:tr>
      <w:tr w:rsidR="005A26F0" w:rsidRPr="00A76438" w14:paraId="5A3A0B66" w14:textId="77777777" w:rsidTr="00616AB8">
        <w:tc>
          <w:tcPr>
            <w:tcW w:w="436" w:type="pct"/>
            <w:tcBorders>
              <w:left w:val="single" w:sz="12" w:space="0" w:color="auto"/>
            </w:tcBorders>
          </w:tcPr>
          <w:p w14:paraId="7CBC6453" w14:textId="77777777" w:rsidR="005A26F0" w:rsidRPr="00A76438" w:rsidRDefault="005A26F0" w:rsidP="005A26F0">
            <w:pPr>
              <w:pStyle w:val="-"/>
              <w:spacing w:before="31" w:after="31"/>
            </w:pPr>
            <w:r w:rsidRPr="00A76438">
              <w:rPr>
                <w:rFonts w:hint="eastAsia"/>
              </w:rPr>
              <w:t>2</w:t>
            </w:r>
            <w:r w:rsidRPr="00A76438">
              <w:rPr>
                <w:rFonts w:hint="eastAsia"/>
              </w:rPr>
              <w:t>．</w:t>
            </w:r>
          </w:p>
        </w:tc>
        <w:tc>
          <w:tcPr>
            <w:tcW w:w="1225" w:type="pct"/>
          </w:tcPr>
          <w:p w14:paraId="6261C2EE" w14:textId="77777777" w:rsidR="005A26F0" w:rsidRPr="00A76438" w:rsidRDefault="00657102" w:rsidP="005A26F0">
            <w:pPr>
              <w:pStyle w:val="-"/>
              <w:spacing w:before="31" w:after="31"/>
            </w:pPr>
            <w:r>
              <w:rPr>
                <w:rFonts w:hint="eastAsia"/>
              </w:rPr>
              <w:t>资金</w:t>
            </w:r>
            <w:r>
              <w:rPr>
                <w:rFonts w:hint="eastAsia"/>
              </w:rPr>
              <w:t>4</w:t>
            </w:r>
            <w:r>
              <w:t>.0</w:t>
            </w:r>
          </w:p>
        </w:tc>
        <w:tc>
          <w:tcPr>
            <w:tcW w:w="3339" w:type="pct"/>
            <w:tcBorders>
              <w:right w:val="single" w:sz="12" w:space="0" w:color="auto"/>
            </w:tcBorders>
          </w:tcPr>
          <w:p w14:paraId="5B800B30" w14:textId="77777777" w:rsidR="005A26F0" w:rsidRPr="00A76438" w:rsidRDefault="00657102" w:rsidP="005F1FF6">
            <w:pPr>
              <w:pStyle w:val="-"/>
              <w:spacing w:before="31" w:after="31"/>
            </w:pPr>
            <w:r>
              <w:rPr>
                <w:rFonts w:hint="eastAsia"/>
              </w:rPr>
              <w:t>赢时</w:t>
            </w:r>
            <w:proofErr w:type="gramStart"/>
            <w:r>
              <w:rPr>
                <w:rFonts w:hint="eastAsia"/>
              </w:rPr>
              <w:t>胜资金</w:t>
            </w:r>
            <w:proofErr w:type="gramEnd"/>
            <w:r>
              <w:rPr>
                <w:rFonts w:hint="eastAsia"/>
              </w:rPr>
              <w:t>清算管理系统</w:t>
            </w:r>
            <w:r>
              <w:rPr>
                <w:rFonts w:hint="eastAsia"/>
              </w:rPr>
              <w:t>4</w:t>
            </w:r>
            <w:r>
              <w:t>.0</w:t>
            </w:r>
          </w:p>
        </w:tc>
      </w:tr>
      <w:tr w:rsidR="005A26F0" w:rsidRPr="00A76438" w14:paraId="1BA5E233" w14:textId="77777777" w:rsidTr="00616AB8">
        <w:tc>
          <w:tcPr>
            <w:tcW w:w="436" w:type="pct"/>
            <w:tcBorders>
              <w:left w:val="single" w:sz="12" w:space="0" w:color="auto"/>
              <w:bottom w:val="single" w:sz="12" w:space="0" w:color="auto"/>
            </w:tcBorders>
          </w:tcPr>
          <w:p w14:paraId="7FD43585" w14:textId="77777777" w:rsidR="005A26F0" w:rsidRPr="00A76438" w:rsidRDefault="005A26F0" w:rsidP="005A26F0">
            <w:pPr>
              <w:pStyle w:val="-"/>
              <w:spacing w:before="31" w:after="31"/>
            </w:pPr>
            <w:r w:rsidRPr="00A76438">
              <w:rPr>
                <w:rFonts w:hint="eastAsia"/>
              </w:rPr>
              <w:t>3</w:t>
            </w:r>
            <w:r w:rsidRPr="00A76438">
              <w:rPr>
                <w:rFonts w:hint="eastAsia"/>
              </w:rPr>
              <w:t>．</w:t>
            </w:r>
          </w:p>
        </w:tc>
        <w:tc>
          <w:tcPr>
            <w:tcW w:w="1225" w:type="pct"/>
            <w:tcBorders>
              <w:bottom w:val="single" w:sz="12" w:space="0" w:color="auto"/>
            </w:tcBorders>
          </w:tcPr>
          <w:p w14:paraId="0B163DFC" w14:textId="77777777" w:rsidR="005A26F0" w:rsidRPr="00A76438" w:rsidRDefault="00B41F7C" w:rsidP="005A26F0">
            <w:pPr>
              <w:pStyle w:val="-"/>
              <w:spacing w:before="31" w:after="31"/>
            </w:pPr>
            <w:r>
              <w:rPr>
                <w:rFonts w:hint="eastAsia"/>
              </w:rPr>
              <w:t>运管平台</w:t>
            </w:r>
          </w:p>
        </w:tc>
        <w:tc>
          <w:tcPr>
            <w:tcW w:w="3339" w:type="pct"/>
            <w:tcBorders>
              <w:bottom w:val="single" w:sz="12" w:space="0" w:color="auto"/>
              <w:right w:val="single" w:sz="12" w:space="0" w:color="auto"/>
            </w:tcBorders>
          </w:tcPr>
          <w:p w14:paraId="6F549A07" w14:textId="77777777" w:rsidR="005A26F0" w:rsidRPr="00A76438" w:rsidRDefault="0089481D" w:rsidP="005F1FF6">
            <w:pPr>
              <w:pStyle w:val="-"/>
              <w:spacing w:before="31" w:after="31"/>
            </w:pPr>
            <w:r>
              <w:rPr>
                <w:rFonts w:hint="eastAsia"/>
              </w:rPr>
              <w:t>营运管理平台</w:t>
            </w:r>
          </w:p>
        </w:tc>
      </w:tr>
    </w:tbl>
    <w:p w14:paraId="45E3887B" w14:textId="77777777" w:rsidR="00C71CE7" w:rsidRPr="00443BE2" w:rsidRDefault="00286C8A" w:rsidP="00C71CE7">
      <w:pPr>
        <w:pStyle w:val="2"/>
      </w:pPr>
      <w:bookmarkStart w:id="21" w:name="_Toc406664498"/>
      <w:bookmarkStart w:id="22" w:name="_Toc467083289"/>
      <w:bookmarkStart w:id="23" w:name="_Toc474164409"/>
      <w:bookmarkStart w:id="24" w:name="_Toc477856232"/>
      <w:r>
        <w:rPr>
          <w:rFonts w:hint="eastAsia"/>
        </w:rPr>
        <w:t>参考资料</w:t>
      </w:r>
      <w:bookmarkEnd w:id="20"/>
      <w:bookmarkEnd w:id="21"/>
      <w:bookmarkEnd w:id="22"/>
      <w:bookmarkEnd w:id="23"/>
      <w:bookmarkEnd w:id="24"/>
    </w:p>
    <w:tbl>
      <w:tblPr>
        <w:tblW w:w="4770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89"/>
        <w:gridCol w:w="1934"/>
        <w:gridCol w:w="5272"/>
      </w:tblGrid>
      <w:tr w:rsidR="005003B2" w:rsidRPr="00A76438" w14:paraId="4EFF2B36" w14:textId="77777777" w:rsidTr="0094175B">
        <w:tc>
          <w:tcPr>
            <w:tcW w:w="436" w:type="pct"/>
            <w:tcBorders>
              <w:top w:val="single" w:sz="12" w:space="0" w:color="auto"/>
              <w:left w:val="single" w:sz="12" w:space="0" w:color="auto"/>
            </w:tcBorders>
            <w:shd w:val="clear" w:color="auto" w:fill="D9D9D9"/>
          </w:tcPr>
          <w:p w14:paraId="44F7BB3D" w14:textId="77777777" w:rsidR="005003B2" w:rsidRPr="00A76438" w:rsidRDefault="005003B2" w:rsidP="0094175B">
            <w:pPr>
              <w:pStyle w:val="a7"/>
              <w:spacing w:before="93" w:after="93"/>
            </w:pPr>
            <w:r w:rsidRPr="00A76438">
              <w:rPr>
                <w:rFonts w:hint="eastAsia"/>
              </w:rPr>
              <w:t>序号</w:t>
            </w:r>
          </w:p>
        </w:tc>
        <w:tc>
          <w:tcPr>
            <w:tcW w:w="1225" w:type="pct"/>
            <w:tcBorders>
              <w:top w:val="single" w:sz="12" w:space="0" w:color="auto"/>
            </w:tcBorders>
            <w:shd w:val="clear" w:color="auto" w:fill="D9D9D9"/>
          </w:tcPr>
          <w:p w14:paraId="6ED6E3DB" w14:textId="77777777" w:rsidR="005003B2" w:rsidRPr="00A76438" w:rsidRDefault="005003B2" w:rsidP="0094175B">
            <w:pPr>
              <w:pStyle w:val="a7"/>
              <w:spacing w:before="93" w:after="93"/>
            </w:pPr>
            <w:r>
              <w:rPr>
                <w:rFonts w:hint="eastAsia"/>
              </w:rPr>
              <w:t>文件名</w:t>
            </w:r>
          </w:p>
        </w:tc>
        <w:tc>
          <w:tcPr>
            <w:tcW w:w="3339" w:type="pct"/>
            <w:tcBorders>
              <w:top w:val="single" w:sz="12" w:space="0" w:color="auto"/>
              <w:right w:val="single" w:sz="12" w:space="0" w:color="auto"/>
            </w:tcBorders>
            <w:shd w:val="clear" w:color="auto" w:fill="D9D9D9"/>
          </w:tcPr>
          <w:p w14:paraId="44F03A73" w14:textId="77777777" w:rsidR="005003B2" w:rsidRPr="00A76438" w:rsidRDefault="005003B2" w:rsidP="0094175B">
            <w:pPr>
              <w:pStyle w:val="a7"/>
              <w:spacing w:before="93" w:after="93"/>
            </w:pPr>
            <w:r>
              <w:rPr>
                <w:rFonts w:hint="eastAsia"/>
              </w:rPr>
              <w:t>内容</w:t>
            </w:r>
          </w:p>
        </w:tc>
      </w:tr>
      <w:tr w:rsidR="005003B2" w:rsidRPr="00A76438" w14:paraId="187C9A68" w14:textId="77777777" w:rsidTr="0094175B">
        <w:tc>
          <w:tcPr>
            <w:tcW w:w="436" w:type="pct"/>
            <w:tcBorders>
              <w:left w:val="single" w:sz="12" w:space="0" w:color="auto"/>
            </w:tcBorders>
          </w:tcPr>
          <w:p w14:paraId="2E29A3DD" w14:textId="77777777" w:rsidR="005003B2" w:rsidRPr="00A76438" w:rsidRDefault="005003B2" w:rsidP="0094175B">
            <w:pPr>
              <w:pStyle w:val="-"/>
              <w:spacing w:before="31" w:after="31"/>
            </w:pPr>
            <w:r w:rsidRPr="00A76438">
              <w:rPr>
                <w:rFonts w:hint="eastAsia"/>
              </w:rPr>
              <w:t>1</w:t>
            </w:r>
            <w:r w:rsidRPr="00A76438">
              <w:rPr>
                <w:rFonts w:hint="eastAsia"/>
              </w:rPr>
              <w:t>．</w:t>
            </w:r>
          </w:p>
        </w:tc>
        <w:tc>
          <w:tcPr>
            <w:tcW w:w="1225" w:type="pct"/>
          </w:tcPr>
          <w:p w14:paraId="0E8028AF" w14:textId="77777777" w:rsidR="005003B2" w:rsidRPr="00A76438" w:rsidRDefault="005003B2" w:rsidP="0094175B">
            <w:pPr>
              <w:pStyle w:val="-"/>
              <w:spacing w:before="31" w:after="31"/>
            </w:pPr>
            <w:r>
              <w:rPr>
                <w:rFonts w:hint="eastAsia"/>
              </w:rPr>
              <w:t>营运管理平台接口说明书</w:t>
            </w:r>
            <w:r>
              <w:rPr>
                <w:rFonts w:hint="eastAsia"/>
              </w:rPr>
              <w:t>.</w:t>
            </w:r>
            <w:r>
              <w:t>YSS</w:t>
            </w:r>
            <w:r>
              <w:rPr>
                <w:rFonts w:hint="eastAsia"/>
              </w:rPr>
              <w:t>资金</w:t>
            </w:r>
            <w:r>
              <w:rPr>
                <w:rFonts w:hint="eastAsia"/>
              </w:rPr>
              <w:t>.</w:t>
            </w:r>
            <w:r>
              <w:t>v0.</w:t>
            </w:r>
          </w:p>
        </w:tc>
        <w:tc>
          <w:tcPr>
            <w:tcW w:w="3339" w:type="pct"/>
            <w:tcBorders>
              <w:right w:val="single" w:sz="12" w:space="0" w:color="auto"/>
            </w:tcBorders>
          </w:tcPr>
          <w:p w14:paraId="65A57B6B" w14:textId="77777777" w:rsidR="005003B2" w:rsidRPr="00A76438" w:rsidRDefault="005003B2" w:rsidP="004F0EB6">
            <w:pPr>
              <w:pStyle w:val="-"/>
              <w:spacing w:before="31" w:after="31"/>
            </w:pPr>
            <w:r>
              <w:rPr>
                <w:rFonts w:hint="eastAsia"/>
              </w:rPr>
              <w:t>营运管理平台推送参数到</w:t>
            </w:r>
            <w:r w:rsidR="004F0EB6">
              <w:t>“</w:t>
            </w:r>
            <w:r>
              <w:rPr>
                <w:rFonts w:hint="eastAsia"/>
              </w:rPr>
              <w:t>资金</w:t>
            </w:r>
            <w:r>
              <w:rPr>
                <w:rFonts w:hint="eastAsia"/>
              </w:rPr>
              <w:t>4.0</w:t>
            </w:r>
            <w:r w:rsidR="004F0EB6">
              <w:t>”</w:t>
            </w:r>
            <w:r>
              <w:rPr>
                <w:rFonts w:hint="eastAsia"/>
              </w:rPr>
              <w:t>的接口文档</w:t>
            </w:r>
          </w:p>
        </w:tc>
      </w:tr>
      <w:tr w:rsidR="005003B2" w:rsidRPr="00A76438" w14:paraId="5F4BF4F5" w14:textId="77777777" w:rsidTr="0094175B">
        <w:tc>
          <w:tcPr>
            <w:tcW w:w="436" w:type="pct"/>
            <w:tcBorders>
              <w:left w:val="single" w:sz="12" w:space="0" w:color="auto"/>
            </w:tcBorders>
          </w:tcPr>
          <w:p w14:paraId="7F3C35C9" w14:textId="77777777" w:rsidR="005003B2" w:rsidRPr="00A76438" w:rsidRDefault="005003B2" w:rsidP="0094175B">
            <w:pPr>
              <w:pStyle w:val="-"/>
              <w:spacing w:before="31" w:after="31"/>
            </w:pPr>
            <w:r w:rsidRPr="00A76438">
              <w:rPr>
                <w:rFonts w:hint="eastAsia"/>
              </w:rPr>
              <w:t>2</w:t>
            </w:r>
            <w:r w:rsidRPr="00A76438">
              <w:rPr>
                <w:rFonts w:hint="eastAsia"/>
              </w:rPr>
              <w:t>．</w:t>
            </w:r>
          </w:p>
        </w:tc>
        <w:tc>
          <w:tcPr>
            <w:tcW w:w="1225" w:type="pct"/>
          </w:tcPr>
          <w:p w14:paraId="43E84E17" w14:textId="5040E939" w:rsidR="005003B2" w:rsidRPr="00A76438" w:rsidRDefault="004E7432" w:rsidP="0094175B">
            <w:pPr>
              <w:pStyle w:val="-"/>
              <w:spacing w:before="31" w:after="31"/>
            </w:pPr>
            <w:r>
              <w:t>资金流</w:t>
            </w:r>
          </w:p>
        </w:tc>
        <w:tc>
          <w:tcPr>
            <w:tcW w:w="3339" w:type="pct"/>
            <w:tcBorders>
              <w:right w:val="single" w:sz="12" w:space="0" w:color="auto"/>
            </w:tcBorders>
          </w:tcPr>
          <w:p w14:paraId="42089BC0" w14:textId="3C8FFC4C" w:rsidR="005003B2" w:rsidRPr="00A76438" w:rsidRDefault="004E7432" w:rsidP="0094175B">
            <w:pPr>
              <w:pStyle w:val="-"/>
              <w:spacing w:before="31" w:after="31"/>
            </w:pPr>
            <w:r>
              <w:rPr>
                <w:rFonts w:hint="eastAsia"/>
              </w:rPr>
              <w:t>资金交</w:t>
            </w:r>
            <w:proofErr w:type="gramStart"/>
            <w:r>
              <w:rPr>
                <w:rFonts w:hint="eastAsia"/>
              </w:rPr>
              <w:t>收资金</w:t>
            </w:r>
            <w:proofErr w:type="gramEnd"/>
            <w:r>
              <w:rPr>
                <w:rFonts w:hint="eastAsia"/>
              </w:rPr>
              <w:t>流图</w:t>
            </w:r>
          </w:p>
        </w:tc>
      </w:tr>
      <w:tr w:rsidR="005003B2" w:rsidRPr="00A76438" w14:paraId="74186933" w14:textId="77777777" w:rsidTr="0094175B">
        <w:tc>
          <w:tcPr>
            <w:tcW w:w="436" w:type="pct"/>
            <w:tcBorders>
              <w:left w:val="single" w:sz="12" w:space="0" w:color="auto"/>
              <w:bottom w:val="single" w:sz="12" w:space="0" w:color="auto"/>
            </w:tcBorders>
          </w:tcPr>
          <w:p w14:paraId="00013D8A" w14:textId="77777777" w:rsidR="005003B2" w:rsidRPr="00A76438" w:rsidRDefault="005003B2" w:rsidP="0094175B">
            <w:pPr>
              <w:pStyle w:val="-"/>
              <w:spacing w:before="31" w:after="31"/>
            </w:pPr>
            <w:r w:rsidRPr="00A76438">
              <w:rPr>
                <w:rFonts w:hint="eastAsia"/>
              </w:rPr>
              <w:t>3</w:t>
            </w:r>
            <w:r w:rsidRPr="00A76438">
              <w:rPr>
                <w:rFonts w:hint="eastAsia"/>
              </w:rPr>
              <w:t>．</w:t>
            </w:r>
          </w:p>
        </w:tc>
        <w:tc>
          <w:tcPr>
            <w:tcW w:w="1225" w:type="pct"/>
            <w:tcBorders>
              <w:bottom w:val="single" w:sz="12" w:space="0" w:color="auto"/>
            </w:tcBorders>
          </w:tcPr>
          <w:p w14:paraId="4AA28523" w14:textId="763BB430" w:rsidR="005003B2" w:rsidRPr="00A76438" w:rsidRDefault="009C359C" w:rsidP="0094175B">
            <w:pPr>
              <w:pStyle w:val="-"/>
              <w:spacing w:before="31" w:after="31"/>
            </w:pPr>
            <w:r>
              <w:rPr>
                <w:rFonts w:hint="eastAsia"/>
              </w:rPr>
              <w:t>代销资金教授</w:t>
            </w:r>
          </w:p>
        </w:tc>
        <w:tc>
          <w:tcPr>
            <w:tcW w:w="3339" w:type="pct"/>
            <w:tcBorders>
              <w:bottom w:val="single" w:sz="12" w:space="0" w:color="auto"/>
              <w:right w:val="single" w:sz="12" w:space="0" w:color="auto"/>
            </w:tcBorders>
          </w:tcPr>
          <w:p w14:paraId="57DA7DC9" w14:textId="1E3F1DC4" w:rsidR="005003B2" w:rsidRPr="00A76438" w:rsidRDefault="009C359C" w:rsidP="0094175B">
            <w:pPr>
              <w:pStyle w:val="-"/>
              <w:spacing w:before="31" w:after="31"/>
            </w:pPr>
            <w:r>
              <w:rPr>
                <w:rFonts w:hint="eastAsia"/>
              </w:rPr>
              <w:t>界面设计</w:t>
            </w:r>
          </w:p>
        </w:tc>
      </w:tr>
    </w:tbl>
    <w:p w14:paraId="6788B9EB" w14:textId="67423443" w:rsidR="005003B2" w:rsidRPr="00C71CE7" w:rsidRDefault="00CC005F" w:rsidP="00C71CE7">
      <w:r>
        <w:rPr>
          <w:rFonts w:ascii="仿宋_GB2312" w:eastAsia="仿宋_GB2312"/>
          <w:i/>
          <w:color w:val="0070C0"/>
          <w:sz w:val="28"/>
          <w:szCs w:val="28"/>
        </w:rPr>
        <w:object w:dxaOrig="1539" w:dyaOrig="1118" w14:anchorId="5FD185D2">
          <v:shape id="_x0000_i1025" type="#_x0000_t75" style="width:77pt;height:56pt" o:ole="">
            <v:imagedata r:id="rId11" o:title=""/>
          </v:shape>
          <o:OLEObject Type="Embed" ProgID="Excel.Sheet.12" ShapeID="_x0000_i1025" DrawAspect="Icon" ObjectID="_1728112910" r:id="rId12"/>
        </w:object>
      </w:r>
      <w:r w:rsidR="004E7432">
        <w:rPr>
          <w:rFonts w:ascii="仿宋_GB2312" w:eastAsia="仿宋_GB2312"/>
          <w:i/>
          <w:color w:val="0070C0"/>
          <w:sz w:val="28"/>
          <w:szCs w:val="28"/>
        </w:rPr>
        <w:object w:dxaOrig="1539" w:dyaOrig="1118" w14:anchorId="74556D37">
          <v:shape id="_x0000_i1026" type="#_x0000_t75" style="width:79pt;height:57.5pt" o:ole="">
            <v:imagedata r:id="rId13" o:title=""/>
          </v:shape>
          <o:OLEObject Type="Embed" ProgID="PowerPoint.Show.12" ShapeID="_x0000_i1026" DrawAspect="Icon" ObjectID="_1728112911" r:id="rId14"/>
        </w:object>
      </w:r>
    </w:p>
    <w:p w14:paraId="035157E6" w14:textId="77777777" w:rsidR="0058216B" w:rsidRDefault="0058216B" w:rsidP="0058216B">
      <w:pPr>
        <w:pStyle w:val="1"/>
      </w:pPr>
      <w:bookmarkStart w:id="25" w:name="_Toc406664499"/>
      <w:bookmarkStart w:id="26" w:name="_Toc467083290"/>
      <w:bookmarkStart w:id="27" w:name="_Toc474164410"/>
      <w:bookmarkStart w:id="28" w:name="_Toc477856233"/>
      <w:r>
        <w:rPr>
          <w:rFonts w:hint="eastAsia"/>
        </w:rPr>
        <w:t>概述说明</w:t>
      </w:r>
      <w:bookmarkEnd w:id="25"/>
      <w:bookmarkEnd w:id="26"/>
      <w:bookmarkEnd w:id="27"/>
      <w:bookmarkEnd w:id="28"/>
    </w:p>
    <w:p w14:paraId="62A5B8C4" w14:textId="77777777" w:rsidR="0058216B" w:rsidRDefault="0058216B" w:rsidP="0058216B">
      <w:pPr>
        <w:pStyle w:val="2"/>
      </w:pPr>
      <w:bookmarkStart w:id="29" w:name="_Toc406664500"/>
      <w:bookmarkStart w:id="30" w:name="_Toc467083291"/>
      <w:bookmarkStart w:id="31" w:name="_Toc474164411"/>
      <w:bookmarkStart w:id="32" w:name="_Toc477856234"/>
      <w:r>
        <w:rPr>
          <w:rFonts w:hint="eastAsia"/>
        </w:rPr>
        <w:t>现状分析</w:t>
      </w:r>
      <w:bookmarkEnd w:id="29"/>
      <w:bookmarkEnd w:id="30"/>
      <w:bookmarkEnd w:id="31"/>
      <w:bookmarkEnd w:id="32"/>
    </w:p>
    <w:p w14:paraId="0AAE297A" w14:textId="77777777" w:rsidR="00EA0AE3" w:rsidRPr="00E455C8" w:rsidRDefault="00E455C8" w:rsidP="00161CE4">
      <w:pPr>
        <w:ind w:firstLineChars="200" w:firstLine="420"/>
      </w:pPr>
      <w:r>
        <w:t>赢时胜</w:t>
      </w:r>
      <w:r>
        <w:rPr>
          <w:rFonts w:hint="eastAsia"/>
        </w:rPr>
        <w:t>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”由</w:t>
      </w:r>
      <w:r>
        <w:rPr>
          <w:rFonts w:hint="eastAsia"/>
        </w:rPr>
        <w:t>2</w:t>
      </w:r>
      <w:r>
        <w:rPr>
          <w:rFonts w:hint="eastAsia"/>
        </w:rPr>
        <w:t>个系统组成：清算系统和财务系统。</w:t>
      </w:r>
      <w:r w:rsidR="00AD5293">
        <w:rPr>
          <w:rFonts w:hint="eastAsia"/>
        </w:rPr>
        <w:t>其</w:t>
      </w:r>
      <w:r w:rsidR="00EA0AE3">
        <w:t>核心功能主要在清算系统上</w:t>
      </w:r>
      <w:r w:rsidR="00EA0AE3">
        <w:rPr>
          <w:rFonts w:hint="eastAsia"/>
        </w:rPr>
        <w:t>，</w:t>
      </w:r>
      <w:r w:rsidR="00EA0AE3">
        <w:t>包括</w:t>
      </w:r>
      <w:r w:rsidR="00EA0AE3">
        <w:rPr>
          <w:rFonts w:hint="eastAsia"/>
        </w:rPr>
        <w:t>参数配置，指令生成，流程自动化，凭证生成等功能。</w:t>
      </w:r>
    </w:p>
    <w:p w14:paraId="5679D182" w14:textId="77777777" w:rsidR="00900CEB" w:rsidRDefault="0045082A" w:rsidP="00900CEB">
      <w:pPr>
        <w:keepNext/>
        <w:jc w:val="center"/>
      </w:pPr>
      <w:r>
        <w:object w:dxaOrig="14835" w:dyaOrig="7621" w14:anchorId="5B41B6C5">
          <v:shape id="_x0000_i1027" type="#_x0000_t75" style="width:417.5pt;height:209pt" o:ole="">
            <v:imagedata r:id="rId15" o:title=""/>
          </v:shape>
          <o:OLEObject Type="Embed" ProgID="Visio.Drawing.15" ShapeID="_x0000_i1027" DrawAspect="Content" ObjectID="_1728112912" r:id="rId16"/>
        </w:object>
      </w:r>
    </w:p>
    <w:p w14:paraId="1A675E2B" w14:textId="7E3467B4" w:rsidR="00715AB4" w:rsidRDefault="00900CEB" w:rsidP="00900CEB">
      <w:pPr>
        <w:pStyle w:val="af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D7744">
        <w:rPr>
          <w:noProof/>
        </w:rPr>
        <w:t>2</w:t>
      </w:r>
      <w:r>
        <w:fldChar w:fldCharType="end"/>
      </w:r>
      <w:r>
        <w:rPr>
          <w:rFonts w:hint="eastAsia"/>
        </w:rPr>
        <w:t>.</w:t>
      </w:r>
      <w:r>
        <w:t xml:space="preserve"> </w:t>
      </w:r>
      <w:r>
        <w:t>数据流图</w:t>
      </w:r>
    </w:p>
    <w:p w14:paraId="0A94475B" w14:textId="77777777" w:rsidR="00FB4120" w:rsidRDefault="00336F73" w:rsidP="00161CE4">
      <w:pPr>
        <w:ind w:firstLineChars="200" w:firstLine="420"/>
      </w:pPr>
      <w:r>
        <w:t>赢时胜</w:t>
      </w:r>
      <w:r w:rsidR="00FB4120">
        <w:t>指令生成和凭证生成的</w:t>
      </w:r>
      <w:r w:rsidR="001E6F26">
        <w:t>流程大概如下</w:t>
      </w:r>
      <w:r w:rsidR="001E6F26">
        <w:rPr>
          <w:rFonts w:hint="eastAsia"/>
        </w:rPr>
        <w:t>：</w:t>
      </w:r>
    </w:p>
    <w:p w14:paraId="75821638" w14:textId="77777777" w:rsidR="00522F4B" w:rsidRDefault="00A3669E" w:rsidP="00522F4B">
      <w:pPr>
        <w:keepNext/>
        <w:jc w:val="center"/>
      </w:pPr>
      <w:r>
        <w:object w:dxaOrig="10966" w:dyaOrig="8325" w14:anchorId="030D8C79">
          <v:shape id="_x0000_i1028" type="#_x0000_t75" style="width:352.5pt;height:267pt" o:ole="">
            <v:imagedata r:id="rId17" o:title=""/>
          </v:shape>
          <o:OLEObject Type="Embed" ProgID="Visio.Drawing.15" ShapeID="_x0000_i1028" DrawAspect="Content" ObjectID="_1728112913" r:id="rId18"/>
        </w:object>
      </w:r>
    </w:p>
    <w:p w14:paraId="1A9B49F9" w14:textId="2E235125" w:rsidR="00940CB0" w:rsidRDefault="00522F4B" w:rsidP="00522F4B">
      <w:pPr>
        <w:pStyle w:val="af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D7744">
        <w:rPr>
          <w:noProof/>
        </w:rPr>
        <w:t>3</w:t>
      </w:r>
      <w:r>
        <w:fldChar w:fldCharType="end"/>
      </w:r>
      <w:r>
        <w:rPr>
          <w:rFonts w:hint="eastAsia"/>
        </w:rPr>
        <w:t>.</w:t>
      </w:r>
      <w:r>
        <w:t xml:space="preserve"> </w:t>
      </w:r>
      <w:r>
        <w:t>赢时</w:t>
      </w:r>
      <w:proofErr w:type="gramStart"/>
      <w:r>
        <w:t>胜核心</w:t>
      </w:r>
      <w:proofErr w:type="gramEnd"/>
      <w:r>
        <w:t>流程图</w:t>
      </w:r>
    </w:p>
    <w:p w14:paraId="52719106" w14:textId="77777777" w:rsidR="004445B2" w:rsidRPr="004445B2" w:rsidRDefault="004445B2" w:rsidP="00161CE4">
      <w:pPr>
        <w:ind w:firstLineChars="200" w:firstLine="420"/>
      </w:pPr>
      <w:commentRangeStart w:id="33"/>
      <w:r>
        <w:t>由于代销结算三期主要迁移指令生成部分</w:t>
      </w:r>
      <w:r>
        <w:rPr>
          <w:rFonts w:hint="eastAsia"/>
        </w:rPr>
        <w:t>，</w:t>
      </w:r>
      <w:r>
        <w:t>切换到线上后</w:t>
      </w:r>
      <w:r>
        <w:rPr>
          <w:rFonts w:hint="eastAsia"/>
        </w:rPr>
        <w:t>，</w:t>
      </w:r>
      <w:r>
        <w:t>赢时</w:t>
      </w:r>
      <w:proofErr w:type="gramStart"/>
      <w:r>
        <w:t>胜系统</w:t>
      </w:r>
      <w:proofErr w:type="gramEnd"/>
      <w:r>
        <w:t>前两个流程可能会暂停</w:t>
      </w:r>
      <w:r>
        <w:rPr>
          <w:rFonts w:hint="eastAsia"/>
        </w:rPr>
        <w:t>，</w:t>
      </w:r>
      <w:r>
        <w:t>届时</w:t>
      </w:r>
      <w:r>
        <w:rPr>
          <w:rFonts w:hint="eastAsia"/>
        </w:rPr>
        <w:t>，</w:t>
      </w:r>
      <w:r>
        <w:t>需</w:t>
      </w:r>
      <w:r>
        <w:rPr>
          <w:rFonts w:hint="eastAsia"/>
        </w:rPr>
        <w:t>“资金结算”平台提供相应核算明细给到“资金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”系统，用来生成账务凭证。</w:t>
      </w:r>
      <w:commentRangeEnd w:id="33"/>
      <w:r w:rsidR="003D6191">
        <w:rPr>
          <w:rStyle w:val="af7"/>
        </w:rPr>
        <w:commentReference w:id="33"/>
      </w:r>
    </w:p>
    <w:p w14:paraId="69D57C87" w14:textId="77777777" w:rsidR="008004C5" w:rsidRPr="00715AB4" w:rsidRDefault="008004C5" w:rsidP="008004C5">
      <w:pPr>
        <w:jc w:val="left"/>
      </w:pPr>
    </w:p>
    <w:p w14:paraId="3E172FB8" w14:textId="77777777" w:rsidR="0058216B" w:rsidRDefault="0058216B" w:rsidP="0058216B">
      <w:pPr>
        <w:pStyle w:val="2"/>
      </w:pPr>
      <w:bookmarkStart w:id="34" w:name="_Toc406664501"/>
      <w:bookmarkStart w:id="35" w:name="_Toc467083292"/>
      <w:bookmarkStart w:id="36" w:name="_Toc474164412"/>
      <w:bookmarkStart w:id="37" w:name="_Toc477856235"/>
      <w:r>
        <w:rPr>
          <w:rFonts w:hint="eastAsia"/>
        </w:rPr>
        <w:lastRenderedPageBreak/>
        <w:t>总体流程</w:t>
      </w:r>
      <w:bookmarkEnd w:id="34"/>
      <w:bookmarkEnd w:id="35"/>
      <w:bookmarkEnd w:id="36"/>
      <w:bookmarkEnd w:id="37"/>
    </w:p>
    <w:p w14:paraId="1A8E762B" w14:textId="58B8CE20" w:rsidR="00F5040A" w:rsidRPr="00F5040A" w:rsidRDefault="005A5673" w:rsidP="000662E4">
      <w:r>
        <w:object w:dxaOrig="14985" w:dyaOrig="12871" w14:anchorId="72CE7B5C">
          <v:shape id="_x0000_i1029" type="#_x0000_t75" style="width:417.5pt;height:359.5pt" o:ole="">
            <v:imagedata r:id="rId21" o:title=""/>
          </v:shape>
          <o:OLEObject Type="Embed" ProgID="Visio.Drawing.15" ShapeID="_x0000_i1029" DrawAspect="Content" ObjectID="_1728112914" r:id="rId22"/>
        </w:object>
      </w:r>
    </w:p>
    <w:p w14:paraId="66581EAB" w14:textId="77777777" w:rsidR="0058216B" w:rsidRDefault="0058216B" w:rsidP="0058216B">
      <w:pPr>
        <w:pStyle w:val="2"/>
      </w:pPr>
      <w:bookmarkStart w:id="38" w:name="_Toc406664502"/>
      <w:bookmarkStart w:id="39" w:name="_Toc467083293"/>
      <w:bookmarkStart w:id="40" w:name="_Toc474164413"/>
      <w:bookmarkStart w:id="41" w:name="_Toc477856236"/>
      <w:r>
        <w:rPr>
          <w:rFonts w:hint="eastAsia"/>
        </w:rPr>
        <w:t>功能摘要</w:t>
      </w:r>
      <w:bookmarkEnd w:id="38"/>
      <w:bookmarkEnd w:id="39"/>
      <w:bookmarkEnd w:id="40"/>
      <w:bookmarkEnd w:id="41"/>
    </w:p>
    <w:p w14:paraId="22364790" w14:textId="77777777" w:rsidR="00E138BF" w:rsidRDefault="00E138BF" w:rsidP="00622D14">
      <w:pPr>
        <w:pStyle w:val="1"/>
      </w:pPr>
      <w:bookmarkStart w:id="42" w:name="_Toc406664505"/>
      <w:bookmarkStart w:id="43" w:name="_Toc466911107"/>
      <w:bookmarkStart w:id="44" w:name="_Toc467083320"/>
      <w:r>
        <w:rPr>
          <w:rFonts w:hint="eastAsia"/>
        </w:rPr>
        <w:t>参数管理</w:t>
      </w:r>
    </w:p>
    <w:p w14:paraId="1371CDB7" w14:textId="77777777" w:rsidR="00356E08" w:rsidRDefault="00356E08" w:rsidP="00356E08">
      <w:pPr>
        <w:ind w:left="420" w:firstLineChars="200" w:firstLine="420"/>
      </w:pPr>
      <w:bookmarkStart w:id="45" w:name="_Toc106522905"/>
      <w:r>
        <w:rPr>
          <w:rFonts w:hint="eastAsia"/>
        </w:rPr>
        <w:t>参数管理部分，主要涉及到基金，机构的基础信息，以及与资金划付相关的，划拨模板，账户信息等参数的维护和同步。</w:t>
      </w:r>
    </w:p>
    <w:p w14:paraId="0FEDA58C" w14:textId="77777777" w:rsidR="00356E08" w:rsidRDefault="00356E08" w:rsidP="00356E08">
      <w:pPr>
        <w:ind w:left="420" w:firstLineChars="200" w:firstLine="420"/>
      </w:pPr>
      <w:r>
        <w:t>参数的数据来源主要有</w:t>
      </w:r>
      <w:r>
        <w:rPr>
          <w:rFonts w:hint="eastAsia"/>
        </w:rPr>
        <w:t>3</w:t>
      </w:r>
      <w:r>
        <w:rPr>
          <w:rFonts w:hint="eastAsia"/>
        </w:rPr>
        <w:t>个部分，“运管平台”、“资金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</w:t>
      </w:r>
      <w:r>
        <w:t>以及</w:t>
      </w:r>
      <w:r>
        <w:rPr>
          <w:rFonts w:hint="eastAsia"/>
        </w:rPr>
        <w:t>“</w:t>
      </w:r>
      <w:r>
        <w:t>资金结算平台</w:t>
      </w:r>
      <w:r>
        <w:rPr>
          <w:rFonts w:hint="eastAsia"/>
        </w:rPr>
        <w:t>”。其中在运管平台和资金</w:t>
      </w:r>
      <w:r>
        <w:rPr>
          <w:rFonts w:hint="eastAsia"/>
        </w:rPr>
        <w:t>4</w:t>
      </w:r>
      <w:r>
        <w:t>.0</w:t>
      </w:r>
      <w:r>
        <w:t>上配置的参数会同步到资金结算</w:t>
      </w:r>
      <w:r>
        <w:rPr>
          <w:rFonts w:hint="eastAsia"/>
        </w:rPr>
        <w:t>。对于所有的配置界面，“资金结算平台”也会在</w:t>
      </w:r>
      <w:r>
        <w:rPr>
          <w:rFonts w:hint="eastAsia"/>
        </w:rPr>
        <w:t>NEWEC</w:t>
      </w:r>
      <w:r>
        <w:t>C</w:t>
      </w:r>
      <w:r>
        <w:t>前端系统上提供相应的配置界面</w:t>
      </w:r>
      <w:r>
        <w:rPr>
          <w:rFonts w:hint="eastAsia"/>
        </w:rPr>
        <w:t>。</w:t>
      </w:r>
    </w:p>
    <w:p w14:paraId="2AF4AAF3" w14:textId="77777777" w:rsidR="00356E08" w:rsidRDefault="00356E08" w:rsidP="00356E08">
      <w:pPr>
        <w:ind w:left="420" w:firstLineChars="200" w:firstLine="420"/>
      </w:pPr>
      <w:r>
        <w:t>目前部分接口同步的参数已经在生产上运行</w:t>
      </w:r>
      <w:r>
        <w:rPr>
          <w:rFonts w:hint="eastAsia"/>
        </w:rPr>
        <w:t>，</w:t>
      </w:r>
      <w:r>
        <w:t>具体情况如下表所示</w:t>
      </w:r>
      <w:r>
        <w:rPr>
          <w:rFonts w:hint="eastAsia"/>
        </w:rPr>
        <w:t>：</w:t>
      </w:r>
    </w:p>
    <w:tbl>
      <w:tblPr>
        <w:tblW w:w="38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5"/>
        <w:gridCol w:w="2891"/>
        <w:gridCol w:w="1240"/>
        <w:gridCol w:w="1375"/>
      </w:tblGrid>
      <w:tr w:rsidR="00356E08" w:rsidRPr="00A76438" w14:paraId="3F3801FE" w14:textId="77777777" w:rsidTr="00F20267">
        <w:trPr>
          <w:jc w:val="center"/>
        </w:trPr>
        <w:tc>
          <w:tcPr>
            <w:tcW w:w="652" w:type="pct"/>
            <w:tcBorders>
              <w:top w:val="single" w:sz="12" w:space="0" w:color="auto"/>
              <w:left w:val="single" w:sz="12" w:space="0" w:color="auto"/>
            </w:tcBorders>
            <w:shd w:val="clear" w:color="auto" w:fill="D9D9D9"/>
          </w:tcPr>
          <w:p w14:paraId="074F03DF" w14:textId="77777777" w:rsidR="00356E08" w:rsidRPr="00A76438" w:rsidRDefault="00356E08" w:rsidP="00F20267">
            <w:pPr>
              <w:pStyle w:val="a7"/>
              <w:spacing w:before="93" w:after="93"/>
            </w:pPr>
            <w:r w:rsidRPr="00A76438">
              <w:rPr>
                <w:rFonts w:hint="eastAsia"/>
              </w:rPr>
              <w:t>序号</w:t>
            </w:r>
          </w:p>
        </w:tc>
        <w:tc>
          <w:tcPr>
            <w:tcW w:w="2283" w:type="pct"/>
            <w:tcBorders>
              <w:top w:val="single" w:sz="12" w:space="0" w:color="auto"/>
            </w:tcBorders>
            <w:shd w:val="clear" w:color="auto" w:fill="D9D9D9"/>
          </w:tcPr>
          <w:p w14:paraId="7D544272" w14:textId="77777777" w:rsidR="00356E08" w:rsidRPr="00A76438" w:rsidRDefault="00356E08" w:rsidP="00F20267">
            <w:pPr>
              <w:pStyle w:val="a7"/>
              <w:spacing w:before="93" w:after="93"/>
            </w:pPr>
            <w:r>
              <w:rPr>
                <w:rFonts w:hint="eastAsia"/>
              </w:rPr>
              <w:t>接口内容</w:t>
            </w:r>
          </w:p>
        </w:tc>
        <w:tc>
          <w:tcPr>
            <w:tcW w:w="979" w:type="pct"/>
            <w:tcBorders>
              <w:top w:val="single" w:sz="12" w:space="0" w:color="auto"/>
              <w:right w:val="single" w:sz="12" w:space="0" w:color="auto"/>
            </w:tcBorders>
            <w:shd w:val="clear" w:color="auto" w:fill="D9D9D9"/>
          </w:tcPr>
          <w:p w14:paraId="248617B6" w14:textId="77777777" w:rsidR="00356E08" w:rsidRPr="00A76438" w:rsidRDefault="00356E08" w:rsidP="00F20267">
            <w:pPr>
              <w:pStyle w:val="a7"/>
              <w:spacing w:before="93" w:after="93"/>
              <w:jc w:val="both"/>
            </w:pPr>
            <w:r>
              <w:t>运管平台</w:t>
            </w:r>
          </w:p>
        </w:tc>
        <w:tc>
          <w:tcPr>
            <w:tcW w:w="1086" w:type="pct"/>
            <w:tcBorders>
              <w:top w:val="single" w:sz="12" w:space="0" w:color="auto"/>
              <w:right w:val="single" w:sz="12" w:space="0" w:color="auto"/>
            </w:tcBorders>
            <w:shd w:val="clear" w:color="auto" w:fill="D9D9D9"/>
          </w:tcPr>
          <w:p w14:paraId="4748642E" w14:textId="77777777" w:rsidR="00356E08" w:rsidRDefault="00356E08" w:rsidP="00F20267">
            <w:pPr>
              <w:pStyle w:val="a7"/>
              <w:spacing w:before="93" w:after="93"/>
            </w:pPr>
            <w:r>
              <w:rPr>
                <w:rFonts w:hint="eastAsia"/>
              </w:rPr>
              <w:t>资金</w:t>
            </w:r>
            <w:r>
              <w:rPr>
                <w:rFonts w:hint="eastAsia"/>
              </w:rPr>
              <w:t>4</w:t>
            </w:r>
            <w:r>
              <w:t>.0</w:t>
            </w:r>
          </w:p>
        </w:tc>
      </w:tr>
      <w:tr w:rsidR="00356E08" w:rsidRPr="00A76438" w14:paraId="7A72EB5D" w14:textId="77777777" w:rsidTr="00F20267">
        <w:trPr>
          <w:jc w:val="center"/>
        </w:trPr>
        <w:tc>
          <w:tcPr>
            <w:tcW w:w="652" w:type="pct"/>
            <w:tcBorders>
              <w:left w:val="single" w:sz="12" w:space="0" w:color="auto"/>
            </w:tcBorders>
          </w:tcPr>
          <w:p w14:paraId="62B13979" w14:textId="77777777" w:rsidR="00356E08" w:rsidRPr="00A76438" w:rsidRDefault="00356E08" w:rsidP="00F20267">
            <w:pPr>
              <w:pStyle w:val="-"/>
              <w:spacing w:before="31" w:after="31"/>
            </w:pPr>
            <w:r w:rsidRPr="00A76438">
              <w:rPr>
                <w:rFonts w:hint="eastAsia"/>
              </w:rPr>
              <w:t>1</w:t>
            </w:r>
            <w:r w:rsidRPr="00A76438">
              <w:rPr>
                <w:rFonts w:hint="eastAsia"/>
              </w:rPr>
              <w:t>．</w:t>
            </w:r>
          </w:p>
        </w:tc>
        <w:tc>
          <w:tcPr>
            <w:tcW w:w="2283" w:type="pct"/>
          </w:tcPr>
          <w:p w14:paraId="43F6CCBF" w14:textId="77777777" w:rsidR="00356E08" w:rsidRPr="00A76438" w:rsidRDefault="00356E08" w:rsidP="00F20267">
            <w:pPr>
              <w:pStyle w:val="-"/>
              <w:spacing w:before="31" w:after="31"/>
            </w:pPr>
            <w:r>
              <w:rPr>
                <w:rFonts w:hint="eastAsia"/>
              </w:rPr>
              <w:t>基金信息</w:t>
            </w:r>
          </w:p>
        </w:tc>
        <w:tc>
          <w:tcPr>
            <w:tcW w:w="979" w:type="pct"/>
            <w:tcBorders>
              <w:right w:val="single" w:sz="12" w:space="0" w:color="auto"/>
            </w:tcBorders>
          </w:tcPr>
          <w:p w14:paraId="6E19838A" w14:textId="77777777" w:rsidR="00356E08" w:rsidRPr="00A76438" w:rsidRDefault="00356E08" w:rsidP="00F20267">
            <w:pPr>
              <w:pStyle w:val="-"/>
              <w:spacing w:before="31" w:after="31"/>
              <w:jc w:val="center"/>
            </w:pPr>
          </w:p>
        </w:tc>
        <w:tc>
          <w:tcPr>
            <w:tcW w:w="1086" w:type="pct"/>
            <w:tcBorders>
              <w:right w:val="single" w:sz="12" w:space="0" w:color="auto"/>
            </w:tcBorders>
          </w:tcPr>
          <w:p w14:paraId="63D84243" w14:textId="77777777" w:rsidR="00356E08" w:rsidRDefault="00356E08" w:rsidP="00F20267">
            <w:pPr>
              <w:pStyle w:val="-"/>
              <w:spacing w:before="31" w:after="31"/>
              <w:jc w:val="center"/>
            </w:pPr>
            <w:r>
              <w:rPr>
                <w:rFonts w:ascii="宋体" w:hAnsi="宋体" w:hint="eastAsia"/>
              </w:rPr>
              <w:t>√</w:t>
            </w:r>
          </w:p>
        </w:tc>
      </w:tr>
      <w:tr w:rsidR="00356E08" w:rsidRPr="00A76438" w14:paraId="13080D88" w14:textId="77777777" w:rsidTr="00F20267">
        <w:trPr>
          <w:jc w:val="center"/>
        </w:trPr>
        <w:tc>
          <w:tcPr>
            <w:tcW w:w="652" w:type="pct"/>
            <w:tcBorders>
              <w:left w:val="single" w:sz="12" w:space="0" w:color="auto"/>
            </w:tcBorders>
          </w:tcPr>
          <w:p w14:paraId="25BC45A0" w14:textId="77777777" w:rsidR="00356E08" w:rsidRPr="00A76438" w:rsidRDefault="00356E08" w:rsidP="00F20267">
            <w:pPr>
              <w:pStyle w:val="-"/>
              <w:spacing w:before="31" w:after="31"/>
            </w:pPr>
            <w:r w:rsidRPr="00A76438">
              <w:rPr>
                <w:rFonts w:hint="eastAsia"/>
              </w:rPr>
              <w:lastRenderedPageBreak/>
              <w:t>2</w:t>
            </w:r>
            <w:r w:rsidRPr="00A76438">
              <w:rPr>
                <w:rFonts w:hint="eastAsia"/>
              </w:rPr>
              <w:t>．</w:t>
            </w:r>
          </w:p>
        </w:tc>
        <w:tc>
          <w:tcPr>
            <w:tcW w:w="2283" w:type="pct"/>
          </w:tcPr>
          <w:p w14:paraId="42C7C1E6" w14:textId="77777777" w:rsidR="00356E08" w:rsidRPr="00A76438" w:rsidRDefault="00356E08" w:rsidP="00F20267">
            <w:pPr>
              <w:pStyle w:val="-"/>
              <w:spacing w:before="31" w:after="31"/>
            </w:pPr>
            <w:r>
              <w:t>机构信息</w:t>
            </w:r>
          </w:p>
        </w:tc>
        <w:tc>
          <w:tcPr>
            <w:tcW w:w="979" w:type="pct"/>
            <w:tcBorders>
              <w:right w:val="single" w:sz="12" w:space="0" w:color="auto"/>
            </w:tcBorders>
          </w:tcPr>
          <w:p w14:paraId="046665EE" w14:textId="77777777" w:rsidR="00356E08" w:rsidRPr="00A76438" w:rsidRDefault="00356E08" w:rsidP="00F20267">
            <w:pPr>
              <w:pStyle w:val="-"/>
              <w:spacing w:before="31" w:after="31"/>
            </w:pPr>
          </w:p>
        </w:tc>
        <w:tc>
          <w:tcPr>
            <w:tcW w:w="1086" w:type="pct"/>
            <w:tcBorders>
              <w:right w:val="single" w:sz="12" w:space="0" w:color="auto"/>
            </w:tcBorders>
          </w:tcPr>
          <w:p w14:paraId="676118FA" w14:textId="77777777" w:rsidR="00356E08" w:rsidRPr="00A76438" w:rsidRDefault="00356E08" w:rsidP="00F20267">
            <w:pPr>
              <w:pStyle w:val="-"/>
              <w:spacing w:before="31" w:after="31"/>
              <w:jc w:val="center"/>
            </w:pPr>
            <w:r>
              <w:rPr>
                <w:rFonts w:ascii="宋体" w:hAnsi="宋体" w:hint="eastAsia"/>
              </w:rPr>
              <w:t>√</w:t>
            </w:r>
          </w:p>
        </w:tc>
      </w:tr>
      <w:tr w:rsidR="00356E08" w:rsidRPr="00A76438" w14:paraId="0FFFF241" w14:textId="77777777" w:rsidTr="00F20267">
        <w:trPr>
          <w:jc w:val="center"/>
        </w:trPr>
        <w:tc>
          <w:tcPr>
            <w:tcW w:w="652" w:type="pct"/>
            <w:tcBorders>
              <w:left w:val="single" w:sz="12" w:space="0" w:color="auto"/>
            </w:tcBorders>
          </w:tcPr>
          <w:p w14:paraId="36FBE4A9" w14:textId="77777777" w:rsidR="00356E08" w:rsidRPr="00A76438" w:rsidRDefault="00356E08" w:rsidP="00F20267">
            <w:pPr>
              <w:pStyle w:val="-"/>
              <w:spacing w:before="31" w:after="31"/>
            </w:pPr>
            <w:r w:rsidRPr="00A76438">
              <w:rPr>
                <w:rFonts w:hint="eastAsia"/>
              </w:rPr>
              <w:t>3</w:t>
            </w:r>
            <w:r w:rsidRPr="00A76438">
              <w:rPr>
                <w:rFonts w:hint="eastAsia"/>
              </w:rPr>
              <w:t>．</w:t>
            </w:r>
          </w:p>
        </w:tc>
        <w:tc>
          <w:tcPr>
            <w:tcW w:w="2283" w:type="pct"/>
          </w:tcPr>
          <w:p w14:paraId="78800175" w14:textId="77777777" w:rsidR="00356E08" w:rsidRPr="00A76438" w:rsidRDefault="00356E08" w:rsidP="00F20267">
            <w:pPr>
              <w:pStyle w:val="-"/>
              <w:spacing w:before="31" w:after="31"/>
            </w:pPr>
            <w:r>
              <w:rPr>
                <w:rFonts w:hint="eastAsia"/>
              </w:rPr>
              <w:t>账户信息</w:t>
            </w:r>
          </w:p>
        </w:tc>
        <w:tc>
          <w:tcPr>
            <w:tcW w:w="979" w:type="pct"/>
            <w:tcBorders>
              <w:right w:val="single" w:sz="12" w:space="0" w:color="auto"/>
            </w:tcBorders>
          </w:tcPr>
          <w:p w14:paraId="61C4CC14" w14:textId="77777777" w:rsidR="00356E08" w:rsidRPr="00A76438" w:rsidRDefault="00356E08" w:rsidP="00F20267">
            <w:pPr>
              <w:pStyle w:val="-"/>
              <w:spacing w:before="31" w:after="31"/>
            </w:pPr>
          </w:p>
        </w:tc>
        <w:tc>
          <w:tcPr>
            <w:tcW w:w="1086" w:type="pct"/>
            <w:tcBorders>
              <w:right w:val="single" w:sz="12" w:space="0" w:color="auto"/>
            </w:tcBorders>
          </w:tcPr>
          <w:p w14:paraId="55D60EBB" w14:textId="77777777" w:rsidR="00356E08" w:rsidRPr="00A76438" w:rsidRDefault="00356E08" w:rsidP="00F20267">
            <w:pPr>
              <w:pStyle w:val="-"/>
              <w:spacing w:before="31" w:after="31"/>
              <w:jc w:val="center"/>
            </w:pPr>
            <w:r>
              <w:rPr>
                <w:rFonts w:ascii="宋体" w:hAnsi="宋体" w:hint="eastAsia"/>
              </w:rPr>
              <w:t>√</w:t>
            </w:r>
          </w:p>
        </w:tc>
      </w:tr>
      <w:tr w:rsidR="00356E08" w:rsidRPr="00A76438" w14:paraId="2D9D9CB5" w14:textId="77777777" w:rsidTr="00F20267">
        <w:trPr>
          <w:jc w:val="center"/>
        </w:trPr>
        <w:tc>
          <w:tcPr>
            <w:tcW w:w="652" w:type="pct"/>
            <w:tcBorders>
              <w:left w:val="single" w:sz="12" w:space="0" w:color="auto"/>
            </w:tcBorders>
          </w:tcPr>
          <w:p w14:paraId="68FD64AD" w14:textId="77777777" w:rsidR="00356E08" w:rsidRPr="00A76438" w:rsidRDefault="00356E08" w:rsidP="00F20267">
            <w:pPr>
              <w:pStyle w:val="-"/>
              <w:spacing w:before="31" w:after="31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2283" w:type="pct"/>
          </w:tcPr>
          <w:p w14:paraId="5C0C4279" w14:textId="77777777" w:rsidR="00356E08" w:rsidRDefault="00356E08" w:rsidP="00F20267">
            <w:pPr>
              <w:pStyle w:val="-"/>
              <w:spacing w:before="31" w:after="31"/>
            </w:pPr>
            <w:r>
              <w:t>TA</w:t>
            </w:r>
            <w:r>
              <w:t>资金划拨模板</w:t>
            </w:r>
          </w:p>
        </w:tc>
        <w:tc>
          <w:tcPr>
            <w:tcW w:w="979" w:type="pct"/>
            <w:tcBorders>
              <w:right w:val="single" w:sz="12" w:space="0" w:color="auto"/>
            </w:tcBorders>
          </w:tcPr>
          <w:p w14:paraId="5D5EFEF0" w14:textId="77777777" w:rsidR="00356E08" w:rsidRPr="00A76438" w:rsidRDefault="00356E08" w:rsidP="00F20267">
            <w:pPr>
              <w:pStyle w:val="-"/>
              <w:spacing w:before="31" w:after="31"/>
            </w:pPr>
          </w:p>
        </w:tc>
        <w:tc>
          <w:tcPr>
            <w:tcW w:w="1086" w:type="pct"/>
            <w:tcBorders>
              <w:right w:val="single" w:sz="12" w:space="0" w:color="auto"/>
            </w:tcBorders>
          </w:tcPr>
          <w:p w14:paraId="20671501" w14:textId="77777777" w:rsidR="00356E08" w:rsidRPr="00A76438" w:rsidRDefault="00356E08" w:rsidP="00F20267">
            <w:pPr>
              <w:pStyle w:val="-"/>
              <w:spacing w:before="31" w:after="31"/>
              <w:jc w:val="center"/>
            </w:pPr>
            <w:r>
              <w:rPr>
                <w:rFonts w:ascii="宋体" w:hAnsi="宋体" w:hint="eastAsia"/>
              </w:rPr>
              <w:t>√</w:t>
            </w:r>
          </w:p>
        </w:tc>
      </w:tr>
      <w:tr w:rsidR="00356E08" w:rsidRPr="00A76438" w14:paraId="280CB3C3" w14:textId="77777777" w:rsidTr="00F20267">
        <w:trPr>
          <w:jc w:val="center"/>
        </w:trPr>
        <w:tc>
          <w:tcPr>
            <w:tcW w:w="652" w:type="pct"/>
            <w:tcBorders>
              <w:left w:val="single" w:sz="12" w:space="0" w:color="auto"/>
            </w:tcBorders>
          </w:tcPr>
          <w:p w14:paraId="1291A153" w14:textId="77777777" w:rsidR="00356E08" w:rsidRDefault="00356E08" w:rsidP="00F20267">
            <w:pPr>
              <w:pStyle w:val="-"/>
              <w:spacing w:before="31" w:after="31"/>
            </w:pPr>
            <w:r>
              <w:rPr>
                <w:rFonts w:hint="eastAsia"/>
              </w:rPr>
              <w:t>5</w:t>
            </w:r>
            <w:r>
              <w:t>.</w:t>
            </w:r>
          </w:p>
        </w:tc>
        <w:tc>
          <w:tcPr>
            <w:tcW w:w="2283" w:type="pct"/>
          </w:tcPr>
          <w:p w14:paraId="77E6B142" w14:textId="77777777" w:rsidR="00356E08" w:rsidRDefault="00356E08" w:rsidP="00F20267">
            <w:pPr>
              <w:pStyle w:val="-"/>
              <w:spacing w:before="31" w:after="31"/>
            </w:pPr>
            <w:r>
              <w:t>基准机构</w:t>
            </w:r>
          </w:p>
        </w:tc>
        <w:tc>
          <w:tcPr>
            <w:tcW w:w="979" w:type="pct"/>
            <w:tcBorders>
              <w:right w:val="single" w:sz="12" w:space="0" w:color="auto"/>
            </w:tcBorders>
          </w:tcPr>
          <w:p w14:paraId="682B3573" w14:textId="77777777" w:rsidR="00356E08" w:rsidRPr="00A76438" w:rsidRDefault="00356E08" w:rsidP="00F20267">
            <w:pPr>
              <w:pStyle w:val="-"/>
              <w:spacing w:before="31" w:after="31"/>
            </w:pPr>
          </w:p>
        </w:tc>
        <w:tc>
          <w:tcPr>
            <w:tcW w:w="1086" w:type="pct"/>
            <w:tcBorders>
              <w:right w:val="single" w:sz="12" w:space="0" w:color="auto"/>
            </w:tcBorders>
          </w:tcPr>
          <w:p w14:paraId="5CAE5C03" w14:textId="77777777" w:rsidR="00356E08" w:rsidRPr="00A76438" w:rsidRDefault="00356E08" w:rsidP="00F20267">
            <w:pPr>
              <w:pStyle w:val="-"/>
              <w:spacing w:before="31" w:after="31"/>
            </w:pPr>
          </w:p>
        </w:tc>
      </w:tr>
      <w:tr w:rsidR="00356E08" w:rsidRPr="00A76438" w14:paraId="6525E8CB" w14:textId="77777777" w:rsidTr="00F20267">
        <w:trPr>
          <w:jc w:val="center"/>
        </w:trPr>
        <w:tc>
          <w:tcPr>
            <w:tcW w:w="652" w:type="pct"/>
            <w:tcBorders>
              <w:left w:val="single" w:sz="12" w:space="0" w:color="auto"/>
            </w:tcBorders>
          </w:tcPr>
          <w:p w14:paraId="0A58FD0F" w14:textId="77777777" w:rsidR="00356E08" w:rsidRDefault="00356E08" w:rsidP="00F20267">
            <w:pPr>
              <w:pStyle w:val="-"/>
              <w:spacing w:before="31" w:after="31"/>
            </w:pPr>
            <w:r>
              <w:rPr>
                <w:rFonts w:hint="eastAsia"/>
              </w:rPr>
              <w:t>6</w:t>
            </w:r>
            <w:r>
              <w:t>.</w:t>
            </w:r>
          </w:p>
        </w:tc>
        <w:tc>
          <w:tcPr>
            <w:tcW w:w="2283" w:type="pct"/>
          </w:tcPr>
          <w:p w14:paraId="12F0EB4A" w14:textId="77777777" w:rsidR="00356E08" w:rsidRDefault="00356E08" w:rsidP="00F20267">
            <w:pPr>
              <w:pStyle w:val="-"/>
              <w:spacing w:before="31" w:after="31"/>
            </w:pPr>
            <w:r>
              <w:t>机构联系人</w:t>
            </w:r>
          </w:p>
        </w:tc>
        <w:tc>
          <w:tcPr>
            <w:tcW w:w="979" w:type="pct"/>
            <w:tcBorders>
              <w:right w:val="single" w:sz="12" w:space="0" w:color="auto"/>
            </w:tcBorders>
          </w:tcPr>
          <w:p w14:paraId="3F7F2A42" w14:textId="77777777" w:rsidR="00356E08" w:rsidRPr="00A76438" w:rsidRDefault="00356E08" w:rsidP="00F20267">
            <w:pPr>
              <w:pStyle w:val="-"/>
              <w:spacing w:before="31" w:after="31"/>
            </w:pPr>
          </w:p>
        </w:tc>
        <w:tc>
          <w:tcPr>
            <w:tcW w:w="1086" w:type="pct"/>
            <w:tcBorders>
              <w:right w:val="single" w:sz="12" w:space="0" w:color="auto"/>
            </w:tcBorders>
          </w:tcPr>
          <w:p w14:paraId="0C84FE8C" w14:textId="77777777" w:rsidR="00356E08" w:rsidRPr="00A76438" w:rsidRDefault="00356E08" w:rsidP="00F20267">
            <w:pPr>
              <w:pStyle w:val="-"/>
              <w:spacing w:before="31" w:after="31"/>
            </w:pPr>
          </w:p>
        </w:tc>
      </w:tr>
    </w:tbl>
    <w:p w14:paraId="7A60ACD4" w14:textId="07D50228" w:rsidR="00356E08" w:rsidRDefault="00356E08" w:rsidP="001E3CC7">
      <w:pPr>
        <w:pStyle w:val="2"/>
      </w:pPr>
      <w:r>
        <w:t>参数</w:t>
      </w:r>
      <w:r w:rsidR="006D78B3">
        <w:rPr>
          <w:rFonts w:hint="eastAsia"/>
        </w:rPr>
        <w:t>配置</w:t>
      </w:r>
      <w:r w:rsidR="006D78B3">
        <w:t>数据流</w:t>
      </w:r>
    </w:p>
    <w:p w14:paraId="69D32F3C" w14:textId="77777777" w:rsidR="00356E08" w:rsidRDefault="00356E08" w:rsidP="00356E08">
      <w:pPr>
        <w:ind w:left="420" w:firstLineChars="200" w:firstLine="420"/>
      </w:pPr>
      <w:r>
        <w:rPr>
          <w:rFonts w:hint="eastAsia"/>
        </w:rPr>
        <w:t>上线后，首先根据“资金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”现有配置初始化一</w:t>
      </w:r>
      <w:proofErr w:type="gramStart"/>
      <w:r>
        <w:rPr>
          <w:rFonts w:hint="eastAsia"/>
        </w:rPr>
        <w:t>版数据</w:t>
      </w:r>
      <w:proofErr w:type="gramEnd"/>
      <w:r>
        <w:rPr>
          <w:rFonts w:hint="eastAsia"/>
        </w:rPr>
        <w:t>到“资金结算”。</w:t>
      </w:r>
    </w:p>
    <w:p w14:paraId="65C7F220" w14:textId="77777777" w:rsidR="00356E08" w:rsidRPr="003E4E36" w:rsidRDefault="00356E08" w:rsidP="00356E08">
      <w:pPr>
        <w:ind w:left="420" w:firstLineChars="200" w:firstLine="420"/>
      </w:pPr>
      <w:r>
        <w:rPr>
          <w:rFonts w:hint="eastAsia"/>
        </w:rPr>
        <w:t>然后并行期间运管平台同时推送“资金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”和“资金结算”，并且“资金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”和“资金结算”之前互相核对。</w:t>
      </w:r>
    </w:p>
    <w:p w14:paraId="42A0B3F4" w14:textId="77777777" w:rsidR="00356E08" w:rsidRPr="00AB6934" w:rsidRDefault="00356E08" w:rsidP="00356E08"/>
    <w:p w14:paraId="2A247AEC" w14:textId="77777777" w:rsidR="00356E08" w:rsidRDefault="00356E08" w:rsidP="00356E08">
      <w:pPr>
        <w:keepNext/>
        <w:jc w:val="center"/>
      </w:pPr>
      <w:r>
        <w:object w:dxaOrig="7786" w:dyaOrig="5806" w14:anchorId="6DB8F9FF">
          <v:shape id="_x0000_i1030" type="#_x0000_t75" style="width:389pt;height:4in" o:ole="">
            <v:imagedata r:id="rId23" o:title=""/>
          </v:shape>
          <o:OLEObject Type="Embed" ProgID="Visio.Drawing.15" ShapeID="_x0000_i1030" DrawAspect="Content" ObjectID="_1728112915" r:id="rId24"/>
        </w:object>
      </w:r>
    </w:p>
    <w:p w14:paraId="548C7D0F" w14:textId="77777777" w:rsidR="00356E08" w:rsidRPr="000B0DB8" w:rsidRDefault="00356E08" w:rsidP="00356E08">
      <w:pPr>
        <w:pStyle w:val="af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D7744">
        <w:rPr>
          <w:noProof/>
        </w:rPr>
        <w:t>4</w:t>
      </w:r>
      <w:r>
        <w:fldChar w:fldCharType="end"/>
      </w:r>
      <w:r>
        <w:rPr>
          <w:rFonts w:hint="eastAsia"/>
        </w:rPr>
        <w:t>.</w:t>
      </w:r>
      <w:r>
        <w:t>参数同步数据流</w:t>
      </w:r>
    </w:p>
    <w:p w14:paraId="48E3B075" w14:textId="65A6E5BC" w:rsidR="0006537B" w:rsidRPr="008237C2" w:rsidRDefault="00F764DB" w:rsidP="004D48B5">
      <w:pPr>
        <w:pStyle w:val="2"/>
      </w:pPr>
      <w:r>
        <w:t>业务</w:t>
      </w:r>
      <w:bookmarkEnd w:id="45"/>
      <w:r>
        <w:t>操作流程</w:t>
      </w:r>
    </w:p>
    <w:p w14:paraId="61F55856" w14:textId="77777777" w:rsidR="0006537B" w:rsidRDefault="0006537B" w:rsidP="0006537B">
      <w:pPr>
        <w:ind w:firstLineChars="200" w:firstLine="420"/>
      </w:pPr>
      <w:r>
        <w:t>参数配置部分包括</w:t>
      </w:r>
      <w:r>
        <w:rPr>
          <w:rFonts w:hint="eastAsia"/>
        </w:rPr>
        <w:t>“基金参数”，“机构参数”，“账户参数”，“划拨模板”，“费用配置”</w:t>
      </w:r>
      <w:r>
        <w:rPr>
          <w:rFonts w:hint="eastAsia"/>
        </w:rPr>
        <w:t>5</w:t>
      </w:r>
      <w:r>
        <w:rPr>
          <w:rFonts w:hint="eastAsia"/>
        </w:rPr>
        <w:t>个部分。除“费用配置”外，其他部分参数统一按以下逻辑处理：</w:t>
      </w:r>
    </w:p>
    <w:p w14:paraId="1C4AC14C" w14:textId="72E022A9" w:rsidR="0006537B" w:rsidRDefault="00A472E1" w:rsidP="0006537B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经办人在“运管平台”上对参数进行配置，包括“新增”、</w:t>
      </w:r>
      <w:r w:rsidR="0006537B">
        <w:rPr>
          <w:rFonts w:hint="eastAsia"/>
        </w:rPr>
        <w:t>“修改”</w:t>
      </w:r>
      <w:r>
        <w:rPr>
          <w:rFonts w:hint="eastAsia"/>
        </w:rPr>
        <w:t>、“删除”</w:t>
      </w:r>
      <w:r w:rsidR="0006537B">
        <w:rPr>
          <w:rFonts w:hint="eastAsia"/>
        </w:rPr>
        <w:t>操作，并自动推送到“资金结算平台”</w:t>
      </w:r>
    </w:p>
    <w:p w14:paraId="7AE64338" w14:textId="77777777" w:rsidR="0006537B" w:rsidRDefault="0006537B" w:rsidP="0006537B">
      <w:pPr>
        <w:pStyle w:val="af3"/>
        <w:numPr>
          <w:ilvl w:val="0"/>
          <w:numId w:val="32"/>
        </w:numPr>
        <w:ind w:firstLineChars="0"/>
      </w:pPr>
      <w:r>
        <w:t>复核人在</w:t>
      </w:r>
      <w:r>
        <w:rPr>
          <w:rFonts w:hint="eastAsia"/>
        </w:rPr>
        <w:t>“</w:t>
      </w:r>
      <w:r>
        <w:rPr>
          <w:rFonts w:hint="eastAsia"/>
        </w:rPr>
        <w:t>NEWECC</w:t>
      </w:r>
      <w:r>
        <w:rPr>
          <w:rFonts w:hint="eastAsia"/>
        </w:rPr>
        <w:t>”上对配置进行复核</w:t>
      </w:r>
    </w:p>
    <w:p w14:paraId="6EADA78A" w14:textId="77777777" w:rsidR="0006537B" w:rsidRDefault="0006537B" w:rsidP="0006537B">
      <w:pPr>
        <w:ind w:firstLineChars="200" w:firstLine="420"/>
      </w:pPr>
      <w:r>
        <w:t>理想情况下</w:t>
      </w:r>
      <w:r>
        <w:rPr>
          <w:rFonts w:hint="eastAsia"/>
        </w:rPr>
        <w:t>，</w:t>
      </w:r>
      <w:r>
        <w:t>上述流程应包含日常工作中所有参数配置的操作场景</w:t>
      </w:r>
      <w:r>
        <w:rPr>
          <w:rFonts w:hint="eastAsia"/>
        </w:rPr>
        <w:t>，</w:t>
      </w:r>
      <w:r>
        <w:t>但也不排除极个别情况下</w:t>
      </w:r>
      <w:r>
        <w:rPr>
          <w:rFonts w:hint="eastAsia"/>
        </w:rPr>
        <w:t>，“运管平台”不支持相关参数配置和推送，需直接在</w:t>
      </w:r>
      <w:r>
        <w:rPr>
          <w:rFonts w:hint="eastAsia"/>
        </w:rPr>
        <w:t>NEWECC</w:t>
      </w:r>
      <w:r>
        <w:rPr>
          <w:rFonts w:hint="eastAsia"/>
        </w:rPr>
        <w:t>上进行经办及复核。</w:t>
      </w:r>
    </w:p>
    <w:p w14:paraId="3649E223" w14:textId="2AC6D3BD" w:rsidR="0006537B" w:rsidRDefault="003257D2" w:rsidP="004D48B5">
      <w:pPr>
        <w:pStyle w:val="2"/>
      </w:pPr>
      <w:bookmarkStart w:id="46" w:name="_Toc106522907"/>
      <w:r>
        <w:rPr>
          <w:rFonts w:hint="eastAsia"/>
        </w:rPr>
        <w:lastRenderedPageBreak/>
        <w:t>参数配置界面</w:t>
      </w:r>
      <w:bookmarkEnd w:id="46"/>
      <w:r w:rsidR="0006537B">
        <w:t xml:space="preserve"> </w:t>
      </w:r>
    </w:p>
    <w:p w14:paraId="6335F7A5" w14:textId="31963386" w:rsidR="007B5728" w:rsidRDefault="007B5728" w:rsidP="00F776AF">
      <w:pPr>
        <w:ind w:firstLineChars="200" w:firstLine="420"/>
      </w:pPr>
      <w:r>
        <w:t>参数配置模块分为基础参数配置以及向导配置两部分内容</w:t>
      </w:r>
      <w:r>
        <w:rPr>
          <w:rFonts w:hint="eastAsia"/>
        </w:rPr>
        <w:t>。</w:t>
      </w:r>
      <w:r>
        <w:t>基础参数配置分为</w:t>
      </w:r>
      <w:r>
        <w:rPr>
          <w:rFonts w:hint="eastAsia"/>
        </w:rPr>
        <w:t>6</w:t>
      </w:r>
      <w:r>
        <w:rPr>
          <w:rFonts w:hint="eastAsia"/>
        </w:rPr>
        <w:t>个部分：费用配置、基金设置、机构设置、资金交收配置、指令模板配置、交收</w:t>
      </w:r>
      <w:r w:rsidR="00781B54">
        <w:rPr>
          <w:rFonts w:hint="eastAsia"/>
        </w:rPr>
        <w:t>规则</w:t>
      </w:r>
      <w:r>
        <w:rPr>
          <w:rFonts w:hint="eastAsia"/>
        </w:rPr>
        <w:t>配置</w:t>
      </w:r>
      <w:r w:rsidR="00000DA5">
        <w:rPr>
          <w:rFonts w:hint="eastAsia"/>
        </w:rPr>
        <w:t>。</w:t>
      </w:r>
      <w:r>
        <w:t>向导配置分为</w:t>
      </w:r>
      <w:r>
        <w:rPr>
          <w:rFonts w:hint="eastAsia"/>
        </w:rPr>
        <w:t>3</w:t>
      </w:r>
      <w:r>
        <w:rPr>
          <w:rFonts w:hint="eastAsia"/>
        </w:rPr>
        <w:t>个部分：基金向导、机构向导、</w:t>
      </w:r>
      <w:r w:rsidR="00B714C9">
        <w:rPr>
          <w:rFonts w:hint="eastAsia"/>
        </w:rPr>
        <w:t>参数审核</w:t>
      </w:r>
      <w:r>
        <w:rPr>
          <w:rFonts w:hint="eastAsia"/>
        </w:rPr>
        <w:t>向导</w:t>
      </w:r>
      <w:r w:rsidR="00CE569E">
        <w:rPr>
          <w:rFonts w:hint="eastAsia"/>
        </w:rPr>
        <w:t>，分别对应“新增基金”，“新增机构”，“复核所有待复核参数”三个应用场景。</w:t>
      </w:r>
    </w:p>
    <w:p w14:paraId="20AC4641" w14:textId="384B21C6" w:rsidR="00CE569E" w:rsidRDefault="00B76DBF" w:rsidP="003448B5">
      <w:pPr>
        <w:pStyle w:val="3"/>
      </w:pPr>
      <w:r>
        <w:t>基础参数配置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517"/>
        <w:gridCol w:w="3283"/>
        <w:gridCol w:w="2496"/>
      </w:tblGrid>
      <w:tr w:rsidR="006B462C" w14:paraId="38FEB780" w14:textId="77777777" w:rsidTr="00E23FBF">
        <w:tc>
          <w:tcPr>
            <w:tcW w:w="2517" w:type="dxa"/>
          </w:tcPr>
          <w:p w14:paraId="5AA691BE" w14:textId="58482592" w:rsidR="006B462C" w:rsidRDefault="006B462C" w:rsidP="006B462C">
            <w:r>
              <w:rPr>
                <w:rFonts w:hint="eastAsia"/>
              </w:rPr>
              <w:t>页面名称</w:t>
            </w:r>
          </w:p>
        </w:tc>
        <w:tc>
          <w:tcPr>
            <w:tcW w:w="3283" w:type="dxa"/>
          </w:tcPr>
          <w:p w14:paraId="4331FAFE" w14:textId="62D63FA8" w:rsidR="006B462C" w:rsidRDefault="006B462C" w:rsidP="006B462C">
            <w:r>
              <w:rPr>
                <w:rFonts w:hint="eastAsia"/>
              </w:rPr>
              <w:t>需求</w:t>
            </w:r>
          </w:p>
        </w:tc>
        <w:tc>
          <w:tcPr>
            <w:tcW w:w="2496" w:type="dxa"/>
          </w:tcPr>
          <w:p w14:paraId="6F76BB5C" w14:textId="77777777" w:rsidR="006B462C" w:rsidRDefault="006B462C" w:rsidP="006B462C"/>
        </w:tc>
      </w:tr>
      <w:tr w:rsidR="006B462C" w14:paraId="2524CACA" w14:textId="77777777" w:rsidTr="00017DBF">
        <w:tc>
          <w:tcPr>
            <w:tcW w:w="2765" w:type="dxa"/>
            <w:vAlign w:val="center"/>
          </w:tcPr>
          <w:p w14:paraId="1ED285BD" w14:textId="291E17FF" w:rsidR="006B462C" w:rsidRDefault="006B462C" w:rsidP="006B462C">
            <w:r w:rsidRPr="006B462C">
              <w:rPr>
                <w:rFonts w:hint="eastAsia"/>
              </w:rPr>
              <w:t>基金信息</w:t>
            </w:r>
          </w:p>
        </w:tc>
        <w:tc>
          <w:tcPr>
            <w:tcW w:w="2765" w:type="dxa"/>
            <w:vMerge w:val="restart"/>
          </w:tcPr>
          <w:p w14:paraId="6BC82F8D" w14:textId="694A582A" w:rsidR="006B462C" w:rsidRPr="006B462C" w:rsidRDefault="006B462C" w:rsidP="00BD4EDE">
            <w:pPr>
              <w:jc w:val="center"/>
            </w:pPr>
            <w:r>
              <w:rPr>
                <w:rFonts w:hint="eastAsia"/>
              </w:rPr>
              <w:t>见“代销参数页面</w:t>
            </w:r>
            <w:r>
              <w:rPr>
                <w:rFonts w:hint="eastAsia"/>
              </w:rPr>
              <w:t>.</w:t>
            </w:r>
            <w:r>
              <w:t>xlsx</w:t>
            </w:r>
            <w:r>
              <w:rPr>
                <w:rFonts w:hint="eastAsia"/>
              </w:rPr>
              <w:t>”</w:t>
            </w:r>
            <w:r w:rsidR="00BD4EDE" w:rsidRPr="006B462C">
              <w:rPr>
                <w:rFonts w:hint="eastAsia"/>
              </w:rPr>
              <w:t xml:space="preserve"> </w:t>
            </w:r>
          </w:p>
        </w:tc>
        <w:tc>
          <w:tcPr>
            <w:tcW w:w="2766" w:type="dxa"/>
          </w:tcPr>
          <w:p w14:paraId="6DCB23AE" w14:textId="77777777" w:rsidR="006B462C" w:rsidRDefault="006B462C" w:rsidP="006B462C"/>
        </w:tc>
      </w:tr>
      <w:tr w:rsidR="006B462C" w14:paraId="6F2F9B55" w14:textId="77777777" w:rsidTr="00017DBF">
        <w:tc>
          <w:tcPr>
            <w:tcW w:w="2765" w:type="dxa"/>
            <w:vAlign w:val="center"/>
          </w:tcPr>
          <w:p w14:paraId="4455EFBF" w14:textId="1066EF9D" w:rsidR="006B462C" w:rsidRPr="006B462C" w:rsidRDefault="006B462C" w:rsidP="006B462C">
            <w:r w:rsidRPr="006B462C">
              <w:rPr>
                <w:rFonts w:hint="eastAsia"/>
              </w:rPr>
              <w:t>机构信息</w:t>
            </w:r>
          </w:p>
        </w:tc>
        <w:tc>
          <w:tcPr>
            <w:tcW w:w="2765" w:type="dxa"/>
            <w:vMerge/>
          </w:tcPr>
          <w:p w14:paraId="2FDB48DB" w14:textId="77777777" w:rsidR="006B462C" w:rsidRDefault="006B462C" w:rsidP="006B462C"/>
        </w:tc>
        <w:tc>
          <w:tcPr>
            <w:tcW w:w="2766" w:type="dxa"/>
          </w:tcPr>
          <w:p w14:paraId="0A86C491" w14:textId="77777777" w:rsidR="006B462C" w:rsidRDefault="006B462C" w:rsidP="006B462C"/>
        </w:tc>
      </w:tr>
      <w:tr w:rsidR="006B462C" w14:paraId="766EB780" w14:textId="77777777" w:rsidTr="00017DBF">
        <w:tc>
          <w:tcPr>
            <w:tcW w:w="2765" w:type="dxa"/>
            <w:vAlign w:val="center"/>
          </w:tcPr>
          <w:p w14:paraId="2BFE3ED4" w14:textId="1082A762" w:rsidR="006B462C" w:rsidRPr="006B462C" w:rsidRDefault="006B462C" w:rsidP="006B462C">
            <w:r w:rsidRPr="006B462C">
              <w:rPr>
                <w:rFonts w:hint="eastAsia"/>
              </w:rPr>
              <w:t>银行信息</w:t>
            </w:r>
          </w:p>
        </w:tc>
        <w:tc>
          <w:tcPr>
            <w:tcW w:w="2765" w:type="dxa"/>
            <w:vMerge/>
          </w:tcPr>
          <w:p w14:paraId="53BD175E" w14:textId="77777777" w:rsidR="006B462C" w:rsidRDefault="006B462C" w:rsidP="006B462C"/>
        </w:tc>
        <w:tc>
          <w:tcPr>
            <w:tcW w:w="2766" w:type="dxa"/>
          </w:tcPr>
          <w:p w14:paraId="18364E83" w14:textId="77777777" w:rsidR="006B462C" w:rsidRDefault="006B462C" w:rsidP="006B462C"/>
        </w:tc>
      </w:tr>
      <w:tr w:rsidR="006B462C" w14:paraId="2B62634B" w14:textId="77777777" w:rsidTr="00017DBF">
        <w:tc>
          <w:tcPr>
            <w:tcW w:w="2765" w:type="dxa"/>
            <w:vAlign w:val="center"/>
          </w:tcPr>
          <w:p w14:paraId="5053F1F4" w14:textId="788810B4" w:rsidR="006B462C" w:rsidRPr="006B462C" w:rsidRDefault="006B462C" w:rsidP="006B462C">
            <w:r w:rsidRPr="006B462C">
              <w:rPr>
                <w:rFonts w:hint="eastAsia"/>
              </w:rPr>
              <w:t>账户信息</w:t>
            </w:r>
          </w:p>
        </w:tc>
        <w:tc>
          <w:tcPr>
            <w:tcW w:w="2765" w:type="dxa"/>
            <w:vMerge/>
          </w:tcPr>
          <w:p w14:paraId="3F75FA54" w14:textId="77777777" w:rsidR="006B462C" w:rsidRDefault="006B462C" w:rsidP="006B462C"/>
        </w:tc>
        <w:tc>
          <w:tcPr>
            <w:tcW w:w="2766" w:type="dxa"/>
          </w:tcPr>
          <w:p w14:paraId="2C113671" w14:textId="77777777" w:rsidR="006B462C" w:rsidRDefault="006B462C" w:rsidP="006B462C"/>
        </w:tc>
      </w:tr>
      <w:tr w:rsidR="00BD4EDE" w14:paraId="5602C63E" w14:textId="77777777" w:rsidTr="00017DBF">
        <w:tc>
          <w:tcPr>
            <w:tcW w:w="2765" w:type="dxa"/>
            <w:vAlign w:val="center"/>
          </w:tcPr>
          <w:p w14:paraId="79168476" w14:textId="437C0EFE" w:rsidR="00BD4EDE" w:rsidRPr="006B462C" w:rsidRDefault="00BD4EDE" w:rsidP="006B462C">
            <w:r w:rsidRPr="006B462C">
              <w:rPr>
                <w:rFonts w:hint="eastAsia"/>
              </w:rPr>
              <w:t>费用配置</w:t>
            </w:r>
          </w:p>
        </w:tc>
        <w:tc>
          <w:tcPr>
            <w:tcW w:w="2765" w:type="dxa"/>
            <w:vMerge w:val="restart"/>
          </w:tcPr>
          <w:p w14:paraId="6FE49D4C" w14:textId="567A8B99" w:rsidR="00BD4EDE" w:rsidRDefault="004D5CB7" w:rsidP="00550402">
            <w:hyperlink r:id="rId25" w:anchor="/login" w:history="1">
              <w:r w:rsidR="00550402" w:rsidRPr="00AE4A19">
                <w:t>http://10.50.16.237:8078/#/login</w:t>
              </w:r>
            </w:hyperlink>
            <w:r w:rsidR="00550402">
              <w:rPr>
                <w:rFonts w:hint="eastAsia"/>
              </w:rPr>
              <w:t>，见“代销资金管理</w:t>
            </w:r>
            <w:r w:rsidR="00550402">
              <w:rPr>
                <w:rFonts w:hint="eastAsia"/>
              </w:rPr>
              <w:t>-</w:t>
            </w:r>
            <w:r w:rsidR="00550402">
              <w:rPr>
                <w:rFonts w:hint="eastAsia"/>
              </w:rPr>
              <w:t>参数管理”下对应页面</w:t>
            </w:r>
          </w:p>
        </w:tc>
        <w:tc>
          <w:tcPr>
            <w:tcW w:w="2766" w:type="dxa"/>
          </w:tcPr>
          <w:p w14:paraId="30736552" w14:textId="77777777" w:rsidR="00BD4EDE" w:rsidRDefault="00BD4EDE" w:rsidP="006B462C"/>
        </w:tc>
      </w:tr>
      <w:tr w:rsidR="00BD4EDE" w14:paraId="10AEE3AB" w14:textId="77777777" w:rsidTr="00017DBF">
        <w:tc>
          <w:tcPr>
            <w:tcW w:w="2765" w:type="dxa"/>
            <w:vAlign w:val="center"/>
          </w:tcPr>
          <w:p w14:paraId="2BDCDC05" w14:textId="2060CF05" w:rsidR="00BD4EDE" w:rsidRPr="006B462C" w:rsidRDefault="00BD4EDE" w:rsidP="006B462C">
            <w:r w:rsidRPr="006B462C">
              <w:rPr>
                <w:rFonts w:hint="eastAsia"/>
              </w:rPr>
              <w:t>资金交收配置</w:t>
            </w:r>
          </w:p>
        </w:tc>
        <w:tc>
          <w:tcPr>
            <w:tcW w:w="2765" w:type="dxa"/>
            <w:vMerge/>
          </w:tcPr>
          <w:p w14:paraId="52F17E50" w14:textId="77777777" w:rsidR="00BD4EDE" w:rsidRDefault="00BD4EDE" w:rsidP="006B462C"/>
        </w:tc>
        <w:tc>
          <w:tcPr>
            <w:tcW w:w="2766" w:type="dxa"/>
          </w:tcPr>
          <w:p w14:paraId="1587AAC4" w14:textId="77777777" w:rsidR="00BD4EDE" w:rsidRDefault="00BD4EDE" w:rsidP="006B462C"/>
        </w:tc>
      </w:tr>
      <w:tr w:rsidR="00BD4EDE" w14:paraId="7C40695F" w14:textId="77777777" w:rsidTr="00017DBF">
        <w:tc>
          <w:tcPr>
            <w:tcW w:w="2765" w:type="dxa"/>
            <w:vAlign w:val="center"/>
          </w:tcPr>
          <w:p w14:paraId="7F8EE760" w14:textId="4E1759C5" w:rsidR="00BD4EDE" w:rsidRPr="006B462C" w:rsidRDefault="00BD4EDE" w:rsidP="006B462C">
            <w:r w:rsidRPr="006B462C">
              <w:rPr>
                <w:rFonts w:hint="eastAsia"/>
              </w:rPr>
              <w:t>指令模板配置</w:t>
            </w:r>
          </w:p>
        </w:tc>
        <w:tc>
          <w:tcPr>
            <w:tcW w:w="2765" w:type="dxa"/>
            <w:vMerge/>
          </w:tcPr>
          <w:p w14:paraId="284F4C22" w14:textId="77777777" w:rsidR="00BD4EDE" w:rsidRDefault="00BD4EDE" w:rsidP="006B462C"/>
        </w:tc>
        <w:tc>
          <w:tcPr>
            <w:tcW w:w="2766" w:type="dxa"/>
          </w:tcPr>
          <w:p w14:paraId="052875EB" w14:textId="77777777" w:rsidR="00BD4EDE" w:rsidRDefault="00BD4EDE" w:rsidP="006B462C"/>
        </w:tc>
      </w:tr>
      <w:tr w:rsidR="00BD4EDE" w14:paraId="0A19D0BA" w14:textId="77777777" w:rsidTr="00017DBF">
        <w:tc>
          <w:tcPr>
            <w:tcW w:w="2765" w:type="dxa"/>
            <w:vAlign w:val="center"/>
          </w:tcPr>
          <w:p w14:paraId="48CED930" w14:textId="1B6926DF" w:rsidR="00BD4EDE" w:rsidRPr="006B462C" w:rsidRDefault="00BD4EDE" w:rsidP="006B462C">
            <w:r w:rsidRPr="006B462C">
              <w:rPr>
                <w:rFonts w:hint="eastAsia"/>
              </w:rPr>
              <w:t>交收规则配置</w:t>
            </w:r>
          </w:p>
        </w:tc>
        <w:tc>
          <w:tcPr>
            <w:tcW w:w="2765" w:type="dxa"/>
            <w:vMerge/>
          </w:tcPr>
          <w:p w14:paraId="426EF2B6" w14:textId="77777777" w:rsidR="00BD4EDE" w:rsidRDefault="00BD4EDE" w:rsidP="006B462C"/>
        </w:tc>
        <w:tc>
          <w:tcPr>
            <w:tcW w:w="2766" w:type="dxa"/>
          </w:tcPr>
          <w:p w14:paraId="3561F5A7" w14:textId="77777777" w:rsidR="00BD4EDE" w:rsidRDefault="00BD4EDE" w:rsidP="006B462C"/>
        </w:tc>
      </w:tr>
      <w:tr w:rsidR="00E23FBF" w14:paraId="71803477" w14:textId="77777777" w:rsidTr="00017DBF">
        <w:tc>
          <w:tcPr>
            <w:tcW w:w="2765" w:type="dxa"/>
            <w:vAlign w:val="center"/>
          </w:tcPr>
          <w:p w14:paraId="27CEA751" w14:textId="5E69B6A9" w:rsidR="00E23FBF" w:rsidRPr="006B462C" w:rsidRDefault="00E23FBF" w:rsidP="006B462C">
            <w:r w:rsidRPr="006B462C">
              <w:rPr>
                <w:rFonts w:hint="eastAsia"/>
              </w:rPr>
              <w:t>基金向导</w:t>
            </w:r>
          </w:p>
        </w:tc>
        <w:tc>
          <w:tcPr>
            <w:tcW w:w="2765" w:type="dxa"/>
            <w:vMerge w:val="restart"/>
          </w:tcPr>
          <w:p w14:paraId="3DF58B58" w14:textId="7945FAEF" w:rsidR="00E23FBF" w:rsidRDefault="00E23FBF" w:rsidP="006B462C">
            <w:r>
              <w:rPr>
                <w:rFonts w:hint="eastAsia"/>
              </w:rPr>
              <w:t>见</w:t>
            </w:r>
            <w:r>
              <w:rPr>
                <w:rFonts w:hint="eastAsia"/>
              </w:rPr>
              <w:t>3</w:t>
            </w:r>
            <w:r>
              <w:t>.3.1</w:t>
            </w:r>
            <w:r>
              <w:t>向导配置</w:t>
            </w:r>
            <w:r>
              <w:rPr>
                <w:rFonts w:hint="eastAsia"/>
              </w:rPr>
              <w:t>，</w:t>
            </w:r>
            <w:r>
              <w:t>界面待细化</w:t>
            </w:r>
          </w:p>
        </w:tc>
        <w:tc>
          <w:tcPr>
            <w:tcW w:w="2766" w:type="dxa"/>
          </w:tcPr>
          <w:p w14:paraId="0FEF7C4C" w14:textId="77777777" w:rsidR="00E23FBF" w:rsidRDefault="00E23FBF" w:rsidP="006B462C"/>
        </w:tc>
      </w:tr>
      <w:tr w:rsidR="00E23FBF" w14:paraId="543B26AA" w14:textId="77777777" w:rsidTr="00E23FBF">
        <w:tc>
          <w:tcPr>
            <w:tcW w:w="2517" w:type="dxa"/>
            <w:vAlign w:val="center"/>
          </w:tcPr>
          <w:p w14:paraId="1CF9DB13" w14:textId="7C472E8E" w:rsidR="00E23FBF" w:rsidRPr="006B462C" w:rsidRDefault="00E23FBF" w:rsidP="006B462C">
            <w:r w:rsidRPr="006B462C">
              <w:rPr>
                <w:rFonts w:hint="eastAsia"/>
              </w:rPr>
              <w:t>机构向导</w:t>
            </w:r>
          </w:p>
        </w:tc>
        <w:tc>
          <w:tcPr>
            <w:tcW w:w="3283" w:type="dxa"/>
            <w:vMerge/>
          </w:tcPr>
          <w:p w14:paraId="385627F8" w14:textId="77777777" w:rsidR="00E23FBF" w:rsidRDefault="00E23FBF" w:rsidP="006B462C"/>
        </w:tc>
        <w:tc>
          <w:tcPr>
            <w:tcW w:w="2496" w:type="dxa"/>
          </w:tcPr>
          <w:p w14:paraId="5C48142F" w14:textId="77777777" w:rsidR="00E23FBF" w:rsidRDefault="00E23FBF" w:rsidP="006B462C"/>
        </w:tc>
      </w:tr>
      <w:tr w:rsidR="00E23FBF" w14:paraId="1347417D" w14:textId="77777777" w:rsidTr="00E23FBF">
        <w:tc>
          <w:tcPr>
            <w:tcW w:w="2517" w:type="dxa"/>
            <w:vAlign w:val="center"/>
          </w:tcPr>
          <w:p w14:paraId="75834055" w14:textId="2FA80226" w:rsidR="00E23FBF" w:rsidRPr="006B462C" w:rsidRDefault="00E23FBF" w:rsidP="006B462C">
            <w:r w:rsidRPr="006B462C">
              <w:rPr>
                <w:rFonts w:hint="eastAsia"/>
              </w:rPr>
              <w:t>审核向导</w:t>
            </w:r>
          </w:p>
        </w:tc>
        <w:tc>
          <w:tcPr>
            <w:tcW w:w="3283" w:type="dxa"/>
            <w:vMerge/>
          </w:tcPr>
          <w:p w14:paraId="4747FE48" w14:textId="77777777" w:rsidR="00E23FBF" w:rsidRDefault="00E23FBF" w:rsidP="006B462C"/>
        </w:tc>
        <w:tc>
          <w:tcPr>
            <w:tcW w:w="2496" w:type="dxa"/>
          </w:tcPr>
          <w:p w14:paraId="2FF2DE4F" w14:textId="77777777" w:rsidR="00E23FBF" w:rsidRDefault="00E23FBF" w:rsidP="006B462C"/>
        </w:tc>
      </w:tr>
    </w:tbl>
    <w:p w14:paraId="28449C9F" w14:textId="35FB84F7" w:rsidR="00125714" w:rsidRPr="00125714" w:rsidRDefault="006B462C" w:rsidP="00125714">
      <w:r>
        <w:br w:type="textWrapping" w:clear="all"/>
      </w:r>
      <w:r w:rsidR="00017DBF">
        <w:object w:dxaOrig="1539" w:dyaOrig="1118" w14:anchorId="16F31DEC">
          <v:shape id="_x0000_i1031" type="#_x0000_t75" style="width:77pt;height:56pt" o:ole="">
            <v:imagedata r:id="rId26" o:title=""/>
          </v:shape>
          <o:OLEObject Type="Embed" ProgID="Excel.Sheet.12" ShapeID="_x0000_i1031" DrawAspect="Icon" ObjectID="_1728112916" r:id="rId27"/>
        </w:object>
      </w:r>
    </w:p>
    <w:p w14:paraId="360E8CA9" w14:textId="0AF9E370" w:rsidR="00226320" w:rsidRDefault="00226320" w:rsidP="00887B0F">
      <w:pPr>
        <w:pStyle w:val="3"/>
        <w:numPr>
          <w:ilvl w:val="2"/>
          <w:numId w:val="37"/>
        </w:numPr>
      </w:pPr>
      <w:r>
        <w:t>向导配置</w:t>
      </w:r>
    </w:p>
    <w:p w14:paraId="378C50BD" w14:textId="09000CB9" w:rsidR="006A4848" w:rsidRDefault="006A4848" w:rsidP="006A4848">
      <w:pPr>
        <w:ind w:left="420"/>
      </w:pPr>
      <w:r>
        <w:t>向导功能可以参考赢时胜系统</w:t>
      </w:r>
      <w:r>
        <w:rPr>
          <w:rFonts w:hint="eastAsia"/>
        </w:rPr>
        <w:t>。</w:t>
      </w:r>
      <w:r>
        <w:rPr>
          <w:rFonts w:hint="eastAsia"/>
        </w:rPr>
        <w:t>1</w:t>
      </w:r>
      <w:r>
        <w:t>0.50.16.76</w:t>
      </w:r>
      <w:r>
        <w:rPr>
          <w:rFonts w:hint="eastAsia"/>
        </w:rPr>
        <w:t>，</w:t>
      </w:r>
      <w:r>
        <w:t>用户名</w:t>
      </w:r>
      <w:r>
        <w:rPr>
          <w:rFonts w:hint="eastAsia"/>
        </w:rPr>
        <w:t>/</w:t>
      </w:r>
      <w:r>
        <w:rPr>
          <w:rFonts w:hint="eastAsia"/>
        </w:rPr>
        <w:t>密码：</w:t>
      </w:r>
      <w:r>
        <w:rPr>
          <w:rFonts w:hint="eastAsia"/>
        </w:rPr>
        <w:t>g</w:t>
      </w:r>
      <w:r>
        <w:t>uzhi/zjjssit@76</w:t>
      </w:r>
    </w:p>
    <w:p w14:paraId="61F4BFFD" w14:textId="10A54092" w:rsidR="006A4848" w:rsidRPr="006A4848" w:rsidRDefault="006A4848" w:rsidP="006A4848">
      <w:pPr>
        <w:ind w:left="420"/>
      </w:pPr>
      <w:r>
        <w:t>功能路径</w:t>
      </w:r>
      <w:r>
        <w:rPr>
          <w:rFonts w:hint="eastAsia"/>
        </w:rPr>
        <w:t>：</w:t>
      </w:r>
      <w:r>
        <w:rPr>
          <w:rFonts w:hint="eastAsia"/>
        </w:rPr>
        <w:t>TA</w:t>
      </w:r>
      <w:r>
        <w:rPr>
          <w:rFonts w:hint="eastAsia"/>
        </w:rPr>
        <w:t>资金清算管理系统：业务导航</w:t>
      </w:r>
      <w:r>
        <w:rPr>
          <w:rFonts w:hint="eastAsia"/>
        </w:rPr>
        <w:t>-</w:t>
      </w:r>
      <w:r>
        <w:rPr>
          <w:rFonts w:hint="eastAsia"/>
        </w:rPr>
        <w:t>参数管理</w:t>
      </w:r>
      <w:r>
        <w:rPr>
          <w:rFonts w:hint="eastAsia"/>
        </w:rPr>
        <w:t>-</w:t>
      </w:r>
      <w:r>
        <w:rPr>
          <w:rFonts w:hint="eastAsia"/>
        </w:rPr>
        <w:t>基金向导</w:t>
      </w:r>
      <w:r>
        <w:rPr>
          <w:rFonts w:hint="eastAsia"/>
        </w:rPr>
        <w:t>/</w:t>
      </w:r>
      <w:r>
        <w:rPr>
          <w:rFonts w:hint="eastAsia"/>
        </w:rPr>
        <w:t>机构向导</w:t>
      </w:r>
      <w:r>
        <w:rPr>
          <w:rFonts w:hint="eastAsia"/>
        </w:rPr>
        <w:t>/</w:t>
      </w:r>
      <w:r w:rsidR="00040CCA">
        <w:rPr>
          <w:rFonts w:hint="eastAsia"/>
        </w:rPr>
        <w:t>参数审核向导</w:t>
      </w:r>
    </w:p>
    <w:p w14:paraId="79B00031" w14:textId="77777777" w:rsidR="00B85D66" w:rsidRDefault="00B85D66" w:rsidP="00AA31D7">
      <w:pPr>
        <w:pStyle w:val="4"/>
      </w:pPr>
      <w:r>
        <w:t>基金向导</w:t>
      </w:r>
    </w:p>
    <w:p w14:paraId="1F8BE334" w14:textId="64498A81" w:rsidR="009D2C31" w:rsidRPr="009D2C31" w:rsidRDefault="00962389" w:rsidP="004D1442">
      <w:pPr>
        <w:ind w:firstLineChars="200" w:firstLine="420"/>
      </w:pPr>
      <w:r>
        <w:rPr>
          <w:rFonts w:hint="eastAsia"/>
        </w:rPr>
        <w:t>若选择了“基准基金”，则自动根据基准基金的配置</w:t>
      </w:r>
      <w:proofErr w:type="gramStart"/>
      <w:r>
        <w:rPr>
          <w:rFonts w:hint="eastAsia"/>
        </w:rPr>
        <w:t>勾选要</w:t>
      </w:r>
      <w:proofErr w:type="gramEnd"/>
      <w:r>
        <w:rPr>
          <w:rFonts w:hint="eastAsia"/>
        </w:rPr>
        <w:t>配置的类别，并自动复制基准基金的配置作为参考备选。</w:t>
      </w:r>
    </w:p>
    <w:p w14:paraId="7FE1FE56" w14:textId="48A431B6" w:rsidR="009D2C31" w:rsidRDefault="009D2C31" w:rsidP="009D2C31">
      <w:r>
        <w:rPr>
          <w:noProof/>
        </w:rPr>
        <w:lastRenderedPageBreak/>
        <w:drawing>
          <wp:inline distT="0" distB="0" distL="0" distR="0" wp14:anchorId="3D57EBE1" wp14:editId="4AE489AB">
            <wp:extent cx="2608458" cy="1884898"/>
            <wp:effectExtent l="0" t="0" r="190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1194" cy="189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58E8F" wp14:editId="7DB5F5D0">
            <wp:extent cx="2597345" cy="190970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6236" cy="19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EB44" w14:textId="0FEEF5BE" w:rsidR="0009038B" w:rsidRDefault="0009038B" w:rsidP="009D2C31">
      <w:r>
        <w:rPr>
          <w:noProof/>
        </w:rPr>
        <w:drawing>
          <wp:inline distT="0" distB="0" distL="0" distR="0" wp14:anchorId="7011981C" wp14:editId="4CA29849">
            <wp:extent cx="2616875" cy="1789532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3384" cy="18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C2C49" wp14:editId="0C395E9A">
            <wp:extent cx="2616835" cy="1788559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0016" cy="17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616D" w14:textId="77777777" w:rsidR="00F20267" w:rsidRPr="009D2C31" w:rsidRDefault="00F20267" w:rsidP="009D2C31"/>
    <w:p w14:paraId="7004439F" w14:textId="77777777" w:rsidR="00B85D66" w:rsidRDefault="00B85D66" w:rsidP="00B85D66">
      <w:pPr>
        <w:ind w:firstLineChars="200" w:firstLine="420"/>
      </w:pPr>
      <w:r>
        <w:t>新增基金时</w:t>
      </w:r>
      <w:r>
        <w:rPr>
          <w:rFonts w:hint="eastAsia"/>
        </w:rPr>
        <w:t>，</w:t>
      </w:r>
      <w:r>
        <w:t>需要新增或修改的信息如下</w:t>
      </w:r>
      <w:r>
        <w:rPr>
          <w:rFonts w:hint="eastAsia"/>
        </w:rPr>
        <w:t>：</w:t>
      </w:r>
    </w:p>
    <w:p w14:paraId="37E7D99A" w14:textId="192CC1FB" w:rsidR="00931914" w:rsidRPr="009252A2" w:rsidRDefault="000D7744" w:rsidP="00B85D66">
      <w:pPr>
        <w:ind w:firstLineChars="200" w:firstLine="420"/>
      </w:pPr>
      <w:r>
        <w:pict w14:anchorId="5F8FE0EF">
          <v:shape id="_x0000_i1032" type="#_x0000_t75" style="width:414.5pt;height:169.5pt">
            <v:imagedata r:id="rId32" o:title="NEWECC基金参数向导"/>
          </v:shape>
        </w:pict>
      </w:r>
    </w:p>
    <w:p w14:paraId="6EA31349" w14:textId="651A699C" w:rsidR="00B85D66" w:rsidRPr="00813328" w:rsidRDefault="00B85D66" w:rsidP="00B85D66"/>
    <w:p w14:paraId="0127C059" w14:textId="77777777" w:rsidR="00B85D66" w:rsidRDefault="00B85D66" w:rsidP="00AA31D7">
      <w:pPr>
        <w:pStyle w:val="4"/>
      </w:pPr>
      <w:r>
        <w:t>机构向导</w:t>
      </w:r>
    </w:p>
    <w:p w14:paraId="6D0ACE4D" w14:textId="77777777" w:rsidR="00B85D66" w:rsidRDefault="00B85D66" w:rsidP="00B85D66">
      <w:pPr>
        <w:ind w:firstLineChars="200" w:firstLine="420"/>
      </w:pPr>
      <w:r>
        <w:t>新增机构时</w:t>
      </w:r>
      <w:r>
        <w:rPr>
          <w:rFonts w:hint="eastAsia"/>
        </w:rPr>
        <w:t>，</w:t>
      </w:r>
      <w:r>
        <w:t>需要新增或修改的信息如下</w:t>
      </w:r>
      <w:r>
        <w:rPr>
          <w:rFonts w:hint="eastAsia"/>
        </w:rPr>
        <w:t>：</w:t>
      </w:r>
    </w:p>
    <w:p w14:paraId="5299541D" w14:textId="32EC52A1" w:rsidR="00B85D66" w:rsidRDefault="000D7744" w:rsidP="00B46722">
      <w:pPr>
        <w:jc w:val="center"/>
      </w:pPr>
      <w:r>
        <w:rPr>
          <w:noProof/>
        </w:rPr>
        <w:lastRenderedPageBreak/>
        <w:pict w14:anchorId="00EE359E">
          <v:shape id="_x0000_i1033" type="#_x0000_t75" style="width:382pt;height:124pt">
            <v:imagedata r:id="rId33" o:title="NEWECC机构参数向导"/>
          </v:shape>
        </w:pict>
      </w:r>
    </w:p>
    <w:p w14:paraId="000C68FC" w14:textId="34819B8A" w:rsidR="00077A36" w:rsidRDefault="006A4848" w:rsidP="00AA31D7">
      <w:pPr>
        <w:pStyle w:val="4"/>
      </w:pPr>
      <w:r>
        <w:rPr>
          <w:rFonts w:hint="eastAsia"/>
        </w:rPr>
        <w:t>参数审核</w:t>
      </w:r>
      <w:r w:rsidR="00077A36">
        <w:t>向导</w:t>
      </w:r>
    </w:p>
    <w:p w14:paraId="566A2F83" w14:textId="1E3BA8B6" w:rsidR="007B5728" w:rsidRPr="007B5728" w:rsidRDefault="00B46722" w:rsidP="009745FB">
      <w:pPr>
        <w:ind w:firstLineChars="200" w:firstLine="420"/>
      </w:pPr>
      <w:r>
        <w:rPr>
          <w:rFonts w:hint="eastAsia"/>
        </w:rPr>
        <w:t>按照以下顺序，</w:t>
      </w:r>
      <w:proofErr w:type="gramStart"/>
      <w:r>
        <w:rPr>
          <w:rFonts w:hint="eastAsia"/>
        </w:rPr>
        <w:t>自动勾选有待</w:t>
      </w:r>
      <w:proofErr w:type="gramEnd"/>
      <w:r>
        <w:rPr>
          <w:rFonts w:hint="eastAsia"/>
        </w:rPr>
        <w:t>复核的参数模块，并按顺序按模块复核。</w:t>
      </w:r>
    </w:p>
    <w:p w14:paraId="37C0F1E3" w14:textId="1ACE8A97" w:rsidR="00077A36" w:rsidRPr="00EC6352" w:rsidRDefault="000D7744" w:rsidP="00B46722">
      <w:pPr>
        <w:jc w:val="center"/>
      </w:pPr>
      <w:r>
        <w:pict w14:anchorId="34590D73">
          <v:shape id="_x0000_i1034" type="#_x0000_t75" style="width:248pt;height:235.5pt">
            <v:imagedata r:id="rId34" o:title="NEWECC参数审核向导"/>
          </v:shape>
        </w:pict>
      </w:r>
    </w:p>
    <w:p w14:paraId="32C0F202" w14:textId="0A3901D0" w:rsidR="00F7210A" w:rsidRDefault="00575FFE" w:rsidP="00F7210A">
      <w:pPr>
        <w:pStyle w:val="2"/>
      </w:pPr>
      <w:r>
        <w:t>参数</w:t>
      </w:r>
      <w:r w:rsidR="007079F7">
        <w:t>配置</w:t>
      </w:r>
      <w:r w:rsidR="00927DAC">
        <w:rPr>
          <w:rFonts w:hint="eastAsia"/>
        </w:rPr>
        <w:t>后台</w:t>
      </w:r>
      <w:r w:rsidR="00927DAC">
        <w:t>设计</w:t>
      </w:r>
    </w:p>
    <w:p w14:paraId="65C7D12D" w14:textId="77777777" w:rsidR="00D87865" w:rsidRDefault="00D87865" w:rsidP="00D87865">
      <w:pPr>
        <w:pStyle w:val="3"/>
      </w:pPr>
      <w:r>
        <w:t>NEWECC</w:t>
      </w:r>
      <w:r>
        <w:t>增删改查</w:t>
      </w:r>
    </w:p>
    <w:p w14:paraId="3DB088B5" w14:textId="77777777" w:rsidR="00D87865" w:rsidRPr="00943227" w:rsidRDefault="00D87865" w:rsidP="00D87865">
      <w:pPr>
        <w:pStyle w:val="4"/>
        <w:rPr>
          <w:rFonts w:ascii="宋体" w:hAnsi="宋体"/>
        </w:rPr>
      </w:pPr>
      <w:r>
        <w:rPr>
          <w:rFonts w:ascii="宋体" w:hAnsi="宋体" w:hint="eastAsia"/>
        </w:rPr>
        <w:t>基金参数</w:t>
      </w:r>
    </w:p>
    <w:p w14:paraId="38796E08" w14:textId="77777777" w:rsidR="00D87865" w:rsidRDefault="00D87865" w:rsidP="00D87865">
      <w:pPr>
        <w:pStyle w:val="5"/>
        <w:rPr>
          <w:rFonts w:ascii="宋体" w:hAnsi="宋体"/>
        </w:rPr>
      </w:pPr>
      <w:bookmarkStart w:id="47" w:name="_Toc291675347"/>
      <w:bookmarkStart w:id="48" w:name="_Toc362445739"/>
      <w:bookmarkStart w:id="49" w:name="_Toc476064022"/>
      <w:bookmarkStart w:id="50" w:name="_Toc477856239"/>
      <w:r>
        <w:rPr>
          <w:rFonts w:ascii="宋体" w:hAnsi="宋体" w:hint="eastAsia"/>
        </w:rPr>
        <w:t>参数配置</w:t>
      </w:r>
    </w:p>
    <w:p w14:paraId="257F006D" w14:textId="77777777" w:rsidR="00D87865" w:rsidRDefault="00D87865" w:rsidP="00D87865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t>提供基金基础信息的</w:t>
      </w:r>
      <w:proofErr w:type="gramStart"/>
      <w:r>
        <w:rPr>
          <w:rFonts w:hint="eastAsia"/>
        </w:rPr>
        <w:t>增删改查界面</w:t>
      </w:r>
      <w:proofErr w:type="gramEnd"/>
      <w:r>
        <w:rPr>
          <w:rFonts w:hint="eastAsia"/>
        </w:rPr>
        <w:t>，经办复核后生效。</w:t>
      </w:r>
    </w:p>
    <w:p w14:paraId="14400F12" w14:textId="77777777" w:rsidR="00D87865" w:rsidRDefault="00D87865" w:rsidP="00D87865">
      <w:pPr>
        <w:pStyle w:val="af3"/>
        <w:numPr>
          <w:ilvl w:val="0"/>
          <w:numId w:val="2"/>
        </w:numPr>
        <w:ind w:firstLineChars="0"/>
      </w:pPr>
      <w:r>
        <w:t>由其他系统同步过来的参数</w:t>
      </w:r>
      <w:r>
        <w:rPr>
          <w:rFonts w:hint="eastAsia"/>
        </w:rPr>
        <w:t>，</w:t>
      </w:r>
      <w:r>
        <w:t>默认状态为</w:t>
      </w:r>
      <w:r>
        <w:rPr>
          <w:rFonts w:hint="eastAsia"/>
        </w:rPr>
        <w:t>“待复核”，并在界面展示同步时间，系统来源。</w:t>
      </w:r>
    </w:p>
    <w:p w14:paraId="788EE53A" w14:textId="77777777" w:rsidR="00D87865" w:rsidRDefault="00D87865" w:rsidP="00D87865">
      <w:pPr>
        <w:pStyle w:val="5"/>
      </w:pPr>
      <w:r>
        <w:lastRenderedPageBreak/>
        <w:t>关联账户</w:t>
      </w:r>
    </w:p>
    <w:p w14:paraId="1CFCCB0C" w14:textId="77777777" w:rsidR="00D87865" w:rsidRDefault="00D87865" w:rsidP="00D87865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基金的托管户、募集户、清算户信息与基金的关系是</w:t>
      </w:r>
      <w:r>
        <w:rPr>
          <w:rFonts w:hint="eastAsia"/>
        </w:rPr>
        <w:t>N</w:t>
      </w:r>
      <w:r>
        <w:rPr>
          <w:rFonts w:hint="eastAsia"/>
        </w:rPr>
        <w:t>对</w:t>
      </w:r>
      <w:r>
        <w:rPr>
          <w:rFonts w:hint="eastAsia"/>
        </w:rPr>
        <w:t>1</w:t>
      </w:r>
      <w:r>
        <w:rPr>
          <w:rFonts w:hint="eastAsia"/>
        </w:rPr>
        <w:t>，多个基金可能对应一个账户。因此，基金的账户信息在基金信息中使用三个字段维护。（注：“资金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</w:t>
      </w:r>
      <w:r>
        <w:t>中</w:t>
      </w:r>
      <w:r>
        <w:rPr>
          <w:rFonts w:hint="eastAsia"/>
        </w:rPr>
        <w:t>，基金账户关联关系在账户表中维护，多个基金使用</w:t>
      </w:r>
      <w:proofErr w:type="gramStart"/>
      <w:r>
        <w:t>’</w:t>
      </w:r>
      <w:proofErr w:type="gramEnd"/>
      <w:r>
        <w:t>_</w:t>
      </w:r>
      <w:proofErr w:type="gramStart"/>
      <w:r>
        <w:t>’</w:t>
      </w:r>
      <w:proofErr w:type="gramEnd"/>
      <w:r>
        <w:t>分隔</w:t>
      </w:r>
      <w:r w:rsidRPr="001251A5">
        <w:rPr>
          <w:rFonts w:hint="eastAsia"/>
          <w:color w:val="FF0000"/>
        </w:rPr>
        <w:t>（</w:t>
      </w:r>
      <w:r w:rsidRPr="001251A5">
        <w:rPr>
          <w:rFonts w:hint="eastAsia"/>
          <w:color w:val="FF0000"/>
        </w:rPr>
        <w:t>c</w:t>
      </w:r>
      <w:r w:rsidRPr="001251A5">
        <w:rPr>
          <w:color w:val="FF0000"/>
        </w:rPr>
        <w:t>lob</w:t>
      </w:r>
      <w:r w:rsidRPr="001251A5">
        <w:rPr>
          <w:color w:val="FF0000"/>
        </w:rPr>
        <w:t>类型</w:t>
      </w:r>
      <w:r w:rsidRPr="001251A5">
        <w:rPr>
          <w:rFonts w:hint="eastAsia"/>
          <w:color w:val="FF0000"/>
        </w:rPr>
        <w:t>，</w:t>
      </w:r>
      <w:r w:rsidRPr="001251A5">
        <w:rPr>
          <w:color w:val="FF0000"/>
        </w:rPr>
        <w:t>效率低下</w:t>
      </w:r>
      <w:r w:rsidRPr="001251A5">
        <w:rPr>
          <w:rFonts w:hint="eastAsia"/>
          <w:color w:val="FF0000"/>
        </w:rPr>
        <w:t>）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“运管平台”在基金信息中维护。）</w:t>
      </w:r>
    </w:p>
    <w:p w14:paraId="29065145" w14:textId="77777777" w:rsidR="00D87865" w:rsidRDefault="00D87865" w:rsidP="00D87865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”中基金账户关联关系，在同步账户信息时会同步过来，此时需将关联关系设置到基金信息表中。</w:t>
      </w:r>
    </w:p>
    <w:p w14:paraId="72688999" w14:textId="77777777" w:rsidR="00D87865" w:rsidRDefault="00D87865" w:rsidP="00D87865">
      <w:pPr>
        <w:pStyle w:val="af3"/>
        <w:numPr>
          <w:ilvl w:val="0"/>
          <w:numId w:val="4"/>
        </w:numPr>
        <w:ind w:firstLineChars="0"/>
      </w:pPr>
      <w:r>
        <w:t>目前</w:t>
      </w:r>
      <w:r>
        <w:rPr>
          <w:rFonts w:hint="eastAsia"/>
        </w:rPr>
        <w:t>“运管平台”同步“资金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”的接口，应“资金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”要求，关联信息放在了账户信息中。因此，“资金系统”在对接“运管平台”的“基金信息”和“账户信息”时，需要求其修改接口。</w:t>
      </w:r>
    </w:p>
    <w:p w14:paraId="2F73A200" w14:textId="77777777" w:rsidR="00D87865" w:rsidRDefault="00D87865" w:rsidP="00D87865">
      <w:pPr>
        <w:ind w:left="420"/>
      </w:pPr>
    </w:p>
    <w:p w14:paraId="021AB7BD" w14:textId="77777777" w:rsidR="00D87865" w:rsidRPr="00D80602" w:rsidRDefault="00D87865" w:rsidP="00D87865"/>
    <w:bookmarkEnd w:id="47"/>
    <w:bookmarkEnd w:id="48"/>
    <w:bookmarkEnd w:id="49"/>
    <w:bookmarkEnd w:id="50"/>
    <w:p w14:paraId="56078A0D" w14:textId="77777777" w:rsidR="00D87865" w:rsidRDefault="00D87865" w:rsidP="00D87865">
      <w:pPr>
        <w:pStyle w:val="4"/>
      </w:pPr>
      <w:r>
        <w:rPr>
          <w:rFonts w:hint="eastAsia"/>
        </w:rPr>
        <w:t>机构参数</w:t>
      </w:r>
    </w:p>
    <w:p w14:paraId="7A47FDFF" w14:textId="77777777" w:rsidR="00D87865" w:rsidRDefault="00D87865" w:rsidP="00D87865">
      <w:pPr>
        <w:pStyle w:val="5"/>
        <w:rPr>
          <w:rFonts w:ascii="宋体" w:hAnsi="宋体"/>
        </w:rPr>
      </w:pPr>
      <w:r>
        <w:rPr>
          <w:rFonts w:ascii="宋体" w:hAnsi="宋体" w:hint="eastAsia"/>
        </w:rPr>
        <w:t>参数配置</w:t>
      </w:r>
    </w:p>
    <w:p w14:paraId="36E81859" w14:textId="77777777" w:rsidR="00D87865" w:rsidRDefault="00D87865" w:rsidP="00D87865">
      <w:pPr>
        <w:pStyle w:val="af3"/>
        <w:numPr>
          <w:ilvl w:val="0"/>
          <w:numId w:val="3"/>
        </w:numPr>
        <w:ind w:firstLineChars="0"/>
      </w:pPr>
      <w:r>
        <w:t>提供机构参数的</w:t>
      </w:r>
      <w:proofErr w:type="gramStart"/>
      <w:r>
        <w:t>增删改查界面</w:t>
      </w:r>
      <w:proofErr w:type="gramEnd"/>
      <w:r>
        <w:rPr>
          <w:rFonts w:hint="eastAsia"/>
        </w:rPr>
        <w:t>，</w:t>
      </w:r>
      <w:r>
        <w:t>经办复核后生效</w:t>
      </w:r>
      <w:r>
        <w:rPr>
          <w:rFonts w:hint="eastAsia"/>
        </w:rPr>
        <w:t>。</w:t>
      </w:r>
    </w:p>
    <w:p w14:paraId="00FAD9CA" w14:textId="77777777" w:rsidR="00D87865" w:rsidRDefault="00D87865" w:rsidP="00D87865">
      <w:pPr>
        <w:pStyle w:val="af3"/>
        <w:numPr>
          <w:ilvl w:val="0"/>
          <w:numId w:val="3"/>
        </w:numPr>
        <w:ind w:firstLineChars="0"/>
      </w:pPr>
      <w:r>
        <w:t>由其他系统同步过来的参数</w:t>
      </w:r>
      <w:r>
        <w:rPr>
          <w:rFonts w:hint="eastAsia"/>
        </w:rPr>
        <w:t>，</w:t>
      </w:r>
      <w:r>
        <w:t>默认状态为</w:t>
      </w:r>
      <w:r>
        <w:rPr>
          <w:rFonts w:hint="eastAsia"/>
        </w:rPr>
        <w:t>“复核通过”，并在界面展示同步时间，系统来源。</w:t>
      </w:r>
    </w:p>
    <w:p w14:paraId="3281CA7D" w14:textId="77777777" w:rsidR="00D87865" w:rsidRDefault="00D87865" w:rsidP="00D87865">
      <w:pPr>
        <w:pStyle w:val="5"/>
      </w:pPr>
      <w:bookmarkStart w:id="51" w:name="_Ref98162580"/>
      <w:r>
        <w:t>关联账户</w:t>
      </w:r>
      <w:bookmarkEnd w:id="51"/>
    </w:p>
    <w:p w14:paraId="3841E86A" w14:textId="77777777" w:rsidR="00D87865" w:rsidRDefault="00D87865" w:rsidP="00D87865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机构的关联账户有“资金账户”，“费用账户”，“对账账户”三种。</w:t>
      </w:r>
    </w:p>
    <w:p w14:paraId="537E0907" w14:textId="77777777" w:rsidR="00D87865" w:rsidRDefault="00D87865" w:rsidP="00D87865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对于机构账户，可配置账户用途</w:t>
      </w:r>
      <w:r>
        <w:rPr>
          <w:rFonts w:hint="eastAsia"/>
        </w:rPr>
        <w:t>:</w:t>
      </w:r>
      <w:r w:rsidRPr="00847043">
        <w:rPr>
          <w:rFonts w:hint="eastAsia"/>
        </w:rPr>
        <w:t xml:space="preserve"> </w:t>
      </w:r>
      <w:r w:rsidRPr="00847043">
        <w:rPr>
          <w:rFonts w:hint="eastAsia"/>
          <w:color w:val="FF0000"/>
        </w:rPr>
        <w:t>“</w:t>
      </w:r>
      <w:r w:rsidRPr="00DB0D16">
        <w:rPr>
          <w:rFonts w:hint="eastAsia"/>
          <w:color w:val="FF0000"/>
        </w:rPr>
        <w:t>基金代码</w:t>
      </w:r>
      <w:r w:rsidRPr="00DB0D16">
        <w:rPr>
          <w:rFonts w:hint="eastAsia"/>
          <w:color w:val="FF0000"/>
        </w:rPr>
        <w:t>+</w:t>
      </w:r>
      <w:r w:rsidRPr="00DB0D16">
        <w:rPr>
          <w:rFonts w:hint="eastAsia"/>
          <w:color w:val="FF0000"/>
        </w:rPr>
        <w:t>交易类型”</w:t>
      </w:r>
      <w:r>
        <w:rPr>
          <w:rFonts w:hint="eastAsia"/>
        </w:rPr>
        <w:t>,</w:t>
      </w:r>
      <w:r>
        <w:t>指定使用此账户进行资金交收的基金代码和交易类型</w:t>
      </w:r>
      <w:r>
        <w:rPr>
          <w:rFonts w:hint="eastAsia"/>
        </w:rPr>
        <w:t>。对于默认账户，基金代码为“</w:t>
      </w:r>
      <w:r>
        <w:rPr>
          <w:rFonts w:hint="eastAsia"/>
        </w:rPr>
        <w:t>******</w:t>
      </w:r>
      <w:r>
        <w:rPr>
          <w:rFonts w:hint="eastAsia"/>
        </w:rPr>
        <w:t>”，交易类型为“</w:t>
      </w:r>
      <w:r>
        <w:rPr>
          <w:rFonts w:hint="eastAsia"/>
        </w:rPr>
        <w:t>***</w:t>
      </w:r>
      <w:r>
        <w:rPr>
          <w:rFonts w:hint="eastAsia"/>
        </w:rPr>
        <w:t>”。</w:t>
      </w:r>
    </w:p>
    <w:p w14:paraId="252D43E3" w14:textId="77777777" w:rsidR="00D87865" w:rsidRDefault="00D87865" w:rsidP="00D87865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在关联账户时，优先取匹配到的特殊配置，如下图第一条，若无特殊配置，则取默认配置，如第二条。</w:t>
      </w:r>
    </w:p>
    <w:p w14:paraId="549215FC" w14:textId="77777777" w:rsidR="00D87865" w:rsidRDefault="00D87865" w:rsidP="00D87865">
      <w:pPr>
        <w:pStyle w:val="af3"/>
        <w:keepNext/>
        <w:ind w:left="360" w:firstLineChars="0" w:firstLine="0"/>
        <w:jc w:val="center"/>
      </w:pPr>
      <w:r>
        <w:object w:dxaOrig="8101" w:dyaOrig="2821" w14:anchorId="5651E3B0">
          <v:shape id="_x0000_i1035" type="#_x0000_t75" style="width:403pt;height:137pt" o:ole="">
            <v:imagedata r:id="rId35" o:title=""/>
          </v:shape>
          <o:OLEObject Type="Embed" ProgID="Visio.Drawing.15" ShapeID="_x0000_i1035" DrawAspect="Content" ObjectID="_1728112917" r:id="rId36"/>
        </w:objec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D7744">
        <w:rPr>
          <w:noProof/>
        </w:rPr>
        <w:t>5</w:t>
      </w:r>
      <w:r>
        <w:fldChar w:fldCharType="end"/>
      </w:r>
      <w:r>
        <w:rPr>
          <w:rFonts w:hint="eastAsia"/>
        </w:rPr>
        <w:t>.</w:t>
      </w:r>
      <w:r>
        <w:t xml:space="preserve"> </w:t>
      </w:r>
      <w:r>
        <w:t>账户匹配</w:t>
      </w:r>
    </w:p>
    <w:p w14:paraId="03623912" w14:textId="77777777" w:rsidR="00D87865" w:rsidRPr="00BE6F4A" w:rsidRDefault="00D87865" w:rsidP="00D87865">
      <w:pPr>
        <w:pStyle w:val="af3"/>
        <w:ind w:left="360" w:firstLineChars="0" w:firstLine="0"/>
      </w:pPr>
    </w:p>
    <w:p w14:paraId="6A3416D1" w14:textId="77777777" w:rsidR="00D87865" w:rsidRPr="006B4B1C" w:rsidRDefault="00D87865" w:rsidP="00D87865">
      <w:pPr>
        <w:pStyle w:val="af3"/>
        <w:ind w:left="644" w:firstLineChars="0" w:firstLine="0"/>
      </w:pPr>
    </w:p>
    <w:p w14:paraId="6B5C415D" w14:textId="77777777" w:rsidR="00D87865" w:rsidRDefault="00D87865" w:rsidP="00D87865">
      <w:pPr>
        <w:pStyle w:val="4"/>
      </w:pPr>
      <w:r>
        <w:rPr>
          <w:rFonts w:hint="eastAsia"/>
        </w:rPr>
        <w:lastRenderedPageBreak/>
        <w:t>账户参数</w:t>
      </w:r>
    </w:p>
    <w:p w14:paraId="4D448D23" w14:textId="77777777" w:rsidR="00D87865" w:rsidRDefault="00D87865" w:rsidP="00D87865">
      <w:pPr>
        <w:pStyle w:val="5"/>
      </w:pPr>
      <w:r>
        <w:t>参数配置</w:t>
      </w:r>
    </w:p>
    <w:p w14:paraId="59E75766" w14:textId="77777777" w:rsidR="00D87865" w:rsidRDefault="00D87865" w:rsidP="00D87865">
      <w:pPr>
        <w:pStyle w:val="af3"/>
        <w:numPr>
          <w:ilvl w:val="0"/>
          <w:numId w:val="6"/>
        </w:numPr>
        <w:ind w:firstLineChars="0"/>
      </w:pPr>
      <w:r>
        <w:t>提供</w:t>
      </w:r>
      <w:r>
        <w:rPr>
          <w:rFonts w:hint="eastAsia"/>
        </w:rPr>
        <w:t>账户</w:t>
      </w:r>
      <w:r>
        <w:t>参数的</w:t>
      </w:r>
      <w:proofErr w:type="gramStart"/>
      <w:r>
        <w:t>增删改查界面</w:t>
      </w:r>
      <w:proofErr w:type="gramEnd"/>
      <w:r>
        <w:rPr>
          <w:rFonts w:hint="eastAsia"/>
        </w:rPr>
        <w:t>，</w:t>
      </w:r>
      <w:r>
        <w:t>经办复核后生效</w:t>
      </w:r>
      <w:r>
        <w:rPr>
          <w:rFonts w:hint="eastAsia"/>
        </w:rPr>
        <w:t>，</w:t>
      </w:r>
      <w:r w:rsidRPr="00C60EEE">
        <w:rPr>
          <w:rFonts w:hint="eastAsia"/>
          <w:color w:val="FF0000"/>
        </w:rPr>
        <w:t>数据落在台账</w:t>
      </w:r>
      <w:r>
        <w:rPr>
          <w:rFonts w:hint="eastAsia"/>
        </w:rPr>
        <w:t>。</w:t>
      </w:r>
    </w:p>
    <w:p w14:paraId="1B10BC2C" w14:textId="77777777" w:rsidR="00D87865" w:rsidRDefault="00D87865" w:rsidP="00D87865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对于机构账户，新增账户用途配置：</w:t>
      </w:r>
      <w:r w:rsidRPr="00847043">
        <w:rPr>
          <w:rFonts w:hint="eastAsia"/>
          <w:color w:val="FF0000"/>
        </w:rPr>
        <w:t>“</w:t>
      </w:r>
      <w:r w:rsidRPr="00DB0D16">
        <w:rPr>
          <w:rFonts w:hint="eastAsia"/>
          <w:color w:val="FF0000"/>
        </w:rPr>
        <w:t>基金代码</w:t>
      </w:r>
      <w:r w:rsidRPr="00DB0D16">
        <w:rPr>
          <w:rFonts w:hint="eastAsia"/>
          <w:color w:val="FF0000"/>
        </w:rPr>
        <w:t>+</w:t>
      </w:r>
      <w:r w:rsidRPr="00DB0D16">
        <w:rPr>
          <w:rFonts w:hint="eastAsia"/>
          <w:color w:val="FF0000"/>
        </w:rPr>
        <w:t>交易类型”</w:t>
      </w:r>
      <w:r>
        <w:rPr>
          <w:rFonts w:hint="eastAsia"/>
        </w:rPr>
        <w:t>,</w:t>
      </w:r>
      <w:r>
        <w:t>指定使用此账户进行资金交收的基金代码和交易类型</w:t>
      </w:r>
      <w:r>
        <w:rPr>
          <w:rFonts w:hint="eastAsia"/>
        </w:rPr>
        <w:t>。基金代码默认填“全部</w:t>
      </w:r>
      <w:r>
        <w:rPr>
          <w:rFonts w:hint="eastAsia"/>
        </w:rPr>
        <w:t>: ******</w:t>
      </w:r>
      <w:r>
        <w:rPr>
          <w:rFonts w:hint="eastAsia"/>
        </w:rPr>
        <w:t>”，交易类型填“全部：</w:t>
      </w:r>
      <w:r>
        <w:rPr>
          <w:rFonts w:hint="eastAsia"/>
        </w:rPr>
        <w:t>***</w:t>
      </w:r>
      <w:r>
        <w:rPr>
          <w:rFonts w:hint="eastAsia"/>
        </w:rPr>
        <w:t>”。</w:t>
      </w:r>
    </w:p>
    <w:p w14:paraId="6C0FAED6" w14:textId="77777777" w:rsidR="00D87865" w:rsidRDefault="00D87865" w:rsidP="00D87865">
      <w:pPr>
        <w:pStyle w:val="af3"/>
        <w:numPr>
          <w:ilvl w:val="0"/>
          <w:numId w:val="6"/>
        </w:numPr>
        <w:ind w:firstLineChars="0"/>
      </w:pPr>
      <w:r>
        <w:t>由其他系统同步过来的参数</w:t>
      </w:r>
      <w:r>
        <w:rPr>
          <w:rFonts w:hint="eastAsia"/>
        </w:rPr>
        <w:t>，</w:t>
      </w:r>
      <w:r>
        <w:t>默认状态为</w:t>
      </w:r>
      <w:r>
        <w:rPr>
          <w:rFonts w:hint="eastAsia"/>
        </w:rPr>
        <w:t>“复核通过”，并在界面展示同步时间，系统来源。</w:t>
      </w:r>
    </w:p>
    <w:p w14:paraId="30B33331" w14:textId="77777777" w:rsidR="00D87865" w:rsidRPr="00913537" w:rsidRDefault="00D87865" w:rsidP="00D87865">
      <w:pPr>
        <w:pStyle w:val="af3"/>
        <w:numPr>
          <w:ilvl w:val="0"/>
          <w:numId w:val="6"/>
        </w:numPr>
        <w:ind w:firstLineChars="0"/>
        <w:rPr>
          <w:color w:val="FF0000"/>
        </w:rPr>
      </w:pPr>
      <w:r w:rsidRPr="00913537">
        <w:rPr>
          <w:color w:val="FF0000"/>
        </w:rPr>
        <w:t>若新增账户为</w:t>
      </w:r>
      <w:r w:rsidRPr="00913537">
        <w:rPr>
          <w:rFonts w:hint="eastAsia"/>
          <w:color w:val="FF0000"/>
        </w:rPr>
        <w:t>“中登备付金”类型，则根据</w:t>
      </w:r>
      <w:r w:rsidRPr="00913537">
        <w:rPr>
          <w:rFonts w:hint="eastAsia"/>
          <w:color w:val="FF0000"/>
        </w:rPr>
        <w:t xml:space="preserve"> </w:t>
      </w:r>
      <w:r w:rsidRPr="00913537">
        <w:rPr>
          <w:rFonts w:hint="eastAsia"/>
          <w:color w:val="FF0000"/>
        </w:rPr>
        <w:t>“默认余额校验配置”，自动生成一条余额校验配置。</w:t>
      </w:r>
    </w:p>
    <w:p w14:paraId="65BFA48F" w14:textId="77777777" w:rsidR="00D87865" w:rsidRDefault="00D87865" w:rsidP="00D87865">
      <w:pPr>
        <w:pStyle w:val="5"/>
      </w:pPr>
      <w:r>
        <w:t>参数同步</w:t>
      </w:r>
    </w:p>
    <w:p w14:paraId="0418DFEA" w14:textId="77777777" w:rsidR="00D87865" w:rsidRDefault="00D87865" w:rsidP="00D87865">
      <w:pPr>
        <w:pStyle w:val="af3"/>
        <w:numPr>
          <w:ilvl w:val="0"/>
          <w:numId w:val="7"/>
        </w:numPr>
        <w:ind w:firstLineChars="0"/>
      </w:pPr>
      <w:r>
        <w:t>上线后先从</w:t>
      </w:r>
      <w:r>
        <w:rPr>
          <w:rFonts w:hint="eastAsia"/>
        </w:rPr>
        <w:t>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”初始化现有账户</w:t>
      </w:r>
    </w:p>
    <w:p w14:paraId="4952BEF1" w14:textId="77777777" w:rsidR="00D87865" w:rsidRDefault="00D87865" w:rsidP="00D87865">
      <w:pPr>
        <w:pStyle w:val="af3"/>
        <w:numPr>
          <w:ilvl w:val="0"/>
          <w:numId w:val="7"/>
        </w:numPr>
        <w:ind w:firstLineChars="0"/>
      </w:pPr>
      <w:r>
        <w:t>后续实时从</w:t>
      </w:r>
      <w:r>
        <w:rPr>
          <w:rFonts w:hint="eastAsia"/>
        </w:rPr>
        <w:t>“运管平台”接收账户推送</w:t>
      </w:r>
    </w:p>
    <w:p w14:paraId="06740077" w14:textId="77777777" w:rsidR="00D87865" w:rsidRPr="00DC15CE" w:rsidRDefault="00D87865" w:rsidP="00D87865">
      <w:pPr>
        <w:pStyle w:val="af3"/>
        <w:numPr>
          <w:ilvl w:val="0"/>
          <w:numId w:val="7"/>
        </w:numPr>
        <w:ind w:firstLineChars="0"/>
      </w:pPr>
      <w:r>
        <w:t>前端</w:t>
      </w:r>
      <w:r>
        <w:t>NEWECC</w:t>
      </w:r>
      <w:proofErr w:type="gramStart"/>
      <w:r>
        <w:t>增删改查也</w:t>
      </w:r>
      <w:proofErr w:type="gramEnd"/>
      <w:r>
        <w:t>直接落库台</w:t>
      </w:r>
      <w:proofErr w:type="gramStart"/>
      <w:r>
        <w:t>账</w:t>
      </w:r>
      <w:proofErr w:type="gramEnd"/>
    </w:p>
    <w:p w14:paraId="2B4291B3" w14:textId="77777777" w:rsidR="00D87865" w:rsidRDefault="00D87865" w:rsidP="00D87865">
      <w:pPr>
        <w:keepNext/>
        <w:jc w:val="center"/>
      </w:pPr>
      <w:r>
        <w:object w:dxaOrig="6541" w:dyaOrig="2716" w14:anchorId="1E98C4EF">
          <v:shape id="_x0000_i1036" type="#_x0000_t75" style="width:324.5pt;height:137pt" o:ole="">
            <v:imagedata r:id="rId37" o:title=""/>
          </v:shape>
          <o:OLEObject Type="Embed" ProgID="Visio.Drawing.15" ShapeID="_x0000_i1036" DrawAspect="Content" ObjectID="_1728112918" r:id="rId38"/>
        </w:object>
      </w:r>
    </w:p>
    <w:p w14:paraId="33DC49E8" w14:textId="77777777" w:rsidR="00D87865" w:rsidRDefault="00D87865" w:rsidP="00D87865">
      <w:pPr>
        <w:pStyle w:val="af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D7744">
        <w:rPr>
          <w:noProof/>
        </w:rPr>
        <w:t>6</w:t>
      </w:r>
      <w:r>
        <w:fldChar w:fldCharType="end"/>
      </w:r>
      <w:r>
        <w:t xml:space="preserve">. </w:t>
      </w:r>
      <w:r>
        <w:t>账户</w:t>
      </w:r>
      <w:r>
        <w:rPr>
          <w:rFonts w:hint="eastAsia"/>
        </w:rPr>
        <w:t>参数</w:t>
      </w:r>
      <w:r>
        <w:t>管理</w:t>
      </w:r>
    </w:p>
    <w:p w14:paraId="6FC704D8" w14:textId="0559A493" w:rsidR="00964BA6" w:rsidRDefault="007D4159" w:rsidP="00964BA6">
      <w:pPr>
        <w:pStyle w:val="4"/>
      </w:pPr>
      <w:r>
        <w:rPr>
          <w:rFonts w:hint="eastAsia"/>
        </w:rPr>
        <w:t>基金向导</w:t>
      </w:r>
    </w:p>
    <w:p w14:paraId="19E7E19D" w14:textId="09CFC024" w:rsidR="00964BA6" w:rsidRPr="008B0C9F" w:rsidRDefault="007D4159" w:rsidP="00D87865">
      <w:pPr>
        <w:pStyle w:val="4"/>
      </w:pPr>
      <w:r>
        <w:rPr>
          <w:rFonts w:hint="eastAsia"/>
        </w:rPr>
        <w:t>机构向导</w:t>
      </w:r>
    </w:p>
    <w:p w14:paraId="5A24130A" w14:textId="340BF2CA" w:rsidR="00EA794C" w:rsidRDefault="005E60CA" w:rsidP="00EA794C">
      <w:pPr>
        <w:pStyle w:val="3"/>
      </w:pPr>
      <w:r>
        <w:t>NEWECC</w:t>
      </w:r>
      <w:r>
        <w:rPr>
          <w:rFonts w:hint="eastAsia"/>
        </w:rPr>
        <w:t>经办</w:t>
      </w:r>
      <w:r>
        <w:t>复核</w:t>
      </w:r>
    </w:p>
    <w:p w14:paraId="496DF0CC" w14:textId="3FA5F22A" w:rsidR="00EA794C" w:rsidRDefault="000E0760" w:rsidP="005568AC">
      <w:pPr>
        <w:ind w:firstLine="360"/>
      </w:pPr>
      <w:r>
        <w:t>针对所有参数配置</w:t>
      </w:r>
      <w:r>
        <w:rPr>
          <w:rFonts w:hint="eastAsia"/>
        </w:rPr>
        <w:t>，</w:t>
      </w:r>
      <w:r>
        <w:t>设计一个统一的</w:t>
      </w:r>
      <w:r w:rsidR="005D18BE">
        <w:t>经办复核后台</w:t>
      </w:r>
      <w:r w:rsidR="005D18BE">
        <w:rPr>
          <w:rFonts w:hint="eastAsia"/>
        </w:rPr>
        <w:t>。</w:t>
      </w:r>
      <w:r w:rsidR="00D40794">
        <w:t>每个参数模块的</w:t>
      </w:r>
      <w:proofErr w:type="gramStart"/>
      <w:r w:rsidR="00D40794">
        <w:t>主表需包含</w:t>
      </w:r>
      <w:proofErr w:type="gramEnd"/>
      <w:r w:rsidR="00D40794">
        <w:t>同样字段名的以下字段</w:t>
      </w:r>
      <w:r w:rsidR="00D40794">
        <w:rPr>
          <w:rFonts w:hint="eastAsia"/>
        </w:rPr>
        <w:t>“经办人”，“复核人”，“状态”，“经办时间”，“复核时间”</w:t>
      </w:r>
      <w:r w:rsidR="004E6D01">
        <w:rPr>
          <w:rFonts w:hint="eastAsia"/>
        </w:rPr>
        <w:t>，“经办主键”</w:t>
      </w:r>
      <w:r w:rsidR="004D2C4B">
        <w:rPr>
          <w:rFonts w:hint="eastAsia"/>
        </w:rPr>
        <w:t>。</w:t>
      </w:r>
    </w:p>
    <w:p w14:paraId="26786AD8" w14:textId="14A8AADF" w:rsidR="00825FFB" w:rsidRDefault="00825FFB" w:rsidP="005568AC">
      <w:pPr>
        <w:ind w:firstLine="360"/>
      </w:pPr>
      <w:r>
        <w:t>在各业务表冗余</w:t>
      </w:r>
      <w:r>
        <w:rPr>
          <w:rFonts w:hint="eastAsia"/>
        </w:rPr>
        <w:t>“经办主键”字段，新增参数时，设置为随机流水号或对应表的业务主键。在经办复核时，根据“经办主键”对配置进行统一经办复核。</w:t>
      </w:r>
    </w:p>
    <w:p w14:paraId="498582DE" w14:textId="6BE903FA" w:rsidR="008B1B67" w:rsidRPr="009F440F" w:rsidRDefault="008B1B67" w:rsidP="008B1B67">
      <w:pPr>
        <w:pStyle w:val="3"/>
        <w:numPr>
          <w:ilvl w:val="2"/>
          <w:numId w:val="39"/>
        </w:numPr>
      </w:pPr>
      <w:r>
        <w:lastRenderedPageBreak/>
        <w:t>资金</w:t>
      </w:r>
      <w:r>
        <w:rPr>
          <w:rFonts w:hint="eastAsia"/>
        </w:rPr>
        <w:t>4</w:t>
      </w:r>
      <w:r>
        <w:t>.0</w:t>
      </w:r>
      <w:r>
        <w:t>参数</w:t>
      </w:r>
      <w:r w:rsidR="00CA686F">
        <w:rPr>
          <w:rFonts w:hint="eastAsia"/>
        </w:rPr>
        <w:t>初始化</w:t>
      </w:r>
    </w:p>
    <w:p w14:paraId="1C8EC02C" w14:textId="1A37FEE8" w:rsidR="008B1B67" w:rsidRPr="00154DD1" w:rsidRDefault="008B1B67" w:rsidP="008B1B67">
      <w:r>
        <w:t>上线</w:t>
      </w:r>
      <w:r>
        <w:rPr>
          <w:rFonts w:hint="eastAsia"/>
        </w:rPr>
        <w:t>后，</w:t>
      </w:r>
      <w:r w:rsidR="009B13E4">
        <w:rPr>
          <w:rFonts w:hint="eastAsia"/>
        </w:rPr>
        <w:t>使用“资金</w:t>
      </w:r>
      <w:r w:rsidR="009B13E4">
        <w:rPr>
          <w:rFonts w:hint="eastAsia"/>
        </w:rPr>
        <w:t>4</w:t>
      </w:r>
      <w:r w:rsidR="009B13E4">
        <w:t>.0</w:t>
      </w:r>
      <w:r w:rsidR="009B13E4">
        <w:rPr>
          <w:rFonts w:hint="eastAsia"/>
        </w:rPr>
        <w:t>”的配置</w:t>
      </w:r>
      <w:r>
        <w:rPr>
          <w:rFonts w:hint="eastAsia"/>
        </w:rPr>
        <w:t>，对“资金结算”平台的划拨模板进行</w:t>
      </w:r>
      <w:r w:rsidR="009B13E4">
        <w:rPr>
          <w:rFonts w:hint="eastAsia"/>
        </w:rPr>
        <w:t>参数</w:t>
      </w:r>
      <w:r>
        <w:rPr>
          <w:rFonts w:hint="eastAsia"/>
        </w:rPr>
        <w:t>初始化。</w:t>
      </w:r>
    </w:p>
    <w:p w14:paraId="6D5DEA69" w14:textId="77777777" w:rsidR="000948CE" w:rsidRDefault="000948CE" w:rsidP="00D87865">
      <w:pPr>
        <w:pStyle w:val="3"/>
      </w:pPr>
      <w:r>
        <w:t>运管平台参数推送</w:t>
      </w:r>
    </w:p>
    <w:p w14:paraId="5F6852BE" w14:textId="36F5BBEF" w:rsidR="00336912" w:rsidRPr="00962702" w:rsidRDefault="002828BC" w:rsidP="00BF5D37">
      <w:pPr>
        <w:ind w:firstLine="360"/>
      </w:pPr>
      <w:r>
        <w:t>为避免实时参数推送对白天清算流程造成影响</w:t>
      </w:r>
      <w:r>
        <w:rPr>
          <w:rFonts w:hint="eastAsia"/>
        </w:rPr>
        <w:t>。</w:t>
      </w:r>
      <w:r w:rsidR="00962702">
        <w:t>对于所有接口</w:t>
      </w:r>
      <w:r w:rsidR="00962702">
        <w:rPr>
          <w:rFonts w:hint="eastAsia"/>
        </w:rPr>
        <w:t>，</w:t>
      </w:r>
      <w:r w:rsidR="00962702">
        <w:t>实时收到的参数推送全都放到临时表中</w:t>
      </w:r>
      <w:r w:rsidR="00962702">
        <w:rPr>
          <w:rFonts w:hint="eastAsia"/>
        </w:rPr>
        <w:t>，</w:t>
      </w:r>
      <w:r w:rsidR="00962702">
        <w:t>然后通过定时任务将临时表参数放到正式参数表中</w:t>
      </w:r>
      <w:r w:rsidR="00962702">
        <w:rPr>
          <w:rFonts w:hint="eastAsia"/>
        </w:rPr>
        <w:t>，</w:t>
      </w:r>
      <w:r w:rsidR="00962702">
        <w:t>并将状态设置为待复核</w:t>
      </w:r>
      <w:r w:rsidR="00962702">
        <w:rPr>
          <w:rFonts w:hint="eastAsia"/>
        </w:rPr>
        <w:t>。</w:t>
      </w:r>
      <w:r w:rsidR="00336912">
        <w:t>定时任务时间</w:t>
      </w:r>
      <w:proofErr w:type="gramStart"/>
      <w:r w:rsidR="00336912">
        <w:t>段设置</w:t>
      </w:r>
      <w:proofErr w:type="gramEnd"/>
      <w:r w:rsidR="00336912">
        <w:t>为</w:t>
      </w:r>
      <w:r>
        <w:t>上午</w:t>
      </w:r>
      <w:r w:rsidR="00336912">
        <w:rPr>
          <w:rFonts w:hint="eastAsia"/>
        </w:rPr>
        <w:t>0</w:t>
      </w:r>
      <w:r w:rsidR="00336912">
        <w:t>-8,</w:t>
      </w:r>
      <w:r>
        <w:t>下午</w:t>
      </w:r>
      <w:r w:rsidR="00336912">
        <w:t>15</w:t>
      </w:r>
      <w:r w:rsidR="00336912">
        <w:rPr>
          <w:rFonts w:hint="eastAsia"/>
        </w:rPr>
        <w:t>-</w:t>
      </w:r>
      <w:r w:rsidR="00336912">
        <w:t>24</w:t>
      </w:r>
      <w:r>
        <w:rPr>
          <w:rFonts w:hint="eastAsia"/>
        </w:rPr>
        <w:t>，避开清算流程时间段。</w:t>
      </w:r>
    </w:p>
    <w:p w14:paraId="41C954FB" w14:textId="7DADCA4C" w:rsidR="000B37BD" w:rsidRDefault="000B37BD" w:rsidP="000B37BD">
      <w:pPr>
        <w:pStyle w:val="4"/>
      </w:pPr>
      <w:r>
        <w:t>基金参数</w:t>
      </w:r>
    </w:p>
    <w:p w14:paraId="0F36D1F4" w14:textId="218C4342" w:rsidR="000B37BD" w:rsidRPr="000B37BD" w:rsidRDefault="000B37BD" w:rsidP="000B37BD">
      <w:pPr>
        <w:pStyle w:val="4"/>
      </w:pPr>
      <w:r>
        <w:t>机构参数</w:t>
      </w:r>
    </w:p>
    <w:p w14:paraId="3FC3D8B9" w14:textId="77777777" w:rsidR="008B1B67" w:rsidRDefault="008B1B67" w:rsidP="008B1B67">
      <w:pPr>
        <w:pStyle w:val="4"/>
      </w:pPr>
      <w:r>
        <w:t>资金交收参数</w:t>
      </w:r>
    </w:p>
    <w:p w14:paraId="575E07E6" w14:textId="77777777" w:rsidR="008B1B67" w:rsidRDefault="008B1B67" w:rsidP="008B1B67">
      <w:pPr>
        <w:pStyle w:val="af3"/>
        <w:numPr>
          <w:ilvl w:val="0"/>
          <w:numId w:val="12"/>
        </w:numPr>
        <w:ind w:firstLineChars="0"/>
      </w:pPr>
      <w:r>
        <w:rPr>
          <w:rFonts w:hint="eastAsia"/>
        </w:rPr>
        <w:t>先将接口数据直接落地到接口表</w:t>
      </w:r>
    </w:p>
    <w:p w14:paraId="4D61E276" w14:textId="77777777" w:rsidR="008B1B67" w:rsidRPr="000E7A58" w:rsidRDefault="008B1B67" w:rsidP="008B1B67">
      <w:pPr>
        <w:pStyle w:val="af3"/>
        <w:numPr>
          <w:ilvl w:val="0"/>
          <w:numId w:val="12"/>
        </w:numPr>
        <w:ind w:firstLineChars="0"/>
      </w:pPr>
      <w:r>
        <w:t>通过接口数据</w:t>
      </w:r>
      <w:r>
        <w:rPr>
          <w:rFonts w:hint="eastAsia"/>
        </w:rPr>
        <w:t>，</w:t>
      </w:r>
      <w:r>
        <w:t>生成基金划拨模板</w:t>
      </w:r>
    </w:p>
    <w:p w14:paraId="3F39B5E3" w14:textId="77777777" w:rsidR="008B1B67" w:rsidRDefault="008B1B67" w:rsidP="008B1B67">
      <w:pPr>
        <w:ind w:firstLine="360"/>
      </w:pPr>
      <w:r>
        <w:t>若</w:t>
      </w:r>
      <w:r>
        <w:rPr>
          <w:rFonts w:hint="eastAsia"/>
        </w:rPr>
        <w:t>“基准基金”非空，则复制基准基金划拨模板，然后使用接口中的其他信息覆盖复制的参数。</w:t>
      </w:r>
    </w:p>
    <w:p w14:paraId="2403AA52" w14:textId="77777777" w:rsidR="008B1B67" w:rsidRPr="00753421" w:rsidRDefault="008B1B67" w:rsidP="008B1B67">
      <w:pPr>
        <w:ind w:firstLine="360"/>
      </w:pPr>
      <w:r>
        <w:t>若</w:t>
      </w:r>
      <w:r>
        <w:rPr>
          <w:rFonts w:hint="eastAsia"/>
        </w:rPr>
        <w:t>“基准基金”为空，则复制划拨模板默认配置，然后使用接口中其他信息覆盖复制的参数。</w:t>
      </w:r>
    </w:p>
    <w:p w14:paraId="7AD29020" w14:textId="77777777" w:rsidR="008B1B67" w:rsidRDefault="008B1B67" w:rsidP="008B1B67">
      <w:pPr>
        <w:pStyle w:val="4"/>
      </w:pPr>
      <w:r>
        <w:t>基准机构</w:t>
      </w:r>
    </w:p>
    <w:p w14:paraId="7AF01A8D" w14:textId="77777777" w:rsidR="008B1B67" w:rsidRDefault="008B1B67" w:rsidP="008B1B67">
      <w:pPr>
        <w:pStyle w:val="af3"/>
        <w:numPr>
          <w:ilvl w:val="0"/>
          <w:numId w:val="13"/>
        </w:numPr>
        <w:ind w:firstLineChars="0"/>
      </w:pPr>
      <w:r>
        <w:rPr>
          <w:rFonts w:hint="eastAsia"/>
        </w:rPr>
        <w:t>先将接口数据直接落地到接口表</w:t>
      </w:r>
    </w:p>
    <w:p w14:paraId="68378809" w14:textId="77777777" w:rsidR="008B1B67" w:rsidRDefault="008B1B67" w:rsidP="008B1B67">
      <w:pPr>
        <w:pStyle w:val="af3"/>
        <w:numPr>
          <w:ilvl w:val="0"/>
          <w:numId w:val="13"/>
        </w:numPr>
        <w:ind w:firstLineChars="0"/>
      </w:pPr>
      <w:r>
        <w:t>复制</w:t>
      </w:r>
      <w:r>
        <w:rPr>
          <w:rFonts w:hint="eastAsia"/>
        </w:rPr>
        <w:t>“基准机构”的划拨模板</w:t>
      </w:r>
    </w:p>
    <w:p w14:paraId="62EF54CC" w14:textId="6D14AFBC" w:rsidR="001228D6" w:rsidRDefault="001228D6" w:rsidP="001228D6">
      <w:pPr>
        <w:pStyle w:val="3"/>
      </w:pPr>
      <w:r>
        <w:t>参数校验</w:t>
      </w:r>
    </w:p>
    <w:p w14:paraId="65728200" w14:textId="77777777" w:rsidR="008D55DF" w:rsidRDefault="008D55DF" w:rsidP="008D55D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  <w:t>OMS</w:t>
      </w:r>
      <w:r>
        <w:rPr>
          <w:rFonts w:hint="eastAsia"/>
        </w:rPr>
        <w:t>参数同步处理：新增、修改、删除；</w:t>
      </w:r>
    </w:p>
    <w:p w14:paraId="74F23362" w14:textId="77777777" w:rsidR="008D55DF" w:rsidRDefault="008D55DF" w:rsidP="008D55DF">
      <w:r>
        <w:rPr>
          <w:rFonts w:hint="eastAsia"/>
        </w:rPr>
        <w:t>我们</w:t>
      </w:r>
      <w:r>
        <w:rPr>
          <w:rFonts w:hint="eastAsia"/>
        </w:rPr>
        <w:t>newecc</w:t>
      </w:r>
      <w:r>
        <w:rPr>
          <w:rFonts w:hint="eastAsia"/>
        </w:rPr>
        <w:t>参数同步逻辑暂时定为：</w:t>
      </w:r>
    </w:p>
    <w:p w14:paraId="0AAA1A56" w14:textId="77777777" w:rsidR="008D55DF" w:rsidRDefault="008D55DF" w:rsidP="008D55DF">
      <w:r>
        <w:rPr>
          <w:rFonts w:hint="eastAsia"/>
        </w:rPr>
        <w:t>对于早</w:t>
      </w:r>
      <w:r>
        <w:rPr>
          <w:rFonts w:hint="eastAsia"/>
        </w:rPr>
        <w:t>8:00</w:t>
      </w:r>
      <w:r>
        <w:rPr>
          <w:rFonts w:hint="eastAsia"/>
        </w:rPr>
        <w:t>至代销相关结算流程完结（代销上午、代销下午、费用结算、</w:t>
      </w:r>
      <w:proofErr w:type="gramStart"/>
      <w:r>
        <w:rPr>
          <w:rFonts w:hint="eastAsia"/>
        </w:rPr>
        <w:t>中登交收</w:t>
      </w:r>
      <w:proofErr w:type="gramEnd"/>
      <w:r>
        <w:rPr>
          <w:rFonts w:hint="eastAsia"/>
        </w:rPr>
        <w:t>等）期间的</w:t>
      </w:r>
      <w:r>
        <w:rPr>
          <w:rFonts w:hint="eastAsia"/>
        </w:rPr>
        <w:t>OMS</w:t>
      </w:r>
      <w:r>
        <w:rPr>
          <w:rFonts w:hint="eastAsia"/>
        </w:rPr>
        <w:t>参数通知，</w:t>
      </w:r>
      <w:r>
        <w:rPr>
          <w:rFonts w:hint="eastAsia"/>
        </w:rPr>
        <w:t>NEWECC</w:t>
      </w:r>
      <w:r>
        <w:rPr>
          <w:rFonts w:hint="eastAsia"/>
        </w:rPr>
        <w:t>接收通知后暂不去</w:t>
      </w:r>
      <w:r>
        <w:rPr>
          <w:rFonts w:hint="eastAsia"/>
        </w:rPr>
        <w:t>OMS</w:t>
      </w:r>
      <w:r>
        <w:rPr>
          <w:rFonts w:hint="eastAsia"/>
        </w:rPr>
        <w:t>同步参数。待相关任务都处理完，</w:t>
      </w:r>
      <w:r>
        <w:rPr>
          <w:rFonts w:hint="eastAsia"/>
        </w:rPr>
        <w:t>newecc</w:t>
      </w:r>
      <w:r>
        <w:rPr>
          <w:rFonts w:hint="eastAsia"/>
        </w:rPr>
        <w:t>再去获取</w:t>
      </w:r>
      <w:r>
        <w:rPr>
          <w:rFonts w:hint="eastAsia"/>
        </w:rPr>
        <w:t>OMS</w:t>
      </w:r>
      <w:r>
        <w:rPr>
          <w:rFonts w:hint="eastAsia"/>
        </w:rPr>
        <w:t>参数；</w:t>
      </w:r>
    </w:p>
    <w:p w14:paraId="3AC0FFBA" w14:textId="77777777" w:rsidR="008D55DF" w:rsidRDefault="008D55DF" w:rsidP="008D55DF">
      <w:r>
        <w:rPr>
          <w:rFonts w:hint="eastAsia"/>
        </w:rPr>
        <w:t>对于代销相关结算流程完结至早</w:t>
      </w:r>
      <w:r>
        <w:rPr>
          <w:rFonts w:hint="eastAsia"/>
        </w:rPr>
        <w:t>8:00</w:t>
      </w:r>
      <w:r>
        <w:rPr>
          <w:rFonts w:hint="eastAsia"/>
        </w:rPr>
        <w:t>期间的</w:t>
      </w:r>
      <w:r>
        <w:rPr>
          <w:rFonts w:hint="eastAsia"/>
        </w:rPr>
        <w:t>OMS</w:t>
      </w:r>
      <w:r>
        <w:rPr>
          <w:rFonts w:hint="eastAsia"/>
        </w:rPr>
        <w:t>参数通知，</w:t>
      </w:r>
      <w:r>
        <w:rPr>
          <w:rFonts w:hint="eastAsia"/>
        </w:rPr>
        <w:t>newecc</w:t>
      </w:r>
      <w:r>
        <w:rPr>
          <w:rFonts w:hint="eastAsia"/>
        </w:rPr>
        <w:t>可以实时处理查询并落到系统内。</w:t>
      </w:r>
    </w:p>
    <w:p w14:paraId="191F5C0A" w14:textId="77777777" w:rsidR="008D55DF" w:rsidRDefault="008D55DF" w:rsidP="008D55DF">
      <w:r>
        <w:rPr>
          <w:rFonts w:hint="eastAsia"/>
        </w:rPr>
        <w:t>NEWECC</w:t>
      </w:r>
      <w:proofErr w:type="gramStart"/>
      <w:r>
        <w:rPr>
          <w:rFonts w:hint="eastAsia"/>
        </w:rPr>
        <w:t>参数落库后生</w:t>
      </w:r>
      <w:proofErr w:type="gramEnd"/>
      <w:r>
        <w:rPr>
          <w:rFonts w:hint="eastAsia"/>
        </w:rPr>
        <w:t>成短信提醒或</w:t>
      </w:r>
      <w:r>
        <w:rPr>
          <w:rFonts w:hint="eastAsia"/>
        </w:rPr>
        <w:t>newecc</w:t>
      </w:r>
      <w:r>
        <w:rPr>
          <w:rFonts w:hint="eastAsia"/>
        </w:rPr>
        <w:t>页面提醒，提示进行参数配置。</w:t>
      </w:r>
    </w:p>
    <w:p w14:paraId="631A9A76" w14:textId="77777777" w:rsidR="008D55DF" w:rsidRDefault="008D55DF" w:rsidP="008D55DF"/>
    <w:p w14:paraId="0EA48EDE" w14:textId="77777777" w:rsidR="008D55DF" w:rsidRDefault="008D55DF" w:rsidP="008D55D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系统间参数同步监控：减少系统间同步遗漏、同步报错的情况；</w:t>
      </w:r>
    </w:p>
    <w:p w14:paraId="5A0980A3" w14:textId="77777777" w:rsidR="008D55DF" w:rsidRDefault="008D55DF" w:rsidP="008D55DF">
      <w:r>
        <w:rPr>
          <w:rFonts w:hint="eastAsia"/>
        </w:rPr>
        <w:lastRenderedPageBreak/>
        <w:t>每天</w:t>
      </w:r>
      <w:r>
        <w:rPr>
          <w:rFonts w:hint="eastAsia"/>
        </w:rPr>
        <w:t>OMS</w:t>
      </w:r>
      <w:r>
        <w:rPr>
          <w:rFonts w:hint="eastAsia"/>
        </w:rPr>
        <w:t>同步的参数通知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NEWECC</w:t>
      </w:r>
      <w:r>
        <w:rPr>
          <w:rFonts w:hint="eastAsia"/>
        </w:rPr>
        <w:t>处理的参数，每天校验是否两者一致，避免遗漏或同步报错等情况。</w:t>
      </w:r>
    </w:p>
    <w:p w14:paraId="3998CA94" w14:textId="77777777" w:rsidR="008D55DF" w:rsidRDefault="008D55DF" w:rsidP="008D55DF"/>
    <w:p w14:paraId="35A04FAE" w14:textId="77777777" w:rsidR="008D55DF" w:rsidRDefault="008D55DF" w:rsidP="008D55D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参数逻辑校验：</w:t>
      </w:r>
    </w:p>
    <w:p w14:paraId="621D9DBA" w14:textId="77777777" w:rsidR="008D55DF" w:rsidRDefault="008D55DF" w:rsidP="008D55D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在参数配置时进行参数重复校验：</w:t>
      </w:r>
    </w:p>
    <w:p w14:paraId="2538C868" w14:textId="77777777" w:rsidR="008D55DF" w:rsidRDefault="008D55DF" w:rsidP="008D55DF">
      <w:r>
        <w:rPr>
          <w:rFonts w:hint="eastAsia"/>
        </w:rPr>
        <w:t>比如：配置参数时同一基金配置两遍，保存时报错；</w:t>
      </w:r>
    </w:p>
    <w:p w14:paraId="0E6CFD79" w14:textId="77777777" w:rsidR="008D55DF" w:rsidRDefault="008D55DF" w:rsidP="008D55DF">
      <w:r>
        <w:rPr>
          <w:rFonts w:hint="eastAsia"/>
        </w:rPr>
        <w:t>同一账户编号系统内已存在，保存时报错；</w:t>
      </w:r>
    </w:p>
    <w:p w14:paraId="0644CD92" w14:textId="77777777" w:rsidR="008D55DF" w:rsidRDefault="008D55DF" w:rsidP="008D55DF">
      <w:r>
        <w:rPr>
          <w:rFonts w:hint="eastAsia"/>
        </w:rPr>
        <w:t>某基金某销售机构的资金交收日期配置了两遍，保存时报错。</w:t>
      </w:r>
    </w:p>
    <w:p w14:paraId="188F1FE0" w14:textId="77777777" w:rsidR="008D55DF" w:rsidRDefault="008D55DF" w:rsidP="008D55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在读数时进行参数完整性校验：</w:t>
      </w:r>
    </w:p>
    <w:p w14:paraId="45C692F1" w14:textId="77777777" w:rsidR="008D55DF" w:rsidRDefault="008D55DF" w:rsidP="008D55DF">
      <w:r>
        <w:rPr>
          <w:rFonts w:hint="eastAsia"/>
        </w:rPr>
        <w:t>读取会计文件、费用报表等相关文件时，系统校验所读取的数据对应的基金、销售机构、账户（托管户、销售账户）、日常资金交收模板、费用交收模板等是否已配置。</w:t>
      </w:r>
    </w:p>
    <w:p w14:paraId="6DFFF4B9" w14:textId="77777777" w:rsidR="008D55DF" w:rsidRDefault="008D55DF" w:rsidP="008D55DF">
      <w:r>
        <w:rPr>
          <w:rFonts w:hint="eastAsia"/>
        </w:rPr>
        <w:t>比如：会计文件中已经出现</w:t>
      </w:r>
      <w:r>
        <w:rPr>
          <w:rFonts w:hint="eastAsia"/>
        </w:rPr>
        <w:t>A</w:t>
      </w:r>
      <w:r>
        <w:rPr>
          <w:rFonts w:hint="eastAsia"/>
        </w:rPr>
        <w:t>基金的确认数据，但系统内未存在有效的</w:t>
      </w:r>
      <w:r>
        <w:rPr>
          <w:rFonts w:hint="eastAsia"/>
        </w:rPr>
        <w:t>A</w:t>
      </w:r>
      <w:r>
        <w:rPr>
          <w:rFonts w:hint="eastAsia"/>
        </w:rPr>
        <w:t>基金配置，提示报错；</w:t>
      </w:r>
    </w:p>
    <w:p w14:paraId="0F5C60DC" w14:textId="77777777" w:rsidR="008D55DF" w:rsidRDefault="008D55DF" w:rsidP="008D55DF">
      <w:r>
        <w:rPr>
          <w:rFonts w:hint="eastAsia"/>
        </w:rPr>
        <w:t>会计文件中已经出现</w:t>
      </w:r>
      <w:r>
        <w:rPr>
          <w:rFonts w:hint="eastAsia"/>
        </w:rPr>
        <w:t>B</w:t>
      </w:r>
      <w:r>
        <w:rPr>
          <w:rFonts w:hint="eastAsia"/>
        </w:rPr>
        <w:t>机构的确认数据，但系统内未存在有效的</w:t>
      </w:r>
      <w:r>
        <w:rPr>
          <w:rFonts w:hint="eastAsia"/>
        </w:rPr>
        <w:t>B</w:t>
      </w:r>
      <w:r>
        <w:rPr>
          <w:rFonts w:hint="eastAsia"/>
        </w:rPr>
        <w:t>机构配置，提示报错；</w:t>
      </w:r>
    </w:p>
    <w:p w14:paraId="65FC90F1" w14:textId="77777777" w:rsidR="008D55DF" w:rsidRDefault="008D55DF" w:rsidP="008D55DF">
      <w:r>
        <w:rPr>
          <w:rFonts w:hint="eastAsia"/>
        </w:rPr>
        <w:t>会计文件中已经出现</w:t>
      </w:r>
      <w:r>
        <w:rPr>
          <w:rFonts w:hint="eastAsia"/>
        </w:rPr>
        <w:t>C</w:t>
      </w:r>
      <w:r>
        <w:rPr>
          <w:rFonts w:hint="eastAsia"/>
        </w:rPr>
        <w:t>机构的</w:t>
      </w:r>
      <w:r>
        <w:rPr>
          <w:rFonts w:hint="eastAsia"/>
        </w:rPr>
        <w:t>D</w:t>
      </w:r>
      <w:r>
        <w:rPr>
          <w:rFonts w:hint="eastAsia"/>
        </w:rPr>
        <w:t>基金确认数据，但系统内未存在</w:t>
      </w:r>
      <w:r>
        <w:rPr>
          <w:rFonts w:hint="eastAsia"/>
        </w:rPr>
        <w:t>C</w:t>
      </w:r>
      <w:r>
        <w:rPr>
          <w:rFonts w:hint="eastAsia"/>
        </w:rPr>
        <w:t>机构的</w:t>
      </w:r>
      <w:r>
        <w:rPr>
          <w:rFonts w:hint="eastAsia"/>
        </w:rPr>
        <w:t>D</w:t>
      </w:r>
      <w:r>
        <w:rPr>
          <w:rFonts w:hint="eastAsia"/>
        </w:rPr>
        <w:t>基金对应的交收账户或资金交收模板，提示报错。</w:t>
      </w:r>
    </w:p>
    <w:p w14:paraId="25515029" w14:textId="77777777" w:rsidR="008D55DF" w:rsidRDefault="008D55DF" w:rsidP="008D55D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参数未审核校验：</w:t>
      </w:r>
    </w:p>
    <w:p w14:paraId="4DA69DEE" w14:textId="3B7CE9DF" w:rsidR="001228D6" w:rsidRPr="008D55DF" w:rsidRDefault="008D55DF" w:rsidP="008D55DF">
      <w:r>
        <w:rPr>
          <w:rFonts w:hint="eastAsia"/>
        </w:rPr>
        <w:t>读数、生成指令步骤时，校验系统内是否存在待审核参数，若存在暂停步骤并提示，待审核后再执行流程</w:t>
      </w:r>
    </w:p>
    <w:p w14:paraId="46F6A180" w14:textId="77777777" w:rsidR="000948CE" w:rsidRPr="0098698F" w:rsidRDefault="000948CE" w:rsidP="000948CE"/>
    <w:p w14:paraId="7E9E7FF1" w14:textId="77777777" w:rsidR="000948CE" w:rsidRPr="0014724B" w:rsidRDefault="000948CE" w:rsidP="000948CE"/>
    <w:p w14:paraId="2841AEF5" w14:textId="77777777" w:rsidR="003C2C2E" w:rsidRDefault="003C2C2E" w:rsidP="003C2C2E">
      <w:pPr>
        <w:pStyle w:val="1"/>
      </w:pPr>
      <w:bookmarkStart w:id="52" w:name="_Toc474164421"/>
      <w:bookmarkStart w:id="53" w:name="_Toc477856247"/>
      <w:r>
        <w:rPr>
          <w:rFonts w:hint="eastAsia"/>
        </w:rPr>
        <w:t>清算流程</w:t>
      </w:r>
    </w:p>
    <w:p w14:paraId="35F46310" w14:textId="67D5D6F4" w:rsidR="00485CAD" w:rsidRPr="00485CAD" w:rsidRDefault="001E791F" w:rsidP="00237965">
      <w:pPr>
        <w:ind w:firstLineChars="200" w:firstLine="420"/>
      </w:pPr>
      <w:r>
        <w:rPr>
          <w:rFonts w:hint="eastAsia"/>
        </w:rPr>
        <w:t>清算总体流程如图</w:t>
      </w:r>
      <w:r>
        <w:rPr>
          <w:rFonts w:hint="eastAsia"/>
        </w:rPr>
        <w:t>6</w:t>
      </w:r>
      <w:r>
        <w:rPr>
          <w:rFonts w:hint="eastAsia"/>
        </w:rPr>
        <w:t>所示</w:t>
      </w:r>
      <w:r w:rsidR="0099658E">
        <w:rPr>
          <w:rFonts w:hint="eastAsia"/>
        </w:rPr>
        <w:t>，分早上和下午两个流程。</w:t>
      </w:r>
    </w:p>
    <w:p w14:paraId="7AE1B18F" w14:textId="77777777" w:rsidR="00E13937" w:rsidRPr="00E13937" w:rsidRDefault="00E13937" w:rsidP="00E13937">
      <w:pPr>
        <w:pStyle w:val="2"/>
      </w:pPr>
      <w:r>
        <w:lastRenderedPageBreak/>
        <w:t>总体流程</w:t>
      </w:r>
    </w:p>
    <w:p w14:paraId="3F65C2DF" w14:textId="3A5AF717" w:rsidR="00BD77F4" w:rsidRDefault="008866BF" w:rsidP="00C27E40">
      <w:pPr>
        <w:keepNext/>
        <w:jc w:val="center"/>
      </w:pPr>
      <w:r>
        <w:object w:dxaOrig="14985" w:dyaOrig="12870" w14:anchorId="2695B5D1">
          <v:shape id="_x0000_i1037" type="#_x0000_t75" style="width:417.5pt;height:359.5pt" o:ole="">
            <v:imagedata r:id="rId39" o:title=""/>
          </v:shape>
          <o:OLEObject Type="Embed" ProgID="Visio.Drawing.15" ShapeID="_x0000_i1037" DrawAspect="Content" ObjectID="_1728112919" r:id="rId40"/>
        </w:object>
      </w:r>
    </w:p>
    <w:p w14:paraId="3DF1ABAB" w14:textId="78360C74" w:rsidR="004977D1" w:rsidRDefault="00BD77F4" w:rsidP="00BD77F4">
      <w:pPr>
        <w:pStyle w:val="af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D7744">
        <w:rPr>
          <w:noProof/>
        </w:rPr>
        <w:t>7</w:t>
      </w:r>
      <w:r>
        <w:fldChar w:fldCharType="end"/>
      </w:r>
      <w:r>
        <w:t xml:space="preserve">. </w:t>
      </w:r>
      <w:r>
        <w:t>清算流程</w:t>
      </w:r>
    </w:p>
    <w:p w14:paraId="418685F4" w14:textId="72BCA106" w:rsidR="00036A68" w:rsidRDefault="00036A68" w:rsidP="00036A68">
      <w:r>
        <w:t>结算流程</w:t>
      </w:r>
    </w:p>
    <w:p w14:paraId="497A469C" w14:textId="77777777" w:rsidR="00036A68" w:rsidRDefault="00036A68" w:rsidP="00036A68"/>
    <w:p w14:paraId="45BA5C19" w14:textId="54E432EA" w:rsidR="001848CB" w:rsidRDefault="001848CB" w:rsidP="001848CB">
      <w:pPr>
        <w:pStyle w:val="3"/>
      </w:pPr>
      <w:r>
        <w:t>会计文件导入</w:t>
      </w:r>
    </w:p>
    <w:p w14:paraId="0C827D3A" w14:textId="08EDF137" w:rsidR="00C37E53" w:rsidRPr="00C37E53" w:rsidRDefault="00C37E53" w:rsidP="00C37E53">
      <w:r>
        <w:t>按</w:t>
      </w:r>
      <w:r>
        <w:rPr>
          <w:rFonts w:hint="eastAsia"/>
        </w:rPr>
        <w:t>“</w:t>
      </w:r>
      <w:r>
        <w:t>文件</w:t>
      </w:r>
      <w:r>
        <w:rPr>
          <w:rFonts w:hint="eastAsia"/>
        </w:rPr>
        <w:t>+</w:t>
      </w:r>
      <w:r>
        <w:t>日期</w:t>
      </w:r>
      <w:r>
        <w:rPr>
          <w:rFonts w:hint="eastAsia"/>
        </w:rPr>
        <w:t>”先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后插</w:t>
      </w:r>
    </w:p>
    <w:p w14:paraId="56593989" w14:textId="691FFAC4" w:rsidR="00B4478E" w:rsidRDefault="003B1909" w:rsidP="003B1909">
      <w:pPr>
        <w:pStyle w:val="3"/>
      </w:pPr>
      <w:r>
        <w:rPr>
          <w:rFonts w:hint="eastAsia"/>
        </w:rPr>
        <w:t>数据源数据稽核</w:t>
      </w:r>
    </w:p>
    <w:p w14:paraId="323B0E0D" w14:textId="77777777" w:rsidR="003B1909" w:rsidRDefault="003B1909" w:rsidP="003B1909">
      <w:pPr>
        <w:rPr>
          <w:color w:val="1F497D"/>
          <w:kern w:val="0"/>
        </w:rPr>
      </w:pPr>
      <w:r>
        <w:rPr>
          <w:rFonts w:ascii="宋体" w:hAnsi="宋体" w:hint="eastAsia"/>
          <w:color w:val="1F497D"/>
        </w:rPr>
        <w:t>网商：余利</w:t>
      </w:r>
      <w:proofErr w:type="gramStart"/>
      <w:r>
        <w:rPr>
          <w:rFonts w:ascii="宋体" w:hAnsi="宋体" w:hint="eastAsia"/>
          <w:color w:val="1F497D"/>
        </w:rPr>
        <w:t>宝文件中网商</w:t>
      </w:r>
      <w:proofErr w:type="gramEnd"/>
      <w:r>
        <w:rPr>
          <w:color w:val="1F497D"/>
        </w:rPr>
        <w:t>000366</w:t>
      </w:r>
      <w:r>
        <w:rPr>
          <w:rFonts w:ascii="宋体" w:hAnsi="宋体" w:hint="eastAsia"/>
          <w:color w:val="1F497D"/>
        </w:rPr>
        <w:t>数据</w:t>
      </w:r>
      <w:r>
        <w:rPr>
          <w:color w:val="1F497D"/>
        </w:rPr>
        <w:t>+</w:t>
      </w:r>
      <w:r>
        <w:rPr>
          <w:rFonts w:ascii="宋体" w:hAnsi="宋体" w:hint="eastAsia"/>
          <w:color w:val="1F497D"/>
        </w:rPr>
        <w:t>余额</w:t>
      </w:r>
      <w:proofErr w:type="gramStart"/>
      <w:r>
        <w:rPr>
          <w:rFonts w:ascii="宋体" w:hAnsi="宋体" w:hint="eastAsia"/>
          <w:color w:val="1F497D"/>
        </w:rPr>
        <w:t>宝文件中网商</w:t>
      </w:r>
      <w:proofErr w:type="gramEnd"/>
      <w:r>
        <w:rPr>
          <w:color w:val="1F497D"/>
        </w:rPr>
        <w:t>000366</w:t>
      </w:r>
      <w:r>
        <w:rPr>
          <w:rFonts w:ascii="宋体" w:hAnsi="宋体" w:hint="eastAsia"/>
          <w:color w:val="1F497D"/>
        </w:rPr>
        <w:t>数据</w:t>
      </w:r>
      <w:r>
        <w:rPr>
          <w:color w:val="1F497D"/>
        </w:rPr>
        <w:t>=</w:t>
      </w:r>
      <w:r>
        <w:rPr>
          <w:rFonts w:ascii="宋体" w:hAnsi="宋体" w:hint="eastAsia"/>
          <w:color w:val="1F497D"/>
        </w:rPr>
        <w:t>自</w:t>
      </w:r>
      <w:r>
        <w:rPr>
          <w:color w:val="1F497D"/>
        </w:rPr>
        <w:t>TA</w:t>
      </w:r>
      <w:r>
        <w:rPr>
          <w:rFonts w:ascii="宋体" w:hAnsi="宋体" w:hint="eastAsia"/>
          <w:color w:val="1F497D"/>
        </w:rPr>
        <w:t>汇总会计文件</w:t>
      </w:r>
      <w:proofErr w:type="gramStart"/>
      <w:r>
        <w:rPr>
          <w:rFonts w:ascii="宋体" w:hAnsi="宋体" w:hint="eastAsia"/>
          <w:color w:val="1F497D"/>
        </w:rPr>
        <w:t>中网商</w:t>
      </w:r>
      <w:proofErr w:type="gramEnd"/>
      <w:r>
        <w:rPr>
          <w:color w:val="1F497D"/>
        </w:rPr>
        <w:t>000366</w:t>
      </w:r>
      <w:r>
        <w:rPr>
          <w:rFonts w:ascii="宋体" w:hAnsi="宋体" w:hint="eastAsia"/>
          <w:color w:val="1F497D"/>
        </w:rPr>
        <w:t>数据</w:t>
      </w:r>
    </w:p>
    <w:p w14:paraId="1E96D228" w14:textId="77777777" w:rsidR="003B1909" w:rsidRDefault="003B1909" w:rsidP="003B1909">
      <w:pPr>
        <w:rPr>
          <w:color w:val="1F497D"/>
        </w:rPr>
      </w:pPr>
    </w:p>
    <w:p w14:paraId="1B08FC4F" w14:textId="77777777" w:rsidR="003B1909" w:rsidRDefault="003B1909" w:rsidP="003B1909">
      <w:pPr>
        <w:rPr>
          <w:color w:val="1F497D"/>
        </w:rPr>
      </w:pPr>
      <w:r>
        <w:rPr>
          <w:rFonts w:ascii="宋体" w:hAnsi="宋体" w:hint="eastAsia"/>
          <w:color w:val="1F497D"/>
        </w:rPr>
        <w:t>蚂蚁：余额</w:t>
      </w:r>
      <w:proofErr w:type="gramStart"/>
      <w:r>
        <w:rPr>
          <w:rFonts w:ascii="宋体" w:hAnsi="宋体" w:hint="eastAsia"/>
          <w:color w:val="1F497D"/>
        </w:rPr>
        <w:t>宝文件</w:t>
      </w:r>
      <w:proofErr w:type="gramEnd"/>
      <w:r>
        <w:rPr>
          <w:rFonts w:ascii="宋体" w:hAnsi="宋体" w:hint="eastAsia"/>
          <w:color w:val="1F497D"/>
        </w:rPr>
        <w:t>中蚂蚁</w:t>
      </w:r>
      <w:r>
        <w:rPr>
          <w:color w:val="1F497D"/>
        </w:rPr>
        <w:t>000366</w:t>
      </w:r>
      <w:r>
        <w:rPr>
          <w:rFonts w:ascii="宋体" w:hAnsi="宋体" w:hint="eastAsia"/>
          <w:color w:val="1F497D"/>
        </w:rPr>
        <w:t>数据</w:t>
      </w:r>
      <w:r>
        <w:rPr>
          <w:color w:val="1F497D"/>
        </w:rPr>
        <w:t>+TA4</w:t>
      </w:r>
      <w:r>
        <w:rPr>
          <w:rFonts w:ascii="宋体" w:hAnsi="宋体" w:hint="eastAsia"/>
          <w:color w:val="1F497D"/>
        </w:rPr>
        <w:t>文件中蚂蚁</w:t>
      </w:r>
      <w:r>
        <w:rPr>
          <w:color w:val="1F497D"/>
        </w:rPr>
        <w:t>000366</w:t>
      </w:r>
      <w:r>
        <w:rPr>
          <w:rFonts w:ascii="宋体" w:hAnsi="宋体" w:hint="eastAsia"/>
          <w:color w:val="1F497D"/>
        </w:rPr>
        <w:t>数据</w:t>
      </w:r>
      <w:r>
        <w:rPr>
          <w:color w:val="1F497D"/>
        </w:rPr>
        <w:t>=</w:t>
      </w:r>
      <w:r>
        <w:rPr>
          <w:rFonts w:ascii="宋体" w:hAnsi="宋体" w:hint="eastAsia"/>
          <w:color w:val="1F497D"/>
        </w:rPr>
        <w:t>自</w:t>
      </w:r>
      <w:r>
        <w:rPr>
          <w:color w:val="1F497D"/>
        </w:rPr>
        <w:t>TA</w:t>
      </w:r>
      <w:r>
        <w:rPr>
          <w:rFonts w:ascii="宋体" w:hAnsi="宋体" w:hint="eastAsia"/>
          <w:color w:val="1F497D"/>
        </w:rPr>
        <w:t>汇总会计文件中蚂蚁</w:t>
      </w:r>
      <w:r>
        <w:rPr>
          <w:color w:val="1F497D"/>
        </w:rPr>
        <w:t>000366</w:t>
      </w:r>
      <w:r>
        <w:rPr>
          <w:rFonts w:ascii="宋体" w:hAnsi="宋体" w:hint="eastAsia"/>
          <w:color w:val="1F497D"/>
        </w:rPr>
        <w:t>数据</w:t>
      </w:r>
    </w:p>
    <w:p w14:paraId="42C429E2" w14:textId="77777777" w:rsidR="003B1909" w:rsidRDefault="003B1909" w:rsidP="003B1909">
      <w:pPr>
        <w:rPr>
          <w:color w:val="1F497D"/>
        </w:rPr>
      </w:pPr>
      <w:r>
        <w:rPr>
          <w:rFonts w:ascii="宋体" w:hAnsi="宋体" w:hint="eastAsia"/>
          <w:color w:val="1F497D"/>
        </w:rPr>
        <w:lastRenderedPageBreak/>
        <w:t>（蚂蚁</w:t>
      </w:r>
      <w:r>
        <w:rPr>
          <w:color w:val="1F497D"/>
        </w:rPr>
        <w:t>TA4</w:t>
      </w:r>
      <w:r>
        <w:rPr>
          <w:rFonts w:ascii="宋体" w:hAnsi="宋体" w:hint="eastAsia"/>
          <w:color w:val="1F497D"/>
        </w:rPr>
        <w:t>上线了</w:t>
      </w:r>
      <w:r>
        <w:rPr>
          <w:color w:val="1F497D"/>
        </w:rPr>
        <w:t>000366</w:t>
      </w:r>
      <w:r>
        <w:rPr>
          <w:rFonts w:ascii="宋体" w:hAnsi="宋体" w:hint="eastAsia"/>
          <w:color w:val="1F497D"/>
        </w:rPr>
        <w:t>）</w:t>
      </w:r>
    </w:p>
    <w:p w14:paraId="0AE42738" w14:textId="77777777" w:rsidR="003B1909" w:rsidRPr="00036A68" w:rsidRDefault="003B1909" w:rsidP="00036A68"/>
    <w:p w14:paraId="30CE9B2D" w14:textId="001CEEB5" w:rsidR="00C27E40" w:rsidRDefault="005F5E4F" w:rsidP="005F5E4F">
      <w:pPr>
        <w:pStyle w:val="3"/>
      </w:pPr>
      <w:r>
        <w:t>生成交易明细</w:t>
      </w:r>
    </w:p>
    <w:p w14:paraId="3B7A61E3" w14:textId="73C4F1E1" w:rsidR="009B41E2" w:rsidRDefault="009B41E2" w:rsidP="004D6F2E">
      <w:pPr>
        <w:ind w:firstLineChars="200" w:firstLine="420"/>
      </w:pPr>
      <w:r>
        <w:t>交易明细</w:t>
      </w:r>
      <w:commentRangeStart w:id="54"/>
      <w:r>
        <w:t>的数据源主要来自于</w:t>
      </w:r>
      <w:r>
        <w:t>TA</w:t>
      </w:r>
      <w:r>
        <w:t>会计文件</w:t>
      </w:r>
      <w:r>
        <w:rPr>
          <w:rFonts w:hint="eastAsia"/>
        </w:rPr>
        <w:t>，</w:t>
      </w:r>
      <w:r>
        <w:t>包括</w:t>
      </w:r>
      <w:proofErr w:type="gramStart"/>
      <w:r>
        <w:t>认申赎</w:t>
      </w:r>
      <w:proofErr w:type="gramEnd"/>
      <w:r>
        <w:t>转换分红等交易类型</w:t>
      </w:r>
      <w:r>
        <w:rPr>
          <w:rFonts w:hint="eastAsia"/>
        </w:rPr>
        <w:t>。认购利息的数据来源于</w:t>
      </w:r>
      <w:r>
        <w:rPr>
          <w:rFonts w:hint="eastAsia"/>
        </w:rPr>
        <w:t>TA</w:t>
      </w:r>
      <w:r>
        <w:rPr>
          <w:rFonts w:hint="eastAsia"/>
        </w:rPr>
        <w:t>推送的认购报表。</w:t>
      </w:r>
      <w:commentRangeEnd w:id="54"/>
      <w:r w:rsidR="003A50D0">
        <w:rPr>
          <w:rStyle w:val="af7"/>
        </w:rPr>
        <w:commentReference w:id="54"/>
      </w:r>
    </w:p>
    <w:p w14:paraId="6B21F528" w14:textId="1E60D5E4" w:rsidR="00241C2F" w:rsidRDefault="00241C2F" w:rsidP="004D6F2E">
      <w:pPr>
        <w:ind w:firstLineChars="200" w:firstLine="420"/>
      </w:pPr>
      <w:r>
        <w:t>每个工作日</w:t>
      </w:r>
      <w:r>
        <w:rPr>
          <w:rFonts w:hint="eastAsia"/>
        </w:rPr>
        <w:t>，确认日当天，生成当日的交易明细数据。</w:t>
      </w:r>
    </w:p>
    <w:p w14:paraId="0C27F8CE" w14:textId="21DAB999" w:rsidR="00BF6637" w:rsidRDefault="00E407CE" w:rsidP="004D6F2E">
      <w:pPr>
        <w:ind w:firstLineChars="200" w:firstLine="420"/>
      </w:pPr>
      <w:r>
        <w:rPr>
          <w:rFonts w:hint="eastAsia"/>
        </w:rPr>
        <w:t>各</w:t>
      </w:r>
      <w:r>
        <w:rPr>
          <w:rFonts w:hint="eastAsia"/>
        </w:rPr>
        <w:t>TA</w:t>
      </w:r>
      <w:r>
        <w:rPr>
          <w:rFonts w:hint="eastAsia"/>
        </w:rPr>
        <w:t>会计文件（包括</w:t>
      </w:r>
      <w:r>
        <w:rPr>
          <w:rFonts w:hint="eastAsia"/>
        </w:rPr>
        <w:t>FareBelong</w:t>
      </w:r>
      <w:r>
        <w:rPr>
          <w:rFonts w:hint="eastAsia"/>
        </w:rPr>
        <w:t>）先按“基金代码</w:t>
      </w:r>
      <w:r>
        <w:rPr>
          <w:rFonts w:hint="eastAsia"/>
        </w:rPr>
        <w:t>+</w:t>
      </w:r>
      <w:r>
        <w:rPr>
          <w:rFonts w:hint="eastAsia"/>
        </w:rPr>
        <w:t>机构代码</w:t>
      </w:r>
      <w:r>
        <w:rPr>
          <w:rFonts w:hint="eastAsia"/>
        </w:rPr>
        <w:t>+</w:t>
      </w:r>
      <w:r w:rsidR="00050BE7">
        <w:rPr>
          <w:rFonts w:hint="eastAsia"/>
        </w:rPr>
        <w:t>确认日期</w:t>
      </w:r>
      <w:r>
        <w:rPr>
          <w:rFonts w:hint="eastAsia"/>
        </w:rPr>
        <w:t>”</w:t>
      </w:r>
      <w:r w:rsidR="003D2267">
        <w:rPr>
          <w:rFonts w:hint="eastAsia"/>
        </w:rPr>
        <w:t>汇总</w:t>
      </w:r>
      <w:r w:rsidR="00F6108C">
        <w:rPr>
          <w:rFonts w:hint="eastAsia"/>
        </w:rPr>
        <w:t>（合并</w:t>
      </w:r>
      <w:r w:rsidR="00C652E5">
        <w:rPr>
          <w:rFonts w:hint="eastAsia"/>
        </w:rPr>
        <w:t>份额类别，份额级别</w:t>
      </w:r>
      <w:r w:rsidR="00F6108C">
        <w:rPr>
          <w:rFonts w:hint="eastAsia"/>
        </w:rPr>
        <w:t>）</w:t>
      </w:r>
      <w:r w:rsidR="003D2267">
        <w:rPr>
          <w:rFonts w:hint="eastAsia"/>
        </w:rPr>
        <w:t>，然后</w:t>
      </w:r>
      <w:r w:rsidR="00C837AB">
        <w:rPr>
          <w:rFonts w:hint="eastAsia"/>
        </w:rPr>
        <w:t>分别与</w:t>
      </w:r>
      <w:r w:rsidR="00C837AB">
        <w:rPr>
          <w:rFonts w:hint="eastAsia"/>
        </w:rPr>
        <w:t>FareBelong</w:t>
      </w:r>
      <w:r w:rsidR="00C837AB">
        <w:rPr>
          <w:rFonts w:hint="eastAsia"/>
        </w:rPr>
        <w:t>文件汇总数据左连接，得到</w:t>
      </w:r>
      <w:r w:rsidR="007E1347">
        <w:rPr>
          <w:rFonts w:hint="eastAsia"/>
        </w:rPr>
        <w:t>以下数据：</w:t>
      </w:r>
    </w:p>
    <w:p w14:paraId="4A8F7908" w14:textId="778886BC" w:rsidR="007E1347" w:rsidRDefault="007E1347" w:rsidP="004D6F2E">
      <w:pPr>
        <w:ind w:firstLineChars="200" w:firstLine="420"/>
      </w:pPr>
      <w:r>
        <w:rPr>
          <w:rFonts w:hint="eastAsia"/>
        </w:rPr>
        <w:t>基金代码</w:t>
      </w:r>
      <w:r>
        <w:rPr>
          <w:rFonts w:hint="eastAsia"/>
        </w:rPr>
        <w:t>+</w:t>
      </w:r>
      <w:r>
        <w:rPr>
          <w:rFonts w:hint="eastAsia"/>
        </w:rPr>
        <w:t>机构代码</w:t>
      </w:r>
      <w:r>
        <w:rPr>
          <w:rFonts w:hint="eastAsia"/>
        </w:rPr>
        <w:t>+</w:t>
      </w:r>
      <w:r w:rsidR="008044EA">
        <w:rPr>
          <w:rFonts w:hint="eastAsia"/>
        </w:rPr>
        <w:t>确认日期</w:t>
      </w:r>
      <w:r w:rsidR="008044EA">
        <w:rPr>
          <w:rFonts w:hint="eastAsia"/>
        </w:rPr>
        <w:t>+</w:t>
      </w:r>
      <w:r w:rsidR="008044EA">
        <w:rPr>
          <w:rFonts w:hint="eastAsia"/>
        </w:rPr>
        <w:t>交易类型</w:t>
      </w:r>
      <w:r w:rsidR="008044EA">
        <w:rPr>
          <w:rFonts w:hint="eastAsia"/>
        </w:rPr>
        <w:t>+</w:t>
      </w:r>
      <w:proofErr w:type="gramStart"/>
      <w:r w:rsidR="008044EA">
        <w:rPr>
          <w:rFonts w:hint="eastAsia"/>
        </w:rPr>
        <w:t>净款</w:t>
      </w:r>
      <w:proofErr w:type="gramEnd"/>
      <w:r w:rsidR="008044EA">
        <w:rPr>
          <w:rFonts w:hint="eastAsia"/>
        </w:rPr>
        <w:t>+</w:t>
      </w:r>
      <w:r w:rsidR="008044EA">
        <w:rPr>
          <w:rFonts w:hint="eastAsia"/>
        </w:rPr>
        <w:t>归公</w:t>
      </w:r>
      <w:proofErr w:type="gramStart"/>
      <w:r w:rsidR="008044EA">
        <w:rPr>
          <w:rFonts w:hint="eastAsia"/>
        </w:rPr>
        <w:t>司费</w:t>
      </w:r>
      <w:r w:rsidR="008044EA">
        <w:rPr>
          <w:rFonts w:hint="eastAsia"/>
        </w:rPr>
        <w:t>+</w:t>
      </w:r>
      <w:r w:rsidR="008044EA">
        <w:rPr>
          <w:rFonts w:hint="eastAsia"/>
        </w:rPr>
        <w:t>归</w:t>
      </w:r>
      <w:commentRangeStart w:id="55"/>
      <w:r w:rsidR="008044EA">
        <w:rPr>
          <w:rFonts w:hint="eastAsia"/>
        </w:rPr>
        <w:t>资产费</w:t>
      </w:r>
      <w:r w:rsidR="008044EA">
        <w:rPr>
          <w:rFonts w:hint="eastAsia"/>
        </w:rPr>
        <w:t>+</w:t>
      </w:r>
      <w:r w:rsidR="008044EA">
        <w:rPr>
          <w:rFonts w:hint="eastAsia"/>
        </w:rPr>
        <w:t>归机构费</w:t>
      </w:r>
      <w:commentRangeEnd w:id="55"/>
      <w:proofErr w:type="gramEnd"/>
      <w:r w:rsidR="0058138F">
        <w:rPr>
          <w:rStyle w:val="af7"/>
        </w:rPr>
        <w:commentReference w:id="55"/>
      </w:r>
      <w:r w:rsidR="00F6108C">
        <w:rPr>
          <w:rFonts w:hint="eastAsia"/>
        </w:rPr>
        <w:t>。</w:t>
      </w:r>
    </w:p>
    <w:p w14:paraId="31E03800" w14:textId="77777777" w:rsidR="00EF5FF5" w:rsidRDefault="00EF5FF5" w:rsidP="004D6F2E">
      <w:pPr>
        <w:ind w:firstLineChars="200" w:firstLine="420"/>
      </w:pPr>
    </w:p>
    <w:p w14:paraId="01D13657" w14:textId="01624435" w:rsidR="00EF5FF5" w:rsidRDefault="00EF5FF5" w:rsidP="004D6F2E">
      <w:pPr>
        <w:ind w:firstLineChars="200" w:firstLine="420"/>
      </w:pPr>
      <w:r>
        <w:rPr>
          <w:rFonts w:hint="eastAsia"/>
        </w:rPr>
        <w:t>生成数据时，根据每个步骤批次，先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后插</w:t>
      </w:r>
      <w:r w:rsidR="00D777A0">
        <w:rPr>
          <w:rFonts w:hint="eastAsia"/>
        </w:rPr>
        <w:t>。</w:t>
      </w:r>
    </w:p>
    <w:p w14:paraId="5806B6D8" w14:textId="60C13A28" w:rsidR="00EF5FF5" w:rsidRDefault="00EF5FF5" w:rsidP="00EF5FF5">
      <w:pPr>
        <w:pStyle w:val="4"/>
      </w:pPr>
      <w:r>
        <w:t>申购</w:t>
      </w:r>
    </w:p>
    <w:p w14:paraId="1A40375D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a.fundcode,</w:t>
      </w:r>
    </w:p>
    <w:p w14:paraId="2C989CD7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a.DISTRIBUTORCODE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seatno,</w:t>
      </w:r>
    </w:p>
    <w:p w14:paraId="75C5A477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a.FILEDATE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confirmdate,</w:t>
      </w:r>
    </w:p>
    <w:p w14:paraId="3A436A8F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busitype,</w:t>
      </w:r>
    </w:p>
    <w:p w14:paraId="475BB735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a.PAYAMOUNT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amount,</w:t>
      </w:r>
    </w:p>
    <w:p w14:paraId="24903C21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f.COMPANYFARE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companyfee,</w:t>
      </w:r>
    </w:p>
    <w:p w14:paraId="4C5F8997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f.DISTRIBUTORFARE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distributorfee,</w:t>
      </w:r>
    </w:p>
    <w:p w14:paraId="082E4A43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f.ASSETFARE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fundfee,</w:t>
      </w:r>
    </w:p>
    <w:p w14:paraId="72E3AF19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'Allot'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995B6D1" w14:textId="5C6BC441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#{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workDate,jdbcType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 workdate,</w:t>
      </w:r>
    </w:p>
    <w:p w14:paraId="0F934BCB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a.ta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busitag</w:t>
      </w:r>
    </w:p>
    <w:p w14:paraId="20CF5263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4C9856D0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DISTRIBUTORCODE,</w:t>
      </w:r>
    </w:p>
    <w:p w14:paraId="0B4741E8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FILEDATE,</w:t>
      </w:r>
    </w:p>
    <w:p w14:paraId="47B81AAD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payamount) payamount,</w:t>
      </w:r>
    </w:p>
    <w:p w14:paraId="7CE43DEE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</w:p>
    <w:p w14:paraId="5B28C08E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FILE_KJALLOT_MY</w:t>
      </w:r>
    </w:p>
    <w:p w14:paraId="456FF368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 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72D9C53A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PAYAMOUNT !=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</w:p>
    <w:p w14:paraId="27704A38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19DBFB78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 DISTRIBUTORCODE, FILEDATE, ta) a</w:t>
      </w:r>
    </w:p>
    <w:p w14:paraId="274AFC1E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02B6D65B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DISTRIBUTORCODE,</w:t>
      </w:r>
    </w:p>
    <w:p w14:paraId="3B4A112A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FILEDATE,</w:t>
      </w:r>
    </w:p>
    <w:p w14:paraId="23814344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ASSETFARE) ASSETFARE,</w:t>
      </w:r>
    </w:p>
    <w:p w14:paraId="30FE4B5D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DISTRIBUTORFARE) DISTRIBUTORFARE,</w:t>
      </w:r>
    </w:p>
    <w:p w14:paraId="269E0973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COMPANYFARE) COMPANYFARE,</w:t>
      </w:r>
    </w:p>
    <w:p w14:paraId="17DD5261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</w:p>
    <w:p w14:paraId="20ADFF4C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FILE_FAREBELONG_MY</w:t>
      </w:r>
    </w:p>
    <w:p w14:paraId="4E27D8F4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 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69BAFA61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'02'</w:t>
      </w:r>
    </w:p>
    <w:p w14:paraId="4524511A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1D482192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 DISTRIBUTORCODE, FILEDATE, ta) f</w:t>
      </w:r>
    </w:p>
    <w:p w14:paraId="733CB0AF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a.FILEDATE = f.FILEDATE</w:t>
      </w:r>
    </w:p>
    <w:p w14:paraId="7A5310D2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a.DISTRIBUTORCODE = f.DISTRIBUTORCODE</w:t>
      </w:r>
    </w:p>
    <w:p w14:paraId="5FB9542E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a.FUNDCODE = f.FUNDCODE</w:t>
      </w:r>
    </w:p>
    <w:p w14:paraId="63DF4758" w14:textId="77777777" w:rsidR="00EF5FF5" w:rsidRDefault="00EF5FF5" w:rsidP="00EF5F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a.ta = f.ta</w:t>
      </w:r>
    </w:p>
    <w:p w14:paraId="6FE0FFF2" w14:textId="773F945F" w:rsidR="00EF5FF5" w:rsidRDefault="00EF5FF5" w:rsidP="00EF5FF5">
      <w:pPr>
        <w:pStyle w:val="4"/>
      </w:pPr>
      <w:r>
        <w:t>赎回</w:t>
      </w:r>
    </w:p>
    <w:p w14:paraId="197C1BAC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a.fundcode,</w:t>
      </w:r>
    </w:p>
    <w:p w14:paraId="493E5FD0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a.DISTRIBUTORCODE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seatno,</w:t>
      </w:r>
    </w:p>
    <w:p w14:paraId="78EE9B18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a.FILEDATE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confirmdate,</w:t>
      </w:r>
    </w:p>
    <w:p w14:paraId="74C0D8DC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'08'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busitype,</w:t>
      </w:r>
    </w:p>
    <w:p w14:paraId="254C548D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a.CONFIRMEDAMOUNT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amount,</w:t>
      </w:r>
    </w:p>
    <w:p w14:paraId="7C547CF6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f.COMPANYFARE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companyfee,</w:t>
      </w:r>
    </w:p>
    <w:p w14:paraId="504ADE1B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f.DISTRIBUTORFARE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distributorfee,</w:t>
      </w:r>
    </w:p>
    <w:p w14:paraId="63378BA5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f.ASSETFARE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fundfee,</w:t>
      </w:r>
    </w:p>
    <w:p w14:paraId="64F530F9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'Redeem'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D64C036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#{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workDate,jdbcType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 workdate,</w:t>
      </w:r>
    </w:p>
    <w:p w14:paraId="0D2EA5D9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a.ta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busitag</w:t>
      </w:r>
    </w:p>
    <w:p w14:paraId="519D1B38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132A25B0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DISTRIBUTORCODE,</w:t>
      </w:r>
    </w:p>
    <w:p w14:paraId="52F48B75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FILEDATE,</w:t>
      </w:r>
    </w:p>
    <w:p w14:paraId="0A96DC07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CONFIRMEDAMOUNT) CONFIRMEDAMOUNT,</w:t>
      </w:r>
    </w:p>
    <w:p w14:paraId="5883A7D2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</w:p>
    <w:p w14:paraId="4DCA14BB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FILE_KJREDEEM_MY</w:t>
      </w:r>
    </w:p>
    <w:p w14:paraId="5C8A23EC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 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3A90F458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CONFIRMEDAMOUNT !=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</w:p>
    <w:p w14:paraId="65FAA51D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5B9D3EDF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 DISTRIBUTORCODE, FILEDATE, ta) a</w:t>
      </w:r>
    </w:p>
    <w:p w14:paraId="3A81DC16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22E50120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DISTRIBUTORCODE,</w:t>
      </w:r>
    </w:p>
    <w:p w14:paraId="4668E6E4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FILEDATE,</w:t>
      </w:r>
    </w:p>
    <w:p w14:paraId="416E907F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ASSETFARE) ASSETFARE,</w:t>
      </w:r>
    </w:p>
    <w:p w14:paraId="49AA1F8B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DISTRIBUTORFARE) DISTRIBUTORFARE,</w:t>
      </w:r>
    </w:p>
    <w:p w14:paraId="1E88F54F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COMPANYFARE) COMPANYFARE,</w:t>
      </w:r>
    </w:p>
    <w:p w14:paraId="07379B10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</w:p>
    <w:p w14:paraId="7B447399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FILE_FAREBELONG_MY</w:t>
      </w:r>
    </w:p>
    <w:p w14:paraId="0C13BD08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6C47868A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'03'</w:t>
      </w:r>
    </w:p>
    <w:p w14:paraId="0F01438A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3E88ABB9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 DISTRIBUTORCODE, FILEDATE, ta) f</w:t>
      </w:r>
    </w:p>
    <w:p w14:paraId="1C30A097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a.FILEDATE = f.FILEDATE</w:t>
      </w:r>
    </w:p>
    <w:p w14:paraId="108D862B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a.DISTRIBUTORCODE = f.DISTRIBUTORCODE</w:t>
      </w:r>
    </w:p>
    <w:p w14:paraId="2060D3C6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a.FUNDCODE = f.FUNDCODE</w:t>
      </w:r>
    </w:p>
    <w:p w14:paraId="3DA91697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a.ta = f.ta</w:t>
      </w:r>
    </w:p>
    <w:p w14:paraId="2D54D199" w14:textId="0175A65E" w:rsidR="00EF5FF5" w:rsidRPr="00264A19" w:rsidRDefault="00EF5FF5" w:rsidP="00264A19">
      <w:pPr>
        <w:autoSpaceDE w:val="0"/>
        <w:autoSpaceDN w:val="0"/>
        <w:adjustRightInd w:val="0"/>
        <w:jc w:val="left"/>
      </w:pPr>
    </w:p>
    <w:p w14:paraId="0D5C12C0" w14:textId="48B57F64" w:rsidR="00EF5FF5" w:rsidRDefault="00EF5FF5" w:rsidP="00EF5FF5">
      <w:pPr>
        <w:pStyle w:val="4"/>
      </w:pPr>
      <w:r>
        <w:t>分红</w:t>
      </w:r>
    </w:p>
    <w:p w14:paraId="78179FC0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3D588821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DISTRIBUTORCODE seatno,</w:t>
      </w:r>
    </w:p>
    <w:p w14:paraId="086B2BBD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filedate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confirmdate,</w:t>
      </w:r>
    </w:p>
    <w:p w14:paraId="1279ABA8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t.cashdividendamount) amount,</w:t>
      </w:r>
    </w:p>
    <w:p w14:paraId="60BB1622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COMPANYFEE,</w:t>
      </w:r>
    </w:p>
    <w:p w14:paraId="044D08D9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DISTRIBUTORFEE,</w:t>
      </w:r>
    </w:p>
    <w:p w14:paraId="1A590EED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FUNDFEE,</w:t>
      </w:r>
    </w:p>
    <w:p w14:paraId="659E665F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'09'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busitype,</w:t>
      </w:r>
    </w:p>
    <w:p w14:paraId="08CA4745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'Dividend'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31CE61A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#{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workDate,jdbcType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 workdate,</w:t>
      </w:r>
    </w:p>
    <w:p w14:paraId="16B44A97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busitag</w:t>
      </w:r>
    </w:p>
    <w:p w14:paraId="1D9E3FD9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csp.file_kj_bonus_my t</w:t>
      </w:r>
    </w:p>
    <w:p w14:paraId="5B043C20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t.filedate = #{workDate, 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4C837EBA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t.distributorcode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1AD47985" w14:textId="663BDEF6" w:rsidR="00264A19" w:rsidRP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filedate, FUNDCODE, DISTRIBUTORCODE, ta</w:t>
      </w:r>
    </w:p>
    <w:p w14:paraId="75E4F2CC" w14:textId="49720CC7" w:rsidR="00EF5FF5" w:rsidRDefault="00EF5FF5" w:rsidP="00EF5FF5">
      <w:pPr>
        <w:pStyle w:val="4"/>
      </w:pPr>
      <w:r>
        <w:t>认购确认</w:t>
      </w:r>
      <w:r>
        <w:rPr>
          <w:rFonts w:hint="eastAsia"/>
        </w:rPr>
        <w:t>、</w:t>
      </w:r>
      <w:r>
        <w:t>基金成立</w:t>
      </w:r>
    </w:p>
    <w:p w14:paraId="56E1CE40" w14:textId="5F1457DA" w:rsidR="007428E5" w:rsidRDefault="007428E5" w:rsidP="007428E5">
      <w:r>
        <w:rPr>
          <w:rFonts w:hint="eastAsia"/>
        </w:rPr>
        <w:t>“</w:t>
      </w:r>
      <w:r>
        <w:rPr>
          <w:rFonts w:hint="eastAsia"/>
        </w:rPr>
        <w:t>2</w:t>
      </w:r>
      <w:r>
        <w:t>1-</w:t>
      </w:r>
      <w:r>
        <w:t>认购确认</w:t>
      </w:r>
      <w:r>
        <w:rPr>
          <w:rFonts w:hint="eastAsia"/>
        </w:rPr>
        <w:t>”，“</w:t>
      </w:r>
      <w:r>
        <w:rPr>
          <w:rFonts w:hint="eastAsia"/>
        </w:rPr>
        <w:t>0</w:t>
      </w:r>
      <w:r>
        <w:t>3</w:t>
      </w:r>
      <w:r>
        <w:rPr>
          <w:rFonts w:hint="eastAsia"/>
        </w:rPr>
        <w:t>-</w:t>
      </w:r>
      <w:r>
        <w:t>基金成立</w:t>
      </w:r>
      <w:r>
        <w:rPr>
          <w:rFonts w:hint="eastAsia"/>
        </w:rPr>
        <w:t>”</w:t>
      </w:r>
    </w:p>
    <w:p w14:paraId="2FB24E22" w14:textId="77777777" w:rsidR="007428E5" w:rsidRPr="007428E5" w:rsidRDefault="007428E5" w:rsidP="007428E5"/>
    <w:p w14:paraId="64DAAD05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342C8444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distributorcode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seatno,</w:t>
      </w:r>
    </w:p>
    <w:p w14:paraId="2ADAEA50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settlementamount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amount,</w:t>
      </w:r>
    </w:p>
    <w:p w14:paraId="2B5BCF16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busitype,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 busitype,</w:t>
      </w:r>
    </w:p>
    <w:p w14:paraId="7C245887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9653592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filedate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confirmdate,</w:t>
      </w:r>
    </w:p>
    <w:p w14:paraId="5AC4E5B3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#{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workDate,jdbcType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 workdate,</w:t>
      </w:r>
    </w:p>
    <w:p w14:paraId="4EACDEB1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TA busitag</w:t>
      </w:r>
    </w:p>
    <w:p w14:paraId="58E7FDE6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DISTRIBUTORCODE,</w:t>
      </w:r>
    </w:p>
    <w:p w14:paraId="570432FA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FILEDATE,</w:t>
      </w:r>
    </w:p>
    <w:p w14:paraId="5724732A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fundcode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C630400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busitype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D9D437F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TA,</w:t>
      </w:r>
    </w:p>
    <w:p w14:paraId="453354A0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refundamount) refundamount,</w:t>
      </w:r>
    </w:p>
    <w:p w14:paraId="5D4250C5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settlementamount) settlementamount</w:t>
      </w:r>
    </w:p>
    <w:p w14:paraId="54217CD1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FILE_KJ_SUB_MY</w:t>
      </w:r>
    </w:p>
    <w:p w14:paraId="23BE434E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 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5528D7F5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1AF1BCEE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6E9B1A7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settlementamount !=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</w:p>
    <w:p w14:paraId="0E51408B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DISTRIBUTORCODE, FILEDATE, fundcode, busitype, TA)</w:t>
      </w:r>
    </w:p>
    <w:p w14:paraId="21E579E8" w14:textId="77777777" w:rsidR="00264A19" w:rsidRPr="00264A19" w:rsidRDefault="00264A19" w:rsidP="00264A19"/>
    <w:p w14:paraId="31704822" w14:textId="3B8BFCD2" w:rsidR="00EF5FF5" w:rsidRDefault="00EF5FF5" w:rsidP="00EF5FF5">
      <w:pPr>
        <w:pStyle w:val="4"/>
      </w:pPr>
      <w:r>
        <w:t>认购费</w:t>
      </w:r>
    </w:p>
    <w:p w14:paraId="147E33F3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489BBDA1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DISTRIBUTORCODE seatno,</w:t>
      </w:r>
    </w:p>
    <w:p w14:paraId="19C6A6DA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FILEDATE confirmdate,</w:t>
      </w:r>
    </w:p>
    <w:p w14:paraId="74FBB91B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'03'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busitype,</w:t>
      </w:r>
    </w:p>
    <w:p w14:paraId="77F93EAF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'FareBelong'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FE6C5C6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ASSETFARE) fundfee,</w:t>
      </w:r>
    </w:p>
    <w:p w14:paraId="433DFCB2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DISTRIBUTORFARE) distributorfee,</w:t>
      </w:r>
    </w:p>
    <w:p w14:paraId="3C14023F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COMPANYFARE) companyfee,</w:t>
      </w:r>
    </w:p>
    <w:p w14:paraId="66A6EC99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#{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workDate,jdbcType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 workdate,</w:t>
      </w:r>
    </w:p>
    <w:p w14:paraId="2CCF8EE3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busitag</w:t>
      </w:r>
    </w:p>
    <w:p w14:paraId="31A9641F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FILE_FAREBELONG_MY</w:t>
      </w:r>
    </w:p>
    <w:p w14:paraId="4A72C1F1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 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2F871BBC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6D3FC553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'50'</w:t>
      </w:r>
    </w:p>
    <w:p w14:paraId="4281ECAD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DISTRIBUTORFARE !=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</w:p>
    <w:p w14:paraId="0D617581" w14:textId="77777777" w:rsidR="00264A19" w:rsidRDefault="00264A19" w:rsidP="00264A1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 DISTRIBUTORCODE, FILEDATE, ta</w:t>
      </w:r>
    </w:p>
    <w:p w14:paraId="5E25C50C" w14:textId="77777777" w:rsidR="00264A19" w:rsidRPr="00264A19" w:rsidRDefault="00264A19" w:rsidP="00264A19"/>
    <w:p w14:paraId="37610895" w14:textId="450984EA" w:rsidR="00EF5FF5" w:rsidRDefault="00EF5FF5" w:rsidP="00EF5FF5">
      <w:pPr>
        <w:pStyle w:val="4"/>
      </w:pPr>
      <w:r>
        <w:t>认购退款</w:t>
      </w:r>
    </w:p>
    <w:p w14:paraId="5120A57F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6C79E63B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distributorcode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seatno,</w:t>
      </w:r>
    </w:p>
    <w:p w14:paraId="1B82514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refundamount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amount,</w:t>
      </w:r>
    </w:p>
    <w:p w14:paraId="71741323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busitype,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'93'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 busitype,</w:t>
      </w:r>
    </w:p>
    <w:p w14:paraId="0D0F0E78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5AAC2AD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filedate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confirmdate,</w:t>
      </w:r>
    </w:p>
    <w:p w14:paraId="52FB1959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#{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workDate,jdbcType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 workdate,</w:t>
      </w:r>
    </w:p>
    <w:p w14:paraId="0608558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TA busitag</w:t>
      </w:r>
    </w:p>
    <w:p w14:paraId="08C51E78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DISTRIBUTORCODE,</w:t>
      </w:r>
    </w:p>
    <w:p w14:paraId="0D2E849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FILEDATE,</w:t>
      </w:r>
    </w:p>
    <w:p w14:paraId="4CA141AA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fundcode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160E20F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busitype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CCD485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TA,</w:t>
      </w:r>
    </w:p>
    <w:p w14:paraId="4A5D2B3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refundamount) refundamount,</w:t>
      </w:r>
    </w:p>
    <w:p w14:paraId="734FAF40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settlementamount) settlementamount</w:t>
      </w:r>
    </w:p>
    <w:p w14:paraId="53031506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FILE_KJ_SUB_MY</w:t>
      </w:r>
    </w:p>
    <w:p w14:paraId="384A5AE0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 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178D1919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1B087FC5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301A581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refundamount !=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</w:p>
    <w:p w14:paraId="7DB18A85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DISTRIBUTORCODE, FILEDATE, fundcode, busitype, TA)</w:t>
      </w:r>
    </w:p>
    <w:p w14:paraId="29E6563D" w14:textId="77777777" w:rsidR="00C32BA6" w:rsidRPr="00C32BA6" w:rsidRDefault="00C32BA6" w:rsidP="00C32BA6"/>
    <w:p w14:paraId="193CD57C" w14:textId="4DD6ACAB" w:rsidR="00EF5FF5" w:rsidRDefault="00EF5FF5" w:rsidP="00EF5FF5">
      <w:pPr>
        <w:pStyle w:val="4"/>
      </w:pPr>
      <w:r>
        <w:t>转入</w:t>
      </w:r>
    </w:p>
    <w:p w14:paraId="00C630EB" w14:textId="67B5C1AF" w:rsidR="007428E5" w:rsidRDefault="007428E5" w:rsidP="007428E5">
      <w:r>
        <w:t>需关联基金信息表</w:t>
      </w:r>
      <w:r>
        <w:rPr>
          <w:rFonts w:hint="eastAsia"/>
        </w:rPr>
        <w:t>，</w:t>
      </w:r>
      <w:r>
        <w:t>区分</w:t>
      </w:r>
      <w:proofErr w:type="gramStart"/>
      <w:r>
        <w:t>”</w:t>
      </w:r>
      <w:proofErr w:type="gramEnd"/>
      <w:r>
        <w:t>41-</w:t>
      </w:r>
      <w:r>
        <w:t>转入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与“</w:t>
      </w:r>
      <w:r>
        <w:rPr>
          <w:rFonts w:hint="eastAsia"/>
        </w:rPr>
        <w:t>K</w:t>
      </w:r>
      <w:r>
        <w:t>41</w:t>
      </w:r>
      <w:r>
        <w:rPr>
          <w:rFonts w:hint="eastAsia"/>
        </w:rPr>
        <w:t>-</w:t>
      </w:r>
      <w:r>
        <w:t>跨</w:t>
      </w:r>
      <w:r>
        <w:t>TA</w:t>
      </w:r>
      <w:r>
        <w:t>转入</w:t>
      </w:r>
      <w:r>
        <w:rPr>
          <w:rFonts w:hint="eastAsia"/>
        </w:rPr>
        <w:t>”</w:t>
      </w:r>
    </w:p>
    <w:p w14:paraId="4E4F4A4A" w14:textId="77777777" w:rsidR="007428E5" w:rsidRPr="007428E5" w:rsidRDefault="007428E5" w:rsidP="007428E5"/>
    <w:p w14:paraId="7E27F24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s.infundcode fundcode,</w:t>
      </w:r>
    </w:p>
    <w:p w14:paraId="5D85BBBF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s.outfundcode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otherfundcode,</w:t>
      </w:r>
    </w:p>
    <w:p w14:paraId="6E806C45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s.distributorcode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seatno,</w:t>
      </w:r>
    </w:p>
    <w:p w14:paraId="4FC683C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s.filedate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confirmdate,</w:t>
      </w:r>
    </w:p>
    <w:p w14:paraId="0DB98A83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s.conversionnetamount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amount,</w:t>
      </w:r>
    </w:p>
    <w:p w14:paraId="22037FAF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f1.ffundtype, f2.ffundtype,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'41'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'K41'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 busitype,</w:t>
      </w:r>
    </w:p>
    <w:p w14:paraId="7B4629F9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s.ta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busitag,</w:t>
      </w:r>
    </w:p>
    <w:p w14:paraId="4DC527A6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#{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workDate,jdbcType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 workdate,</w:t>
      </w:r>
    </w:p>
    <w:p w14:paraId="1F8EDE41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'Switch'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source</w:t>
      </w:r>
    </w:p>
    <w:p w14:paraId="46F11A03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distributorcode,</w:t>
      </w:r>
    </w:p>
    <w:p w14:paraId="2A7FB9FC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filedate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10ECAAC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infundcode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F81DEF5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outfundcode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45338DF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conversionamount) conversionamount,</w:t>
      </w:r>
    </w:p>
    <w:p w14:paraId="27B9762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conversionnetamount) conversionnetamount,</w:t>
      </w:r>
    </w:p>
    <w:p w14:paraId="10F67BAB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compensationfee) compensationfee,</w:t>
      </w:r>
    </w:p>
    <w:p w14:paraId="5AF3018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</w:p>
    <w:p w14:paraId="378DCB21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file_kj_switch_my</w:t>
      </w:r>
    </w:p>
    <w:p w14:paraId="55B68C8D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 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573AD5B6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072594D1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distributorcode, filedate, infundcode, outfundcode, ta) s</w:t>
      </w:r>
    </w:p>
    <w:p w14:paraId="47CAC66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492A4B43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DISTRIBUTORCODE,</w:t>
      </w:r>
    </w:p>
    <w:p w14:paraId="76962E1E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OPPONENTFUNDCODE,</w:t>
      </w:r>
    </w:p>
    <w:p w14:paraId="7A741A7F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FILEDATE,</w:t>
      </w:r>
    </w:p>
    <w:p w14:paraId="5329860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ASSETFARE) ASSETFARE,</w:t>
      </w:r>
    </w:p>
    <w:p w14:paraId="7B07992D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DISTRIBUTORFARE) DISTRIBUTORFARE,</w:t>
      </w:r>
    </w:p>
    <w:p w14:paraId="6D8C3CFE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COMPANYFARE) COMPANYFARE,</w:t>
      </w:r>
    </w:p>
    <w:p w14:paraId="380CE0F9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</w:p>
    <w:p w14:paraId="611F7E4E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FILE_FAREBELONG_MY</w:t>
      </w:r>
    </w:p>
    <w:p w14:paraId="103D6BFA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</w:t>
      </w:r>
    </w:p>
    <w:p w14:paraId="1F64100B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jdbcType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5CC82EA4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'13'</w:t>
      </w:r>
    </w:p>
    <w:p w14:paraId="06B22FB6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7CDCFC55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44C930F4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   OPPONENTFUNDCODE,</w:t>
      </w:r>
    </w:p>
    <w:p w14:paraId="7567E604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   DISTRIBUTORCODE,</w:t>
      </w:r>
    </w:p>
    <w:p w14:paraId="2DF01E71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   FILEDATE,</w:t>
      </w:r>
    </w:p>
    <w:p w14:paraId="6FCC999C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 f</w:t>
      </w:r>
    </w:p>
    <w:p w14:paraId="172DD73B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s.OUTFUNDCODE = f.FUNDCODE</w:t>
      </w:r>
    </w:p>
    <w:p w14:paraId="54A6B91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s.INFUNDCODE = f.OPPONENTFUNDCODE</w:t>
      </w:r>
    </w:p>
    <w:p w14:paraId="1B178C36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s.DISTRIBUTORCODE = f.DISTRIBUTORCODE</w:t>
      </w:r>
    </w:p>
    <w:p w14:paraId="716AB9D3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s.FILEDATE = f.FILEDATE</w:t>
      </w:r>
    </w:p>
    <w:p w14:paraId="2667B510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s.ta = f.ta</w:t>
      </w:r>
    </w:p>
    <w:p w14:paraId="7399DF61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csp.fund_info_details f1</w:t>
      </w:r>
    </w:p>
    <w:p w14:paraId="711B91C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s.OUTFUNDCODE = f1.ffundnumber</w:t>
      </w:r>
    </w:p>
    <w:p w14:paraId="49B3B3B1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csp.fund_info_details f2</w:t>
      </w:r>
    </w:p>
    <w:p w14:paraId="0E015CA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s.INFUNDCODE = f2.ffundnumber</w:t>
      </w:r>
    </w:p>
    <w:p w14:paraId="1F1C044F" w14:textId="77777777" w:rsidR="00C32BA6" w:rsidRPr="00C32BA6" w:rsidRDefault="00C32BA6" w:rsidP="00C32BA6"/>
    <w:p w14:paraId="3FAB05EC" w14:textId="1F0EF47F" w:rsidR="00EF5FF5" w:rsidRDefault="00EF5FF5" w:rsidP="00EF5FF5">
      <w:pPr>
        <w:pStyle w:val="4"/>
      </w:pPr>
      <w:r>
        <w:t>转出</w:t>
      </w:r>
    </w:p>
    <w:p w14:paraId="6DEAF052" w14:textId="443E4F85" w:rsidR="007428E5" w:rsidRDefault="007428E5" w:rsidP="007428E5">
      <w:r>
        <w:t>需关联基金信息表</w:t>
      </w:r>
      <w:r>
        <w:rPr>
          <w:rFonts w:hint="eastAsia"/>
        </w:rPr>
        <w:t>，</w:t>
      </w:r>
      <w:r>
        <w:t>区分</w:t>
      </w:r>
      <w:proofErr w:type="gramStart"/>
      <w:r>
        <w:t>”</w:t>
      </w:r>
      <w:proofErr w:type="gramEnd"/>
      <w:r>
        <w:t>42-</w:t>
      </w:r>
      <w:r>
        <w:t>转</w:t>
      </w:r>
      <w:r>
        <w:rPr>
          <w:rFonts w:hint="eastAsia"/>
        </w:rPr>
        <w:t>出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与“</w:t>
      </w:r>
      <w:r>
        <w:rPr>
          <w:rFonts w:hint="eastAsia"/>
        </w:rPr>
        <w:t>K</w:t>
      </w:r>
      <w:r>
        <w:t>42</w:t>
      </w:r>
      <w:r>
        <w:rPr>
          <w:rFonts w:hint="eastAsia"/>
        </w:rPr>
        <w:t>-</w:t>
      </w:r>
      <w:r>
        <w:t>跨</w:t>
      </w:r>
      <w:r>
        <w:t>TA</w:t>
      </w:r>
      <w:r>
        <w:t>转</w:t>
      </w:r>
      <w:r>
        <w:rPr>
          <w:rFonts w:hint="eastAsia"/>
        </w:rPr>
        <w:t>出”</w:t>
      </w:r>
    </w:p>
    <w:p w14:paraId="62BC53E2" w14:textId="77777777" w:rsidR="007428E5" w:rsidRPr="007428E5" w:rsidRDefault="007428E5" w:rsidP="007428E5"/>
    <w:p w14:paraId="719C4DE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s.outfundcode fundcode,</w:t>
      </w:r>
    </w:p>
    <w:p w14:paraId="1464CE9D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s.infundcode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otherfundcode,</w:t>
      </w:r>
    </w:p>
    <w:p w14:paraId="7A572C15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s.distributorcode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seatno,</w:t>
      </w:r>
    </w:p>
    <w:p w14:paraId="7D4313AB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s.filedate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confirmdate,</w:t>
      </w:r>
    </w:p>
    <w:p w14:paraId="115672A5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s.conversionnetamount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amount,</w:t>
      </w:r>
    </w:p>
    <w:p w14:paraId="3C78F098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f.ASSETFARE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fundfee,</w:t>
      </w:r>
    </w:p>
    <w:p w14:paraId="06B2CA18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s.distributorcode,</w:t>
      </w:r>
    </w:p>
    <w:p w14:paraId="13FFAA2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'247'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22F4CD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f.COMPANYFARE - s.compensationfee,</w:t>
      </w:r>
    </w:p>
    <w:p w14:paraId="7BA2E608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f.COMPANYFARE) companyfee,</w:t>
      </w:r>
    </w:p>
    <w:p w14:paraId="335FC7A1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s.distributorcode,</w:t>
      </w:r>
    </w:p>
    <w:p w14:paraId="7C7A35BD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'247'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76C9416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f.DISTRIBUTORFARE,</w:t>
      </w:r>
    </w:p>
    <w:p w14:paraId="1B79F6B9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f.DISTRIBUTORFARE - s.compensationfee) distributorfee,</w:t>
      </w:r>
    </w:p>
    <w:p w14:paraId="30FACBE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f1.ffundtype, f2.ffundtype,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'42'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'K42'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 busitype,</w:t>
      </w:r>
    </w:p>
    <w:p w14:paraId="206C6B2E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s.ta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busitag,</w:t>
      </w:r>
    </w:p>
    <w:p w14:paraId="7A588186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#{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workDate,</w:t>
      </w:r>
    </w:p>
    <w:p w14:paraId="306DEC43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jdbcType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 workdate,</w:t>
      </w:r>
    </w:p>
    <w:p w14:paraId="040DA67A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'Switch'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source</w:t>
      </w:r>
    </w:p>
    <w:p w14:paraId="1AB84B86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distributorcode,</w:t>
      </w:r>
    </w:p>
    <w:p w14:paraId="2B3605CF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filedate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2899D88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infundcode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46D4141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outfundcode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E6CFBBB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conversionamount) conversionamount,</w:t>
      </w:r>
    </w:p>
    <w:p w14:paraId="660219B6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conversionnetamount) conversionnetamount,</w:t>
      </w:r>
    </w:p>
    <w:p w14:paraId="79A140CB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compensationfee) compensationfee,</w:t>
      </w:r>
    </w:p>
    <w:p w14:paraId="3A3F983E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</w:p>
    <w:p w14:paraId="34C05CF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file_kj_switch_my</w:t>
      </w:r>
    </w:p>
    <w:p w14:paraId="52BB2C6C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 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71A40A04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3D21330A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distributorcode, filedate, infundcode, outfundcode, ta) s</w:t>
      </w:r>
    </w:p>
    <w:p w14:paraId="3DAFDC93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1EADDA5B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DISTRIBUTORCODE,</w:t>
      </w:r>
    </w:p>
    <w:p w14:paraId="0E9E9E91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OPPONENTFUNDCODE,</w:t>
      </w:r>
    </w:p>
    <w:p w14:paraId="7635DB6B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FILEDATE,</w:t>
      </w:r>
    </w:p>
    <w:p w14:paraId="0B2F814C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ASSETFARE) ASSETFARE,</w:t>
      </w:r>
    </w:p>
    <w:p w14:paraId="388009F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DISTRIBUTORFARE) DISTRIBUTORFARE,</w:t>
      </w:r>
    </w:p>
    <w:p w14:paraId="230B1BE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COMPANYFARE) COMPANYFARE,</w:t>
      </w:r>
    </w:p>
    <w:p w14:paraId="7C3A3838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</w:p>
    <w:p w14:paraId="608BAB3C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FILE_FAREBELONG_MY</w:t>
      </w:r>
    </w:p>
    <w:p w14:paraId="6935166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</w:t>
      </w:r>
    </w:p>
    <w:p w14:paraId="34A9660E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jdbcType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61BCEB7E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'13'</w:t>
      </w:r>
    </w:p>
    <w:p w14:paraId="27A33AC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3C11F33A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17ACCE3E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   OPPONENTFUNDCODE,</w:t>
      </w:r>
    </w:p>
    <w:p w14:paraId="5B70CFA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   DISTRIBUTORCODE,</w:t>
      </w:r>
    </w:p>
    <w:p w14:paraId="11DB1D2D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   FILEDATE,</w:t>
      </w:r>
    </w:p>
    <w:p w14:paraId="1DFB0338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ta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 f</w:t>
      </w:r>
    </w:p>
    <w:p w14:paraId="41B733D7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s.OUTFUNDCODE = f.FUNDCODE</w:t>
      </w:r>
    </w:p>
    <w:p w14:paraId="2C4C974C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s.INFUNDCODE = f.OPPONENTFUNDCODE</w:t>
      </w:r>
    </w:p>
    <w:p w14:paraId="1155106F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s.DISTRIBUTORCODE = f.DISTRIBUTORCODE</w:t>
      </w:r>
    </w:p>
    <w:p w14:paraId="0764334A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s.FILEDATE = f.FILEDATE</w:t>
      </w:r>
    </w:p>
    <w:p w14:paraId="2A1063DE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s.ta = f.ta</w:t>
      </w:r>
    </w:p>
    <w:p w14:paraId="51D40826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csp.fund_info_details f1</w:t>
      </w:r>
    </w:p>
    <w:p w14:paraId="4E49851A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s.OUTFUNDCODE = f1.ffundnumber</w:t>
      </w:r>
    </w:p>
    <w:p w14:paraId="7584147A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csp.fund_info_details f2</w:t>
      </w:r>
    </w:p>
    <w:p w14:paraId="67128AF2" w14:textId="77777777" w:rsidR="00C32BA6" w:rsidRDefault="00C32BA6" w:rsidP="00C32BA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s.INFUNDCODE = f2.ffundnumber</w:t>
      </w:r>
    </w:p>
    <w:p w14:paraId="654C33DB" w14:textId="77777777" w:rsidR="00C32BA6" w:rsidRPr="00C32BA6" w:rsidRDefault="00C32BA6" w:rsidP="00C32BA6"/>
    <w:p w14:paraId="1BC663BC" w14:textId="24ECF499" w:rsidR="00EF5FF5" w:rsidRDefault="00EF5FF5" w:rsidP="00EF5FF5">
      <w:pPr>
        <w:pStyle w:val="4"/>
      </w:pPr>
      <w:r>
        <w:lastRenderedPageBreak/>
        <w:t>补差费</w:t>
      </w:r>
    </w:p>
    <w:p w14:paraId="5C99804B" w14:textId="57579AFD" w:rsidR="007428E5" w:rsidRDefault="007428E5" w:rsidP="007428E5">
      <w:r>
        <w:t>需关联基金信息表</w:t>
      </w:r>
      <w:r>
        <w:rPr>
          <w:rFonts w:hint="eastAsia"/>
        </w:rPr>
        <w:t>，</w:t>
      </w:r>
      <w:r>
        <w:t>区分</w:t>
      </w:r>
      <w:proofErr w:type="gramStart"/>
      <w:r>
        <w:t>”</w:t>
      </w:r>
      <w:proofErr w:type="gramEnd"/>
      <w:r>
        <w:t>25-</w:t>
      </w:r>
      <w:r>
        <w:t>补差费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与“</w:t>
      </w:r>
      <w:r>
        <w:rPr>
          <w:rFonts w:hint="eastAsia"/>
        </w:rPr>
        <w:t>K</w:t>
      </w:r>
      <w:r>
        <w:t>25</w:t>
      </w:r>
      <w:r>
        <w:rPr>
          <w:rFonts w:hint="eastAsia"/>
        </w:rPr>
        <w:t>-</w:t>
      </w:r>
      <w:r>
        <w:t>跨</w:t>
      </w:r>
      <w:r>
        <w:t>TA</w:t>
      </w:r>
      <w:r>
        <w:rPr>
          <w:rFonts w:hint="eastAsia"/>
        </w:rPr>
        <w:t>补差费”</w:t>
      </w:r>
    </w:p>
    <w:p w14:paraId="257D8D11" w14:textId="77777777" w:rsidR="007428E5" w:rsidRPr="007428E5" w:rsidRDefault="007428E5" w:rsidP="007428E5"/>
    <w:p w14:paraId="1F017EC4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s.outfundcode fundcode,</w:t>
      </w:r>
    </w:p>
    <w:p w14:paraId="1768F049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s.infundcode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otherfundcode,</w:t>
      </w:r>
    </w:p>
    <w:p w14:paraId="2FD6D425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s.distributorcode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seatno,</w:t>
      </w:r>
    </w:p>
    <w:p w14:paraId="5F956F0C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s.filedate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confirmdate,</w:t>
      </w:r>
    </w:p>
    <w:p w14:paraId="02D216E0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amount,</w:t>
      </w:r>
    </w:p>
    <w:p w14:paraId="50C437FC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fundfee,</w:t>
      </w:r>
    </w:p>
    <w:p w14:paraId="12A4A9A0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s.distributorcode,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'247'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s.compensationfee,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 companyfee,</w:t>
      </w:r>
    </w:p>
    <w:p w14:paraId="520C18E5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s.distributorcode,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'247'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s.compensationfee) distributorfee,</w:t>
      </w:r>
    </w:p>
    <w:p w14:paraId="3523E4C1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f1.ffundtype, f2.ffundtype,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'K25'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 busitype,</w:t>
      </w:r>
    </w:p>
    <w:p w14:paraId="3D0B989B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s.ta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busitag,</w:t>
      </w:r>
    </w:p>
    <w:p w14:paraId="00EA39A5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#{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workDate,</w:t>
      </w:r>
    </w:p>
    <w:p w14:paraId="34B21F6C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jdbcType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 workdate,</w:t>
      </w:r>
    </w:p>
    <w:p w14:paraId="306C39B8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'Switch'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source</w:t>
      </w:r>
    </w:p>
    <w:p w14:paraId="42EF11C3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distributorcode,</w:t>
      </w:r>
    </w:p>
    <w:p w14:paraId="688933BA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filedate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2924C78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infundcode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18C98FE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outfundcode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9D63CCA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conversionamount) conversionamount,</w:t>
      </w:r>
    </w:p>
    <w:p w14:paraId="6AE6D63D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conversionnetamount) conversionnetamount,</w:t>
      </w:r>
    </w:p>
    <w:p w14:paraId="34B5DF97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compensationfee) compensationfee,</w:t>
      </w:r>
    </w:p>
    <w:p w14:paraId="404F8064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TA</w:t>
      </w:r>
    </w:p>
    <w:p w14:paraId="44FD62AE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file_kj_switch_my</w:t>
      </w:r>
    </w:p>
    <w:p w14:paraId="47BF8BB2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 jdbcType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1A5F0761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4AAAD44D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distributorcode, filedate, infundcode, outfundcode, TA) s</w:t>
      </w:r>
    </w:p>
    <w:p w14:paraId="169F736E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7E1BF42F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DISTRIBUTORCODE,</w:t>
      </w:r>
    </w:p>
    <w:p w14:paraId="1173BC3E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OPPONENTFUNDCODE,</w:t>
      </w:r>
    </w:p>
    <w:p w14:paraId="20095218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FILEDATE,</w:t>
      </w:r>
    </w:p>
    <w:p w14:paraId="209F25B5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ASSETFARE) ASSETFARE,</w:t>
      </w:r>
    </w:p>
    <w:p w14:paraId="14765312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DISTRIBUTORFARE) DISTRIBUTORFARE,</w:t>
      </w:r>
    </w:p>
    <w:p w14:paraId="1A5D8380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COMPANYFARE) COMPANYFARE,</w:t>
      </w:r>
    </w:p>
    <w:p w14:paraId="108A948D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TA</w:t>
      </w:r>
    </w:p>
    <w:p w14:paraId="2F71B0E7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FILE_FAREBELONG_MY</w:t>
      </w:r>
    </w:p>
    <w:p w14:paraId="379C52EE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FILEDATE = #{workDate,</w:t>
      </w:r>
    </w:p>
    <w:p w14:paraId="0326331B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jdbcType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}</w:t>
      </w:r>
    </w:p>
    <w:p w14:paraId="6B834096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BUSITYPE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'13'</w:t>
      </w:r>
    </w:p>
    <w:p w14:paraId="2551BA06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DISTRIBUTORCODE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4B5A4894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FUNDCODE,</w:t>
      </w:r>
    </w:p>
    <w:p w14:paraId="619F2BC8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OPPONENTFUNDCODE,</w:t>
      </w:r>
    </w:p>
    <w:p w14:paraId="325F8594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DISTRIBUTORCODE,</w:t>
      </w:r>
    </w:p>
    <w:p w14:paraId="15944427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FILEDATE,</w:t>
      </w:r>
    </w:p>
    <w:p w14:paraId="74074749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      TA) f</w:t>
      </w:r>
    </w:p>
    <w:p w14:paraId="5646A16C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s.OUTFUNDCODE = f.FUNDCODE</w:t>
      </w:r>
    </w:p>
    <w:p w14:paraId="6EAB8745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s.INFUNDCODE = f.OPPONENTFUNDCODE</w:t>
      </w:r>
    </w:p>
    <w:p w14:paraId="45715681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s.DISTRIBUTORCODE = f.DISTRIBUTORCODE</w:t>
      </w:r>
    </w:p>
    <w:p w14:paraId="28107732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s.FILEDATE = f.FILEDATE</w:t>
      </w:r>
    </w:p>
    <w:p w14:paraId="1AB974F6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s.ta = f.ta</w:t>
      </w:r>
    </w:p>
    <w:p w14:paraId="57C8B2E5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csp.fund_info_details f1</w:t>
      </w:r>
    </w:p>
    <w:p w14:paraId="4983D781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s.OUTFUNDCODE = f1.ffundnumber</w:t>
      </w:r>
    </w:p>
    <w:p w14:paraId="61EF414F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csp.fund_info_details f2</w:t>
      </w:r>
    </w:p>
    <w:p w14:paraId="32A95E8C" w14:textId="77777777" w:rsidR="007B78CB" w:rsidRDefault="007B78CB" w:rsidP="007B78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s.INFUNDCODE = f2.ffundnumber</w:t>
      </w:r>
    </w:p>
    <w:p w14:paraId="43311633" w14:textId="77777777" w:rsidR="007B78CB" w:rsidRPr="007B78CB" w:rsidRDefault="007B78CB" w:rsidP="007B78CB"/>
    <w:p w14:paraId="6E9909E1" w14:textId="127855C3" w:rsidR="005F5E4F" w:rsidRDefault="005F5E4F" w:rsidP="005F5E4F">
      <w:pPr>
        <w:pStyle w:val="3"/>
      </w:pPr>
      <w:r>
        <w:t>生成指令明细</w:t>
      </w:r>
    </w:p>
    <w:p w14:paraId="2022AD2C" w14:textId="5961185D" w:rsidR="004939F8" w:rsidRDefault="004939F8" w:rsidP="00F059FE">
      <w:pPr>
        <w:ind w:firstLineChars="200" w:firstLine="420"/>
      </w:pPr>
      <w:proofErr w:type="gramStart"/>
      <w:r>
        <w:rPr>
          <w:rFonts w:hint="eastAsia"/>
        </w:rPr>
        <w:t>遍历每</w:t>
      </w:r>
      <w:proofErr w:type="gramEnd"/>
      <w:r>
        <w:rPr>
          <w:rFonts w:hint="eastAsia"/>
        </w:rPr>
        <w:t>一条交易明细，</w:t>
      </w:r>
      <w:r w:rsidR="005378FC">
        <w:rPr>
          <w:rFonts w:hint="eastAsia"/>
        </w:rPr>
        <w:t>然后根据划拨模板配置，账户配置生成指令明细。</w:t>
      </w:r>
    </w:p>
    <w:p w14:paraId="231A7AB3" w14:textId="77777777" w:rsidR="005378FC" w:rsidRDefault="005378FC" w:rsidP="00F059FE">
      <w:pPr>
        <w:ind w:firstLineChars="200" w:firstLine="420"/>
      </w:pPr>
    </w:p>
    <w:p w14:paraId="4A751DFC" w14:textId="47F1D238" w:rsidR="00091ABC" w:rsidRDefault="00091ABC" w:rsidP="00F059FE">
      <w:pPr>
        <w:ind w:firstLineChars="200" w:firstLine="420"/>
      </w:pPr>
      <w:r>
        <w:rPr>
          <w:rFonts w:hint="eastAsia"/>
        </w:rPr>
        <w:t>详细逻辑如下：</w:t>
      </w:r>
    </w:p>
    <w:p w14:paraId="79C5C882" w14:textId="77777777" w:rsidR="00B91B33" w:rsidRDefault="00B91B33" w:rsidP="00F059FE">
      <w:pPr>
        <w:ind w:firstLineChars="200" w:firstLine="420"/>
      </w:pPr>
    </w:p>
    <w:p w14:paraId="327B3A44" w14:textId="77777777" w:rsidR="00B91B33" w:rsidRDefault="00B91B33" w:rsidP="00BD3605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7905"/>
      </w:tblGrid>
      <w:tr w:rsidR="00781CE8" w14:paraId="39C27C78" w14:textId="77777777" w:rsidTr="004B099B">
        <w:trPr>
          <w:trHeight w:val="374"/>
        </w:trPr>
        <w:tc>
          <w:tcPr>
            <w:tcW w:w="7905" w:type="dxa"/>
          </w:tcPr>
          <w:p w14:paraId="618EAE52" w14:textId="5568B41B" w:rsidR="00781CE8" w:rsidRDefault="00781CE8" w:rsidP="00F059FE">
            <w:r>
              <w:rPr>
                <w:rFonts w:hint="eastAsia"/>
              </w:rPr>
              <w:t>算法：生成指令明细</w:t>
            </w:r>
          </w:p>
        </w:tc>
      </w:tr>
      <w:tr w:rsidR="00BD73F9" w14:paraId="666250B6" w14:textId="77777777" w:rsidTr="004B099B">
        <w:trPr>
          <w:trHeight w:val="699"/>
        </w:trPr>
        <w:tc>
          <w:tcPr>
            <w:tcW w:w="7905" w:type="dxa"/>
          </w:tcPr>
          <w:p w14:paraId="418506C1" w14:textId="77777777" w:rsidR="00107419" w:rsidRDefault="00107419" w:rsidP="00F059FE"/>
          <w:p w14:paraId="452938D7" w14:textId="19A29FF9" w:rsidR="00893673" w:rsidRDefault="00893673" w:rsidP="00F059FE">
            <w:r>
              <w:rPr>
                <w:rFonts w:hint="eastAsia"/>
              </w:rPr>
              <w:t>f</w:t>
            </w:r>
            <w:r>
              <w:t>or</w:t>
            </w:r>
            <w:r w:rsidR="005A3CAF">
              <w:t xml:space="preserve"> </w:t>
            </w:r>
            <w:r>
              <w:rPr>
                <w:rFonts w:hint="eastAsia"/>
              </w:rPr>
              <w:t>业务明细</w:t>
            </w:r>
            <w:r>
              <w:rPr>
                <w:rFonts w:hint="eastAsia"/>
              </w:rPr>
              <w:t xml:space="preserve"> in</w:t>
            </w:r>
            <w:r>
              <w:t xml:space="preserve"> </w:t>
            </w:r>
            <w:r w:rsidR="000C1141">
              <w:rPr>
                <w:rFonts w:hint="eastAsia"/>
              </w:rPr>
              <w:t>当日所有交易</w:t>
            </w:r>
            <w:r>
              <w:rPr>
                <w:rFonts w:hint="eastAsia"/>
              </w:rPr>
              <w:t>明细</w:t>
            </w:r>
            <w:r w:rsidR="005A3CAF">
              <w:rPr>
                <w:rFonts w:hint="eastAsia"/>
              </w:rPr>
              <w:t>:</w:t>
            </w:r>
          </w:p>
          <w:p w14:paraId="721DD320" w14:textId="7CE75843" w:rsidR="00465BD9" w:rsidRDefault="00893673" w:rsidP="005A3CAF">
            <w:r>
              <w:rPr>
                <w:rFonts w:hint="eastAsia"/>
              </w:rPr>
              <w:t xml:space="preserve"> </w:t>
            </w:r>
            <w:r>
              <w:t xml:space="preserve"> for</w:t>
            </w:r>
            <w:r w:rsidR="005A3CAF">
              <w:t xml:space="preserve"> </w:t>
            </w:r>
            <w:r>
              <w:rPr>
                <w:rFonts w:hint="eastAsia"/>
              </w:rPr>
              <w:t>划拨模板</w:t>
            </w:r>
            <w:r>
              <w:rPr>
                <w:rFonts w:hint="eastAsia"/>
              </w:rPr>
              <w:t xml:space="preserve"> in</w:t>
            </w:r>
            <w:r>
              <w:t xml:space="preserve"> </w:t>
            </w:r>
            <w:r>
              <w:rPr>
                <w:rFonts w:hint="eastAsia"/>
              </w:rPr>
              <w:t>所有</w:t>
            </w:r>
            <w:r w:rsidR="00465BD9">
              <w:rPr>
                <w:rFonts w:hint="eastAsia"/>
              </w:rPr>
              <w:t>已复核</w:t>
            </w:r>
            <w:r>
              <w:rPr>
                <w:rFonts w:hint="eastAsia"/>
              </w:rPr>
              <w:t>划拨模板</w:t>
            </w:r>
            <w:r w:rsidR="005A3CAF">
              <w:rPr>
                <w:rFonts w:hint="eastAsia"/>
              </w:rPr>
              <w:t>:</w:t>
            </w:r>
          </w:p>
          <w:p w14:paraId="21126C1E" w14:textId="68C12DDA" w:rsidR="00465BD9" w:rsidRDefault="00465BD9" w:rsidP="005A3CAF">
            <w:pPr>
              <w:ind w:firstLineChars="200" w:firstLine="420"/>
            </w:pPr>
            <w:r>
              <w:t>i</w:t>
            </w:r>
            <w:r>
              <w:rPr>
                <w:rFonts w:hint="eastAsia"/>
              </w:rPr>
              <w:t>f</w:t>
            </w:r>
            <w:r w:rsidR="005A3CAF">
              <w:t xml:space="preserve"> </w:t>
            </w:r>
            <w:r w:rsidR="004E301F">
              <w:rPr>
                <w:rFonts w:hint="eastAsia"/>
              </w:rPr>
              <w:t>划拨模板</w:t>
            </w:r>
            <w:r w:rsidR="004E301F">
              <w:rPr>
                <w:rFonts w:hint="eastAsia"/>
              </w:rPr>
              <w:t xml:space="preserve"> </w:t>
            </w:r>
            <w:r w:rsidR="004E301F">
              <w:rPr>
                <w:rFonts w:hint="eastAsia"/>
              </w:rPr>
              <w:t>与</w:t>
            </w:r>
            <w:r w:rsidR="004E301F">
              <w:rPr>
                <w:rFonts w:hint="eastAsia"/>
              </w:rPr>
              <w:t xml:space="preserve"> </w:t>
            </w:r>
            <w:r w:rsidR="004E301F">
              <w:rPr>
                <w:rFonts w:hint="eastAsia"/>
              </w:rPr>
              <w:t>业务明细匹配</w:t>
            </w:r>
            <w:r w:rsidR="005A3CAF">
              <w:rPr>
                <w:rFonts w:hint="eastAsia"/>
              </w:rPr>
              <w:t>:</w:t>
            </w:r>
            <w:r w:rsidR="004E301F">
              <w:t xml:space="preserve">   //</w:t>
            </w:r>
            <w:r w:rsidR="004E301F">
              <w:rPr>
                <w:rFonts w:hint="eastAsia"/>
              </w:rPr>
              <w:t>基金代码</w:t>
            </w:r>
            <w:r w:rsidR="004E301F">
              <w:rPr>
                <w:rFonts w:hint="eastAsia"/>
              </w:rPr>
              <w:t>+</w:t>
            </w:r>
            <w:r w:rsidR="004E301F">
              <w:rPr>
                <w:rFonts w:hint="eastAsia"/>
              </w:rPr>
              <w:t>机构代码</w:t>
            </w:r>
            <w:r w:rsidR="004E301F">
              <w:rPr>
                <w:rFonts w:hint="eastAsia"/>
              </w:rPr>
              <w:t>+</w:t>
            </w:r>
            <w:r w:rsidR="004E301F">
              <w:rPr>
                <w:rFonts w:hint="eastAsia"/>
              </w:rPr>
              <w:t>业务类型</w:t>
            </w:r>
          </w:p>
          <w:p w14:paraId="78D07D38" w14:textId="1376A2D8" w:rsidR="00E371C4" w:rsidRDefault="00E371C4" w:rsidP="005A3CAF">
            <w:pPr>
              <w:ind w:firstLineChars="300" w:firstLine="630"/>
            </w:pPr>
            <w:r>
              <w:t>for</w:t>
            </w:r>
            <w:r w:rsidR="005A3CAF">
              <w:t xml:space="preserve"> </w:t>
            </w:r>
            <w:r>
              <w:rPr>
                <w:rFonts w:hint="eastAsia"/>
              </w:rPr>
              <w:t>资金流</w:t>
            </w:r>
            <w:r>
              <w:rPr>
                <w:rFonts w:hint="eastAsia"/>
              </w:rPr>
              <w:t xml:space="preserve"> in</w:t>
            </w:r>
            <w:r>
              <w:t xml:space="preserve"> </w:t>
            </w:r>
            <w:r>
              <w:rPr>
                <w:rFonts w:hint="eastAsia"/>
              </w:rPr>
              <w:t>划拨模板</w:t>
            </w:r>
            <w:r w:rsidR="005A3CAF">
              <w:rPr>
                <w:rFonts w:hint="eastAsia"/>
              </w:rPr>
              <w:t>:</w:t>
            </w:r>
          </w:p>
          <w:p w14:paraId="4508FED0" w14:textId="7042191E" w:rsidR="00AF0C15" w:rsidRDefault="00353BA8" w:rsidP="00AF0C15">
            <w:pPr>
              <w:ind w:firstLineChars="300" w:firstLine="63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AF0C15">
              <w:rPr>
                <w:rFonts w:hint="eastAsia"/>
              </w:rPr>
              <w:t>新增</w:t>
            </w:r>
            <w:r>
              <w:rPr>
                <w:rFonts w:hint="eastAsia"/>
              </w:rPr>
              <w:t>一条指令明细</w:t>
            </w:r>
            <w:r w:rsidR="00AF0C15">
              <w:rPr>
                <w:rFonts w:hint="eastAsia"/>
              </w:rPr>
              <w:t xml:space="preserve"> </w:t>
            </w:r>
          </w:p>
          <w:p w14:paraId="019FD341" w14:textId="3A252EF7" w:rsidR="00A14628" w:rsidRDefault="00AF0C15" w:rsidP="00E3538D">
            <w:pPr>
              <w:ind w:firstLineChars="300" w:firstLine="63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设置</w:t>
            </w:r>
            <w:r w:rsidR="00E3538D">
              <w:rPr>
                <w:rFonts w:hint="eastAsia"/>
              </w:rPr>
              <w:t>模板编号，资金流编号、流水号</w:t>
            </w:r>
            <w:r w:rsidR="00FF79DA">
              <w:rPr>
                <w:rFonts w:hint="eastAsia"/>
              </w:rPr>
              <w:t>、</w:t>
            </w:r>
            <w:r w:rsidR="00A14628">
              <w:rPr>
                <w:rFonts w:hint="eastAsia"/>
              </w:rPr>
              <w:t>交易明细流水号</w:t>
            </w:r>
          </w:p>
          <w:p w14:paraId="4F1212EC" w14:textId="7694EFCB" w:rsidR="00045FF7" w:rsidRDefault="00A14628" w:rsidP="00A14628">
            <w:pPr>
              <w:ind w:firstLineChars="400" w:firstLine="840"/>
            </w:pPr>
            <w:proofErr w:type="gramStart"/>
            <w:r>
              <w:rPr>
                <w:rFonts w:hint="eastAsia"/>
              </w:rPr>
              <w:t>设置</w:t>
            </w:r>
            <w:r w:rsidR="00045FF7">
              <w:rPr>
                <w:rFonts w:hint="eastAsia"/>
              </w:rPr>
              <w:t>收</w:t>
            </w:r>
            <w:proofErr w:type="gramEnd"/>
            <w:r w:rsidR="00045FF7">
              <w:rPr>
                <w:rFonts w:hint="eastAsia"/>
              </w:rPr>
              <w:t>付款账户</w:t>
            </w:r>
            <w:r w:rsidR="00380532">
              <w:rPr>
                <w:rFonts w:hint="eastAsia"/>
              </w:rPr>
              <w:t>、</w:t>
            </w:r>
            <w:r w:rsidR="00045FF7">
              <w:rPr>
                <w:rFonts w:hint="eastAsia"/>
              </w:rPr>
              <w:t>支付日期</w:t>
            </w:r>
            <w:r w:rsidR="004B099B">
              <w:rPr>
                <w:rFonts w:hint="eastAsia"/>
              </w:rPr>
              <w:t>、交收类型</w:t>
            </w:r>
          </w:p>
          <w:p w14:paraId="32160372" w14:textId="60A8022A" w:rsidR="00284CA1" w:rsidRDefault="00284CA1" w:rsidP="00E3538D">
            <w:pPr>
              <w:ind w:firstLineChars="300" w:firstLine="630"/>
            </w:pPr>
            <w:r>
              <w:rPr>
                <w:rFonts w:hint="eastAsia"/>
              </w:rPr>
              <w:t xml:space="preserve">　根据基金信息配置，设置主代码</w:t>
            </w:r>
          </w:p>
          <w:p w14:paraId="34C72B82" w14:textId="48F33639" w:rsidR="00045FF7" w:rsidRDefault="00045FF7" w:rsidP="00E371C4">
            <w:pPr>
              <w:ind w:firstLineChars="400" w:firstLine="840"/>
            </w:pPr>
            <w:r>
              <w:t>if</w:t>
            </w:r>
            <w:r w:rsidR="005A3CAF">
              <w:t xml:space="preserve"> </w:t>
            </w:r>
            <w:r>
              <w:rPr>
                <w:rFonts w:hint="eastAsia"/>
              </w:rPr>
              <w:t>收付款账户</w:t>
            </w:r>
            <w:r w:rsidR="005A3CAF">
              <w:rPr>
                <w:rFonts w:hint="eastAsia"/>
              </w:rPr>
              <w:t xml:space="preserve"> </w:t>
            </w:r>
            <w:r w:rsidR="005A3CAF">
              <w:rPr>
                <w:rFonts w:hint="eastAsia"/>
              </w:rPr>
              <w:t>是</w:t>
            </w:r>
            <w:r w:rsidR="005A3CAF">
              <w:t xml:space="preserve"> </w:t>
            </w:r>
            <w:r>
              <w:rPr>
                <w:rFonts w:hint="eastAsia"/>
              </w:rPr>
              <w:t>虚拟账户</w:t>
            </w:r>
            <w:r w:rsidR="005A3CAF">
              <w:rPr>
                <w:rFonts w:hint="eastAsia"/>
              </w:rPr>
              <w:t>:</w:t>
            </w:r>
          </w:p>
          <w:p w14:paraId="1FCF14EB" w14:textId="489498D2" w:rsidR="00BD73F9" w:rsidRDefault="00C9153B" w:rsidP="00B91B33">
            <w:pPr>
              <w:ind w:firstLineChars="400" w:firstLine="84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将虚拟账户</w:t>
            </w:r>
            <w:r w:rsidR="00B91B33">
              <w:rPr>
                <w:rFonts w:hint="eastAsia"/>
              </w:rPr>
              <w:t>解析</w:t>
            </w:r>
            <w:r>
              <w:rPr>
                <w:rFonts w:hint="eastAsia"/>
              </w:rPr>
              <w:t>为</w:t>
            </w:r>
            <w:r w:rsidR="00353BA8">
              <w:rPr>
                <w:rFonts w:hint="eastAsia"/>
              </w:rPr>
              <w:t>实际账户</w:t>
            </w:r>
          </w:p>
        </w:tc>
      </w:tr>
    </w:tbl>
    <w:p w14:paraId="0879FA88" w14:textId="77777777" w:rsidR="00091ABC" w:rsidRDefault="00091ABC" w:rsidP="00C9153B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7905"/>
      </w:tblGrid>
      <w:tr w:rsidR="00B91B33" w14:paraId="123B046F" w14:textId="77777777" w:rsidTr="004B099B">
        <w:tc>
          <w:tcPr>
            <w:tcW w:w="7905" w:type="dxa"/>
          </w:tcPr>
          <w:p w14:paraId="16854880" w14:textId="6F24B0D8" w:rsidR="00B91B33" w:rsidRDefault="00B91B33" w:rsidP="00C9153B">
            <w:r>
              <w:rPr>
                <w:rFonts w:hint="eastAsia"/>
              </w:rPr>
              <w:t>算法：虚拟账户解析</w:t>
            </w:r>
          </w:p>
        </w:tc>
      </w:tr>
      <w:tr w:rsidR="00B91B33" w14:paraId="2FB85841" w14:textId="77777777" w:rsidTr="004B099B">
        <w:tc>
          <w:tcPr>
            <w:tcW w:w="7905" w:type="dxa"/>
          </w:tcPr>
          <w:p w14:paraId="58D6F54C" w14:textId="4FE8108C" w:rsidR="00BE44DD" w:rsidRDefault="00BE44DD" w:rsidP="00C9153B">
            <w:r>
              <w:t xml:space="preserve">var </w:t>
            </w:r>
            <w:r>
              <w:rPr>
                <w:rFonts w:hint="eastAsia"/>
              </w:rPr>
              <w:t>a</w:t>
            </w:r>
            <w:r>
              <w:t xml:space="preserve">ccounts = </w:t>
            </w:r>
            <w:r>
              <w:rPr>
                <w:rFonts w:hint="eastAsia"/>
              </w:rPr>
              <w:t>所有账户信息</w:t>
            </w:r>
            <w:r>
              <w:t xml:space="preserve"> </w:t>
            </w:r>
          </w:p>
          <w:p w14:paraId="5D0941FD" w14:textId="0DE230F2" w:rsidR="00703B03" w:rsidRDefault="00703B03" w:rsidP="00C9153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根据虚拟账户类型，筛选账户。例如：虚拟清算户，筛选</w:t>
            </w:r>
            <w:r w:rsidR="00944FEA">
              <w:rPr>
                <w:rFonts w:hint="eastAsia"/>
              </w:rPr>
              <w:t>清算户</w:t>
            </w:r>
          </w:p>
          <w:p w14:paraId="781FCFDB" w14:textId="41FE8A37" w:rsidR="00BF59B1" w:rsidRDefault="0075417F" w:rsidP="00C9153B">
            <w:r>
              <w:rPr>
                <w:rFonts w:hint="eastAsia"/>
              </w:rPr>
              <w:t>a</w:t>
            </w:r>
            <w:r>
              <w:t xml:space="preserve">ccounts = accounts.filter(act -&gt; act.accounttype </w:t>
            </w:r>
            <w:r>
              <w:rPr>
                <w:rFonts w:hint="eastAsia"/>
              </w:rPr>
              <w:t>匹配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虚拟账户</w:t>
            </w:r>
            <w:r>
              <w:t>)</w:t>
            </w:r>
          </w:p>
          <w:p w14:paraId="7DFD5D03" w14:textId="67010693" w:rsidR="00BF59B1" w:rsidRDefault="00E127B2" w:rsidP="00C9153B">
            <w:r>
              <w:rPr>
                <w:rFonts w:hint="eastAsia"/>
              </w:rPr>
              <w:t>f</w:t>
            </w:r>
            <w:r>
              <w:t xml:space="preserve">or </w:t>
            </w:r>
            <w:r>
              <w:rPr>
                <w:rFonts w:hint="eastAsia"/>
              </w:rPr>
              <w:t>筛选条件</w:t>
            </w:r>
            <w:r>
              <w:t xml:space="preserve"> in (</w:t>
            </w:r>
            <w:r w:rsidR="004366AA">
              <w:rPr>
                <w:rFonts w:hint="eastAsia"/>
              </w:rPr>
              <w:t>机构代码</w:t>
            </w:r>
            <w:r w:rsidR="004366AA">
              <w:rPr>
                <w:rFonts w:hint="eastAsia"/>
              </w:rPr>
              <w:t>,</w:t>
            </w:r>
            <w:r>
              <w:rPr>
                <w:rFonts w:hint="eastAsia"/>
              </w:rPr>
              <w:t>基金代码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交易类型</w:t>
            </w:r>
            <w:r>
              <w:rPr>
                <w:rFonts w:hint="eastAsia"/>
              </w:rPr>
              <w:t>,</w:t>
            </w:r>
            <w:r w:rsidR="006F6B10">
              <w:rPr>
                <w:rFonts w:hint="eastAsia"/>
              </w:rPr>
              <w:t>机构备付金类型</w:t>
            </w:r>
            <w:r w:rsidR="006F6B10">
              <w:rPr>
                <w:rFonts w:hint="eastAsia"/>
              </w:rPr>
              <w:t>,</w:t>
            </w:r>
            <w:r>
              <w:rPr>
                <w:rFonts w:hint="eastAsia"/>
              </w:rPr>
              <w:t>币种</w:t>
            </w:r>
            <w:r>
              <w:t>)</w:t>
            </w:r>
            <w:r w:rsidR="00BF59B1">
              <w:rPr>
                <w:rFonts w:hint="eastAsia"/>
              </w:rPr>
              <w:t>:</w:t>
            </w:r>
          </w:p>
          <w:p w14:paraId="5364B2AE" w14:textId="3E1212FA" w:rsidR="00030FA9" w:rsidRDefault="00030FA9" w:rsidP="00C9153B">
            <w:r>
              <w:rPr>
                <w:rFonts w:hint="eastAsia"/>
              </w:rPr>
              <w:t xml:space="preserve"> </w:t>
            </w:r>
            <w:r>
              <w:t xml:space="preserve"> if(</w:t>
            </w:r>
            <w:r w:rsidR="00B84A1E">
              <w:t>accounts.filter(</w:t>
            </w:r>
            <w:r w:rsidR="00B84A1E">
              <w:rPr>
                <w:rFonts w:hint="eastAsia"/>
              </w:rPr>
              <w:t>筛选条件</w:t>
            </w:r>
            <w:r w:rsidR="00B84A1E">
              <w:t>).length != 0</w:t>
            </w:r>
            <w:r>
              <w:t>):</w:t>
            </w:r>
          </w:p>
          <w:p w14:paraId="05E3B36E" w14:textId="79C13D2E" w:rsidR="00030FA9" w:rsidRDefault="00030FA9" w:rsidP="00B84A1E">
            <w:pPr>
              <w:ind w:firstLine="420"/>
            </w:pPr>
            <w:r>
              <w:lastRenderedPageBreak/>
              <w:t xml:space="preserve">accounts </w:t>
            </w:r>
            <w:r w:rsidR="00B84A1E">
              <w:t>= accounts.filter(</w:t>
            </w:r>
            <w:r w:rsidR="00B84A1E">
              <w:rPr>
                <w:rFonts w:hint="eastAsia"/>
              </w:rPr>
              <w:t>筛选条件</w:t>
            </w:r>
            <w:r w:rsidR="00B84A1E">
              <w:t>)</w:t>
            </w:r>
            <w:r w:rsidR="0069541F">
              <w:t xml:space="preserve"> </w:t>
            </w:r>
          </w:p>
          <w:p w14:paraId="785A039A" w14:textId="77777777" w:rsidR="00B84A1E" w:rsidRDefault="00B84A1E" w:rsidP="00B84A1E">
            <w:r>
              <w:rPr>
                <w:rFonts w:hint="eastAsia"/>
              </w:rPr>
              <w:t xml:space="preserve"> </w:t>
            </w:r>
            <w:r>
              <w:t xml:space="preserve"> else:</w:t>
            </w:r>
          </w:p>
          <w:p w14:paraId="7D25D70F" w14:textId="3C3CC952" w:rsidR="00B84A1E" w:rsidRDefault="00B84A1E" w:rsidP="00B84A1E">
            <w:r>
              <w:rPr>
                <w:rFonts w:hint="eastAsia"/>
              </w:rPr>
              <w:t xml:space="preserve"> </w:t>
            </w:r>
            <w:r>
              <w:t xml:space="preserve">   accounts = </w:t>
            </w:r>
            <w:r w:rsidR="00011CBA">
              <w:rPr>
                <w:rFonts w:hint="eastAsia"/>
              </w:rPr>
              <w:t>accounts</w:t>
            </w:r>
            <w:r w:rsidR="00011CBA">
              <w:t>.filter(</w:t>
            </w:r>
            <w:r w:rsidR="00011CBA">
              <w:rPr>
                <w:rFonts w:hint="eastAsia"/>
              </w:rPr>
              <w:t>筛选条件</w:t>
            </w:r>
            <w:r w:rsidR="00011CBA">
              <w:rPr>
                <w:rFonts w:hint="eastAsia"/>
              </w:rPr>
              <w:t>=</w:t>
            </w:r>
            <w:r w:rsidR="00011CBA">
              <w:rPr>
                <w:rFonts w:hint="eastAsia"/>
              </w:rPr>
              <w:t>默认值</w:t>
            </w:r>
            <w:r w:rsidR="00011CBA">
              <w:t>)</w:t>
            </w:r>
          </w:p>
        </w:tc>
      </w:tr>
    </w:tbl>
    <w:p w14:paraId="6FF853DE" w14:textId="77777777" w:rsidR="00B91B33" w:rsidRDefault="00B91B33" w:rsidP="00C9153B"/>
    <w:p w14:paraId="39BE34C0" w14:textId="5C418CC1" w:rsidR="00184152" w:rsidRDefault="004B70A8" w:rsidP="00C9153B">
      <w:r>
        <w:tab/>
      </w:r>
      <w:r>
        <w:rPr>
          <w:rFonts w:hint="eastAsia"/>
        </w:rPr>
        <w:t>算法“虚拟账户解析”中，</w:t>
      </w:r>
      <w:proofErr w:type="gramStart"/>
      <w:r>
        <w:rPr>
          <w:rFonts w:hint="eastAsia"/>
        </w:rPr>
        <w:t>列取了</w:t>
      </w:r>
      <w:proofErr w:type="gramEnd"/>
      <w:r>
        <w:rPr>
          <w:rFonts w:hint="eastAsia"/>
        </w:rPr>
        <w:t>所有的筛选条件种类</w:t>
      </w:r>
      <w:r w:rsidR="0079512D">
        <w:rPr>
          <w:rFonts w:hint="eastAsia"/>
        </w:rPr>
        <w:t>“机构代码</w:t>
      </w:r>
      <w:r w:rsidR="0079512D">
        <w:rPr>
          <w:rFonts w:hint="eastAsia"/>
        </w:rPr>
        <w:t>,</w:t>
      </w:r>
      <w:r w:rsidR="0079512D">
        <w:rPr>
          <w:rFonts w:hint="eastAsia"/>
        </w:rPr>
        <w:t>基金代码</w:t>
      </w:r>
      <w:r w:rsidR="0079512D">
        <w:rPr>
          <w:rFonts w:hint="eastAsia"/>
        </w:rPr>
        <w:t>,</w:t>
      </w:r>
      <w:r w:rsidR="0079512D">
        <w:rPr>
          <w:rFonts w:hint="eastAsia"/>
        </w:rPr>
        <w:t>交易类型</w:t>
      </w:r>
      <w:r w:rsidR="0079512D">
        <w:rPr>
          <w:rFonts w:hint="eastAsia"/>
        </w:rPr>
        <w:t>,</w:t>
      </w:r>
      <w:r w:rsidR="0079512D">
        <w:rPr>
          <w:rFonts w:hint="eastAsia"/>
        </w:rPr>
        <w:t>机构备付金类型</w:t>
      </w:r>
      <w:r w:rsidR="0079512D">
        <w:rPr>
          <w:rFonts w:hint="eastAsia"/>
        </w:rPr>
        <w:t>,</w:t>
      </w:r>
      <w:r w:rsidR="0079512D">
        <w:rPr>
          <w:rFonts w:hint="eastAsia"/>
        </w:rPr>
        <w:t>币种”，在实际的实现中，不同虚拟账户类型所需筛选的条件可以进一步简化</w:t>
      </w:r>
      <w:r w:rsidR="008D2109">
        <w:rPr>
          <w:rFonts w:hint="eastAsia"/>
        </w:rPr>
        <w:t>，对应关系如下：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357A58" w14:paraId="69845C95" w14:textId="77777777" w:rsidTr="008D2109">
        <w:tc>
          <w:tcPr>
            <w:tcW w:w="2840" w:type="dxa"/>
          </w:tcPr>
          <w:p w14:paraId="5FC67618" w14:textId="6429C8A2" w:rsidR="00357A58" w:rsidRDefault="00357A58" w:rsidP="00C9153B">
            <w:r>
              <w:rPr>
                <w:rFonts w:hint="eastAsia"/>
              </w:rPr>
              <w:t>虚拟账户类型</w:t>
            </w:r>
          </w:p>
        </w:tc>
        <w:tc>
          <w:tcPr>
            <w:tcW w:w="2841" w:type="dxa"/>
          </w:tcPr>
          <w:p w14:paraId="5BAD678F" w14:textId="7389F6FE" w:rsidR="00357A58" w:rsidRDefault="00357A58" w:rsidP="00C9153B">
            <w:r>
              <w:rPr>
                <w:rFonts w:hint="eastAsia"/>
              </w:rPr>
              <w:t>筛选条件</w:t>
            </w:r>
          </w:p>
        </w:tc>
      </w:tr>
      <w:tr w:rsidR="00357A58" w14:paraId="596185A1" w14:textId="77777777" w:rsidTr="008D2109">
        <w:tc>
          <w:tcPr>
            <w:tcW w:w="2840" w:type="dxa"/>
          </w:tcPr>
          <w:p w14:paraId="0C16D0E2" w14:textId="77777777" w:rsidR="00357A58" w:rsidRDefault="00357A58" w:rsidP="00C9153B">
            <w:r>
              <w:rPr>
                <w:rFonts w:hint="eastAsia"/>
              </w:rPr>
              <w:t>虚拟清算户</w:t>
            </w:r>
          </w:p>
          <w:p w14:paraId="21D65896" w14:textId="77777777" w:rsidR="00357A58" w:rsidRDefault="00357A58" w:rsidP="00C9153B">
            <w:r>
              <w:rPr>
                <w:rFonts w:hint="eastAsia"/>
              </w:rPr>
              <w:t>虚拟托管户</w:t>
            </w:r>
          </w:p>
          <w:p w14:paraId="15E0B4A5" w14:textId="1A72D5EC" w:rsidR="00357A58" w:rsidRDefault="00357A58" w:rsidP="00C9153B">
            <w:r>
              <w:rPr>
                <w:rFonts w:hint="eastAsia"/>
              </w:rPr>
              <w:t>虚拟</w:t>
            </w:r>
            <w:proofErr w:type="gramStart"/>
            <w:r w:rsidR="00131EDF">
              <w:rPr>
                <w:rFonts w:hint="eastAsia"/>
              </w:rPr>
              <w:t>认购户</w:t>
            </w:r>
            <w:proofErr w:type="gramEnd"/>
          </w:p>
        </w:tc>
        <w:tc>
          <w:tcPr>
            <w:tcW w:w="2841" w:type="dxa"/>
          </w:tcPr>
          <w:p w14:paraId="687EE2B9" w14:textId="7A7F9DEB" w:rsidR="00357A58" w:rsidRDefault="00131EDF" w:rsidP="00C9153B">
            <w:r>
              <w:rPr>
                <w:rFonts w:hint="eastAsia"/>
              </w:rPr>
              <w:t>基金代码</w:t>
            </w:r>
          </w:p>
        </w:tc>
      </w:tr>
      <w:tr w:rsidR="00357A58" w14:paraId="0AACCF61" w14:textId="77777777" w:rsidTr="008D2109">
        <w:tc>
          <w:tcPr>
            <w:tcW w:w="2840" w:type="dxa"/>
          </w:tcPr>
          <w:p w14:paraId="737C260F" w14:textId="77777777" w:rsidR="00357A58" w:rsidRDefault="00A36F3C" w:rsidP="00C9153B">
            <w:r>
              <w:rPr>
                <w:rFonts w:hint="eastAsia"/>
              </w:rPr>
              <w:t>虚拟销售机构资金账户</w:t>
            </w:r>
          </w:p>
          <w:p w14:paraId="0D504988" w14:textId="0AA32EBB" w:rsidR="00FC02EF" w:rsidRDefault="00FC02EF" w:rsidP="00C9153B">
            <w:r>
              <w:rPr>
                <w:rFonts w:hint="eastAsia"/>
              </w:rPr>
              <w:t>虚拟销售机构费用账户</w:t>
            </w:r>
          </w:p>
        </w:tc>
        <w:tc>
          <w:tcPr>
            <w:tcW w:w="2841" w:type="dxa"/>
          </w:tcPr>
          <w:p w14:paraId="5C21AA4A" w14:textId="70CD866D" w:rsidR="00357A58" w:rsidRDefault="00FC02EF" w:rsidP="00C9153B">
            <w:r>
              <w:rPr>
                <w:rFonts w:hint="eastAsia"/>
              </w:rPr>
              <w:t>机构代码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基金代码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交易类型</w:t>
            </w:r>
            <w:r w:rsidR="0084345C">
              <w:rPr>
                <w:rFonts w:hint="eastAsia"/>
              </w:rPr>
              <w:t>、</w:t>
            </w:r>
            <w:r>
              <w:rPr>
                <w:rFonts w:hint="eastAsia"/>
              </w:rPr>
              <w:t>币种</w:t>
            </w:r>
          </w:p>
        </w:tc>
      </w:tr>
      <w:tr w:rsidR="00A36F3C" w14:paraId="1F940732" w14:textId="77777777" w:rsidTr="008D2109">
        <w:tc>
          <w:tcPr>
            <w:tcW w:w="2840" w:type="dxa"/>
          </w:tcPr>
          <w:p w14:paraId="1F5B99CD" w14:textId="77777777" w:rsidR="00A36F3C" w:rsidRDefault="0084345C" w:rsidP="00C9153B">
            <w:r>
              <w:rPr>
                <w:rFonts w:hint="eastAsia"/>
              </w:rPr>
              <w:t>虚拟中登账户</w:t>
            </w:r>
          </w:p>
          <w:p w14:paraId="7261F6A0" w14:textId="3954ABD2" w:rsidR="0084345C" w:rsidRDefault="0084345C" w:rsidP="00C9153B">
            <w:r>
              <w:rPr>
                <w:rFonts w:hint="eastAsia"/>
              </w:rPr>
              <w:t>虚拟中登税费户</w:t>
            </w:r>
          </w:p>
        </w:tc>
        <w:tc>
          <w:tcPr>
            <w:tcW w:w="2841" w:type="dxa"/>
          </w:tcPr>
          <w:p w14:paraId="68869FD9" w14:textId="737BEE63" w:rsidR="00E40450" w:rsidRDefault="00E40450" w:rsidP="00C9153B">
            <w:r>
              <w:rPr>
                <w:rFonts w:hint="eastAsia"/>
              </w:rPr>
              <w:t>基金代码</w:t>
            </w:r>
          </w:p>
          <w:p w14:paraId="333F545B" w14:textId="77215B23" w:rsidR="0084345C" w:rsidRDefault="0084345C" w:rsidP="00C9153B">
            <w:r>
              <w:rPr>
                <w:rFonts w:hint="eastAsia"/>
              </w:rPr>
              <w:t>机构备付金类型</w:t>
            </w:r>
          </w:p>
        </w:tc>
      </w:tr>
    </w:tbl>
    <w:p w14:paraId="6CF36C74" w14:textId="746C7B9B" w:rsidR="008D2109" w:rsidRDefault="00C8153B" w:rsidP="00C9153B">
      <w:pPr>
        <w:rPr>
          <w:color w:val="FF0000"/>
        </w:rPr>
      </w:pPr>
      <w:r w:rsidRPr="003E2275">
        <w:rPr>
          <w:color w:val="FF0000"/>
        </w:rPr>
        <w:tab/>
      </w:r>
      <w:r w:rsidR="003E2275" w:rsidRPr="003E2275">
        <w:rPr>
          <w:rFonts w:hint="eastAsia"/>
          <w:color w:val="FF0000"/>
        </w:rPr>
        <w:t>特殊筛选类型：</w:t>
      </w:r>
    </w:p>
    <w:p w14:paraId="30E76703" w14:textId="011D5841" w:rsidR="003E2275" w:rsidRDefault="003E2275" w:rsidP="00E7372D">
      <w:pPr>
        <w:pStyle w:val="af3"/>
        <w:numPr>
          <w:ilvl w:val="0"/>
          <w:numId w:val="1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币种：美元</w:t>
      </w:r>
      <w:r w:rsidR="00CF54E7">
        <w:rPr>
          <w:rFonts w:hint="eastAsia"/>
          <w:color w:val="FF0000"/>
        </w:rPr>
        <w:t>账户筛选美元基金</w:t>
      </w:r>
    </w:p>
    <w:p w14:paraId="6257E08E" w14:textId="0E01D682" w:rsidR="003E2275" w:rsidRPr="003E2275" w:rsidRDefault="003E2275" w:rsidP="00E7372D">
      <w:pPr>
        <w:pStyle w:val="af3"/>
        <w:numPr>
          <w:ilvl w:val="0"/>
          <w:numId w:val="1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机构备付金类型</w:t>
      </w:r>
      <w:r w:rsidR="00CF54E7">
        <w:rPr>
          <w:rFonts w:hint="eastAsia"/>
          <w:color w:val="FF0000"/>
        </w:rPr>
        <w:t>：根据机构代码，查询机构的备付金类型，筛选</w:t>
      </w:r>
      <w:r w:rsidR="00C009EB">
        <w:rPr>
          <w:rFonts w:hint="eastAsia"/>
          <w:color w:val="FF0000"/>
        </w:rPr>
        <w:t>相应的备付金账户。</w:t>
      </w:r>
    </w:p>
    <w:p w14:paraId="3A957362" w14:textId="7D5E7C39" w:rsidR="005F5E4F" w:rsidRDefault="005F5E4F" w:rsidP="005F5E4F">
      <w:pPr>
        <w:pStyle w:val="3"/>
      </w:pPr>
      <w:r>
        <w:t>生成指令</w:t>
      </w:r>
    </w:p>
    <w:p w14:paraId="34BE1AD7" w14:textId="6F36287E" w:rsidR="00FC394B" w:rsidRDefault="00F75281" w:rsidP="00444F47">
      <w:pPr>
        <w:ind w:firstLineChars="200" w:firstLine="420"/>
      </w:pPr>
      <w:r>
        <w:rPr>
          <w:rFonts w:hint="eastAsia"/>
        </w:rPr>
        <w:t>根据指令配置</w:t>
      </w:r>
      <w:r w:rsidR="003777D2">
        <w:rPr>
          <w:rFonts w:hint="eastAsia"/>
        </w:rPr>
        <w:t>对指令</w:t>
      </w:r>
      <w:r w:rsidR="00A57027">
        <w:rPr>
          <w:rFonts w:hint="eastAsia"/>
        </w:rPr>
        <w:t>明细</w:t>
      </w:r>
      <w:r w:rsidR="003777D2">
        <w:rPr>
          <w:rFonts w:hint="eastAsia"/>
        </w:rPr>
        <w:t>进行合并，并</w:t>
      </w:r>
      <w:r w:rsidR="00D05A52">
        <w:rPr>
          <w:rFonts w:hint="eastAsia"/>
        </w:rPr>
        <w:t>根据指令流配置的“摘要模板”生成摘要。</w:t>
      </w:r>
    </w:p>
    <w:p w14:paraId="0BBC5B38" w14:textId="4BB03420" w:rsidR="00F75281" w:rsidRDefault="00F75281" w:rsidP="00E7372D">
      <w:pPr>
        <w:pStyle w:val="af3"/>
        <w:numPr>
          <w:ilvl w:val="0"/>
          <w:numId w:val="20"/>
        </w:numPr>
        <w:ind w:firstLineChars="0"/>
      </w:pPr>
      <w:r>
        <w:rPr>
          <w:rFonts w:hint="eastAsia"/>
        </w:rPr>
        <w:t>按基金拆分</w:t>
      </w:r>
    </w:p>
    <w:p w14:paraId="6826C956" w14:textId="3B263F91" w:rsidR="00F75281" w:rsidRDefault="00F75281" w:rsidP="00F75281">
      <w:pPr>
        <w:pStyle w:val="af3"/>
        <w:ind w:left="780" w:firstLineChars="0" w:firstLine="0"/>
      </w:pPr>
      <w:r>
        <w:t>默认情况下</w:t>
      </w:r>
      <w:r>
        <w:rPr>
          <w:rFonts w:hint="eastAsia"/>
        </w:rPr>
        <w:t>，所有指令按基金合并汇总一笔，</w:t>
      </w:r>
      <w:proofErr w:type="gramStart"/>
      <w:r>
        <w:rPr>
          <w:rFonts w:hint="eastAsia"/>
        </w:rPr>
        <w:t>若机构维</w:t>
      </w:r>
      <w:proofErr w:type="gramEnd"/>
      <w:r>
        <w:rPr>
          <w:rFonts w:hint="eastAsia"/>
        </w:rPr>
        <w:t>度配置有按基金拆分，则拆分指令</w:t>
      </w:r>
    </w:p>
    <w:p w14:paraId="45615FEA" w14:textId="525E1427" w:rsidR="00F75281" w:rsidRDefault="00F75281" w:rsidP="00E7372D">
      <w:pPr>
        <w:pStyle w:val="af3"/>
        <w:numPr>
          <w:ilvl w:val="0"/>
          <w:numId w:val="20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TA</w:t>
      </w:r>
      <w:r>
        <w:rPr>
          <w:rFonts w:hint="eastAsia"/>
        </w:rPr>
        <w:t>拆分</w:t>
      </w:r>
    </w:p>
    <w:p w14:paraId="1D558B4C" w14:textId="2295E06D" w:rsidR="00F75281" w:rsidRDefault="00F75281" w:rsidP="00F75281">
      <w:pPr>
        <w:pStyle w:val="af3"/>
        <w:ind w:left="780" w:firstLineChars="0" w:firstLine="0"/>
      </w:pPr>
      <w:r>
        <w:t>默认情况下</w:t>
      </w:r>
      <w:r>
        <w:rPr>
          <w:rFonts w:hint="eastAsia"/>
        </w:rPr>
        <w:t>，</w:t>
      </w:r>
      <w:r>
        <w:t>不同</w:t>
      </w:r>
      <w:r>
        <w:t>TA</w:t>
      </w:r>
      <w:r>
        <w:t>相同基金的指令汇总一笔</w:t>
      </w:r>
      <w:r>
        <w:rPr>
          <w:rFonts w:hint="eastAsia"/>
        </w:rPr>
        <w:t>，</w:t>
      </w:r>
      <w:r>
        <w:t>若配置有按</w:t>
      </w:r>
      <w:r>
        <w:t>TA</w:t>
      </w:r>
      <w:r>
        <w:t>拆分</w:t>
      </w:r>
      <w:r>
        <w:rPr>
          <w:rFonts w:hint="eastAsia"/>
        </w:rPr>
        <w:t>，</w:t>
      </w:r>
      <w:r>
        <w:t>则拆分成两笔指令</w:t>
      </w:r>
      <w:r>
        <w:rPr>
          <w:rFonts w:hint="eastAsia"/>
        </w:rPr>
        <w:t>。</w:t>
      </w:r>
      <w:r>
        <w:t>例如余额宝与余利宝指令拆分</w:t>
      </w:r>
      <w:r>
        <w:rPr>
          <w:rFonts w:hint="eastAsia"/>
        </w:rPr>
        <w:t>。</w:t>
      </w:r>
    </w:p>
    <w:p w14:paraId="564036AE" w14:textId="77777777" w:rsidR="00F75281" w:rsidRDefault="00F75281" w:rsidP="00F75281">
      <w:pPr>
        <w:pStyle w:val="af3"/>
        <w:ind w:left="780" w:firstLineChars="0" w:firstLine="0"/>
      </w:pPr>
    </w:p>
    <w:p w14:paraId="201955E7" w14:textId="29300C19" w:rsidR="00A45792" w:rsidRDefault="00A02810" w:rsidP="00A02810">
      <w:pPr>
        <w:pStyle w:val="4"/>
      </w:pPr>
      <w:r>
        <w:rPr>
          <w:rFonts w:hint="eastAsia"/>
        </w:rPr>
        <w:t>认购利息</w:t>
      </w:r>
    </w:p>
    <w:p w14:paraId="6C6F75A9" w14:textId="4305E4D1" w:rsidR="00A02810" w:rsidRDefault="00481079" w:rsidP="008C28F3">
      <w:pPr>
        <w:ind w:firstLine="420"/>
      </w:pPr>
      <w:r>
        <w:rPr>
          <w:rFonts w:hint="eastAsia"/>
        </w:rPr>
        <w:t>生成</w:t>
      </w:r>
      <w:r w:rsidR="007078B3">
        <w:rPr>
          <w:rFonts w:hint="eastAsia"/>
        </w:rPr>
        <w:t>“认购利息”指令</w:t>
      </w:r>
      <w:r>
        <w:rPr>
          <w:rFonts w:hint="eastAsia"/>
        </w:rPr>
        <w:t>时</w:t>
      </w:r>
      <w:r w:rsidR="007078B3">
        <w:rPr>
          <w:rFonts w:hint="eastAsia"/>
        </w:rPr>
        <w:t>，</w:t>
      </w:r>
      <w:r w:rsidR="002A65AE">
        <w:rPr>
          <w:rFonts w:hint="eastAsia"/>
        </w:rPr>
        <w:t>若“</w:t>
      </w:r>
      <w:r w:rsidR="00A92A69">
        <w:rPr>
          <w:rFonts w:hint="eastAsia"/>
        </w:rPr>
        <w:t>支付日历”中存在“认购利息”的支付信息，则以支付日历为准，对支付指令</w:t>
      </w:r>
      <w:r w:rsidR="002A65AE">
        <w:rPr>
          <w:rFonts w:hint="eastAsia"/>
        </w:rPr>
        <w:t>进行修改。</w:t>
      </w:r>
      <w:r w:rsidR="008C28F3">
        <w:rPr>
          <w:rFonts w:hint="eastAsia"/>
        </w:rPr>
        <w:t>修改规则如下：</w:t>
      </w:r>
    </w:p>
    <w:p w14:paraId="5B4F7423" w14:textId="06C95F92" w:rsidR="00EC1F21" w:rsidRDefault="00A92A69" w:rsidP="00EC1F21">
      <w:pPr>
        <w:pStyle w:val="af3"/>
        <w:numPr>
          <w:ilvl w:val="0"/>
          <w:numId w:val="40"/>
        </w:numPr>
        <w:ind w:firstLineChars="0"/>
      </w:pPr>
      <w:r>
        <w:rPr>
          <w:rFonts w:hint="eastAsia"/>
        </w:rPr>
        <w:t>如果跨结息日：认购利息指令放在指令生成当天（根据资金划拨模板生成指令），且与认购款指令合并（金额加总）</w:t>
      </w:r>
    </w:p>
    <w:p w14:paraId="3B6A0A51" w14:textId="12273FDB" w:rsidR="00A92A69" w:rsidRPr="00EC1F21" w:rsidRDefault="00A92A69" w:rsidP="00EC1F21">
      <w:pPr>
        <w:pStyle w:val="af3"/>
        <w:numPr>
          <w:ilvl w:val="0"/>
          <w:numId w:val="40"/>
        </w:numPr>
        <w:ind w:firstLineChars="0"/>
      </w:pPr>
      <w:r>
        <w:rPr>
          <w:rFonts w:hint="eastAsia"/>
        </w:rPr>
        <w:t>如果不跨结息日：认购利息指令自动修改至下一结息日</w:t>
      </w:r>
      <w:r w:rsidR="00DF2682">
        <w:rPr>
          <w:rFonts w:hint="eastAsia"/>
        </w:rPr>
        <w:t>（</w:t>
      </w:r>
      <w:r w:rsidR="00DF2682">
        <w:t>3</w:t>
      </w:r>
      <w:r w:rsidR="00DF2682" w:rsidRPr="00EC1F21">
        <w:rPr>
          <w:rFonts w:ascii="宋体" w:hAnsi="宋体" w:hint="eastAsia"/>
        </w:rPr>
        <w:t>月</w:t>
      </w:r>
      <w:r w:rsidR="00DF2682">
        <w:t>21</w:t>
      </w:r>
      <w:r w:rsidR="00DF2682" w:rsidRPr="00EC1F21">
        <w:rPr>
          <w:rFonts w:ascii="宋体" w:hAnsi="宋体" w:hint="eastAsia"/>
        </w:rPr>
        <w:t>日，</w:t>
      </w:r>
      <w:r w:rsidR="00DF2682">
        <w:t>6</w:t>
      </w:r>
      <w:r w:rsidR="00DF2682" w:rsidRPr="00EC1F21">
        <w:rPr>
          <w:rFonts w:ascii="宋体" w:hAnsi="宋体" w:hint="eastAsia"/>
        </w:rPr>
        <w:t>月</w:t>
      </w:r>
      <w:r w:rsidR="00DF2682">
        <w:t>21</w:t>
      </w:r>
      <w:r w:rsidR="00DF2682" w:rsidRPr="00EC1F21">
        <w:rPr>
          <w:rFonts w:ascii="宋体" w:hAnsi="宋体" w:hint="eastAsia"/>
        </w:rPr>
        <w:t>日，</w:t>
      </w:r>
      <w:r w:rsidR="00DF2682">
        <w:t>9</w:t>
      </w:r>
      <w:r w:rsidR="00DF2682" w:rsidRPr="00EC1F21">
        <w:rPr>
          <w:rFonts w:ascii="宋体" w:hAnsi="宋体" w:hint="eastAsia"/>
        </w:rPr>
        <w:t>月</w:t>
      </w:r>
      <w:r w:rsidR="00DF2682">
        <w:t>21</w:t>
      </w:r>
      <w:r w:rsidR="00DF2682" w:rsidRPr="00EC1F21">
        <w:rPr>
          <w:rFonts w:ascii="宋体" w:hAnsi="宋体" w:hint="eastAsia"/>
        </w:rPr>
        <w:t>日，</w:t>
      </w:r>
      <w:r w:rsidR="00DF2682">
        <w:t>12</w:t>
      </w:r>
      <w:r w:rsidR="00DF2682" w:rsidRPr="00EC1F21">
        <w:rPr>
          <w:rFonts w:ascii="宋体" w:hAnsi="宋体" w:hint="eastAsia"/>
        </w:rPr>
        <w:t>月</w:t>
      </w:r>
      <w:r w:rsidR="00DF2682">
        <w:t>21</w:t>
      </w:r>
      <w:r w:rsidR="00DF2682" w:rsidRPr="00EC1F21">
        <w:rPr>
          <w:rFonts w:ascii="宋体" w:hAnsi="宋体" w:hint="eastAsia"/>
        </w:rPr>
        <w:t>日</w:t>
      </w:r>
      <w:r w:rsidR="00DF2682">
        <w:rPr>
          <w:rFonts w:hint="eastAsia"/>
        </w:rPr>
        <w:t>）</w:t>
      </w:r>
    </w:p>
    <w:p w14:paraId="3551A94B" w14:textId="2F3C5FD3" w:rsidR="00F75281" w:rsidRDefault="00F75281" w:rsidP="00F75281">
      <w:pPr>
        <w:pStyle w:val="4"/>
      </w:pPr>
      <w:r>
        <w:rPr>
          <w:rFonts w:hint="eastAsia"/>
        </w:rPr>
        <w:t>重新生成</w:t>
      </w:r>
    </w:p>
    <w:p w14:paraId="0F96DA5B" w14:textId="3767876B" w:rsidR="00F75281" w:rsidRDefault="00F75281" w:rsidP="00F75281">
      <w:pPr>
        <w:ind w:left="420"/>
      </w:pPr>
      <w:r>
        <w:t>步骤重跑时</w:t>
      </w:r>
      <w:r>
        <w:rPr>
          <w:rFonts w:hint="eastAsia"/>
        </w:rPr>
        <w:t>，只可“新增”，“修改”指令，不删除已有指令。其中“修改”</w:t>
      </w:r>
      <w:proofErr w:type="gramStart"/>
      <w:r>
        <w:rPr>
          <w:rFonts w:hint="eastAsia"/>
        </w:rPr>
        <w:t>指令仅</w:t>
      </w:r>
      <w:proofErr w:type="gramEnd"/>
      <w:r>
        <w:rPr>
          <w:rFonts w:hint="eastAsia"/>
        </w:rPr>
        <w:t>限于</w:t>
      </w:r>
      <w:r>
        <w:rPr>
          <w:rFonts w:hint="eastAsia"/>
        </w:rPr>
        <w:lastRenderedPageBreak/>
        <w:t>修改“待经办”状态的指令。</w:t>
      </w:r>
    </w:p>
    <w:p w14:paraId="19C2EC84" w14:textId="452DAC3F" w:rsidR="00F75281" w:rsidRDefault="00F75281" w:rsidP="00F75281">
      <w:pPr>
        <w:ind w:left="420"/>
      </w:pPr>
      <w:r>
        <w:t>生成指令时</w:t>
      </w:r>
      <w:r>
        <w:rPr>
          <w:rFonts w:hint="eastAsia"/>
        </w:rPr>
        <w:t>，</w:t>
      </w:r>
      <w:r>
        <w:t>根据</w:t>
      </w:r>
      <w:r>
        <w:rPr>
          <w:rFonts w:hint="eastAsia"/>
        </w:rPr>
        <w:t>“指令编号</w:t>
      </w:r>
      <w:r>
        <w:rPr>
          <w:rFonts w:hint="eastAsia"/>
        </w:rPr>
        <w:t>+</w:t>
      </w:r>
      <w:r>
        <w:rPr>
          <w:rFonts w:hint="eastAsia"/>
        </w:rPr>
        <w:t>出款账户编号</w:t>
      </w:r>
      <w:r>
        <w:rPr>
          <w:rFonts w:hint="eastAsia"/>
        </w:rPr>
        <w:t>+</w:t>
      </w:r>
      <w:r>
        <w:rPr>
          <w:rFonts w:hint="eastAsia"/>
        </w:rPr>
        <w:t>入款账户编号”判断指令的唯一性。</w:t>
      </w:r>
    </w:p>
    <w:p w14:paraId="2DE954E0" w14:textId="77777777" w:rsidR="007706E3" w:rsidRPr="00AA3BDC" w:rsidRDefault="007706E3" w:rsidP="007706E3">
      <w:pPr>
        <w:pStyle w:val="3"/>
      </w:pPr>
      <w:r>
        <w:rPr>
          <w:rFonts w:hint="eastAsia"/>
        </w:rPr>
        <w:t>屏蔽及合并指令</w:t>
      </w:r>
    </w:p>
    <w:p w14:paraId="7B133BA3" w14:textId="1695125E" w:rsidR="007706E3" w:rsidRDefault="00830898" w:rsidP="00F75281">
      <w:pPr>
        <w:ind w:left="420"/>
      </w:pPr>
      <w:r>
        <w:rPr>
          <w:rFonts w:hint="eastAsia"/>
        </w:rPr>
        <w:t>根据“收款账号</w:t>
      </w:r>
      <w:r>
        <w:rPr>
          <w:rFonts w:hint="eastAsia"/>
        </w:rPr>
        <w:t>+</w:t>
      </w:r>
      <w:r>
        <w:rPr>
          <w:rFonts w:hint="eastAsia"/>
        </w:rPr>
        <w:t>付款账号</w:t>
      </w:r>
      <w:r>
        <w:rPr>
          <w:rFonts w:hint="eastAsia"/>
        </w:rPr>
        <w:t>+</w:t>
      </w:r>
      <w:r>
        <w:rPr>
          <w:rFonts w:hint="eastAsia"/>
        </w:rPr>
        <w:t>摘要”屏蔽</w:t>
      </w:r>
      <w:r w:rsidR="00863AF6">
        <w:rPr>
          <w:rFonts w:hint="eastAsia"/>
        </w:rPr>
        <w:t>指令</w:t>
      </w:r>
      <w:r>
        <w:rPr>
          <w:rFonts w:hint="eastAsia"/>
        </w:rPr>
        <w:t>，将指令数据移动到另一张表中。</w:t>
      </w:r>
    </w:p>
    <w:p w14:paraId="6FEE5CC3" w14:textId="580EC5B7" w:rsidR="00863AF6" w:rsidRDefault="00863AF6" w:rsidP="00F75281">
      <w:pPr>
        <w:ind w:left="420"/>
      </w:pPr>
      <w:r>
        <w:t>屏蔽指令如下</w:t>
      </w:r>
      <w:r>
        <w:rPr>
          <w:rFonts w:hint="eastAsia"/>
        </w:rPr>
        <w:t>：</w:t>
      </w:r>
    </w:p>
    <w:p w14:paraId="49C3D239" w14:textId="291D97A7" w:rsidR="00863AF6" w:rsidRDefault="00863AF6" w:rsidP="00E7372D">
      <w:pPr>
        <w:pStyle w:val="af3"/>
        <w:numPr>
          <w:ilvl w:val="0"/>
          <w:numId w:val="21"/>
        </w:numPr>
        <w:ind w:firstLineChars="0"/>
      </w:pPr>
      <w:proofErr w:type="gramStart"/>
      <w:r>
        <w:rPr>
          <w:rFonts w:hint="eastAsia"/>
        </w:rPr>
        <w:t>网商指令</w:t>
      </w:r>
      <w:proofErr w:type="gramEnd"/>
    </w:p>
    <w:p w14:paraId="37EA0DBB" w14:textId="73AA23B0" w:rsidR="00863AF6" w:rsidRDefault="00863AF6" w:rsidP="00E7372D">
      <w:pPr>
        <w:pStyle w:val="af3"/>
        <w:numPr>
          <w:ilvl w:val="0"/>
          <w:numId w:val="21"/>
        </w:numPr>
        <w:ind w:firstLineChars="0"/>
      </w:pPr>
      <w:r>
        <w:t>蚂蚁</w:t>
      </w:r>
      <w:r>
        <w:rPr>
          <w:rFonts w:hint="eastAsia"/>
        </w:rPr>
        <w:t>0</w:t>
      </w:r>
      <w:r>
        <w:t>00366</w:t>
      </w:r>
      <w:r>
        <w:t>赎回指令</w:t>
      </w:r>
      <w:r>
        <w:rPr>
          <w:rFonts w:hint="eastAsia"/>
        </w:rPr>
        <w:t>，</w:t>
      </w:r>
      <w:r>
        <w:t>以及另一条其他基金的全额赎回指令</w:t>
      </w:r>
    </w:p>
    <w:p w14:paraId="3B40EC32" w14:textId="77777777" w:rsidR="00863AF6" w:rsidRDefault="00863AF6" w:rsidP="00863AF6"/>
    <w:p w14:paraId="3BB6AA8F" w14:textId="6765E322" w:rsidR="00863AF6" w:rsidRDefault="00863AF6" w:rsidP="00863AF6">
      <w:pPr>
        <w:ind w:left="420"/>
      </w:pPr>
      <w:r>
        <w:t>指令合并</w:t>
      </w:r>
      <w:r>
        <w:rPr>
          <w:rFonts w:hint="eastAsia"/>
        </w:rPr>
        <w:t>：</w:t>
      </w:r>
    </w:p>
    <w:p w14:paraId="4AC771E2" w14:textId="45FA1CEA" w:rsidR="00863AF6" w:rsidRPr="00863AF6" w:rsidRDefault="00863AF6" w:rsidP="00863AF6">
      <w:pPr>
        <w:ind w:left="420"/>
      </w:pPr>
      <w:r>
        <w:t>将新生成的蚂蚁</w:t>
      </w:r>
      <w:r>
        <w:rPr>
          <w:rFonts w:hint="eastAsia"/>
        </w:rPr>
        <w:t>0</w:t>
      </w:r>
      <w:r>
        <w:t>00366</w:t>
      </w:r>
      <w:r>
        <w:t>自</w:t>
      </w:r>
      <w:r>
        <w:t>TA</w:t>
      </w:r>
      <w:r>
        <w:t>赎回指令</w:t>
      </w:r>
      <w:r>
        <w:rPr>
          <w:rFonts w:hint="eastAsia"/>
        </w:rPr>
        <w:t>，</w:t>
      </w:r>
      <w:r>
        <w:t>与另一条蚂蚁基金的全额赎回指令合并金额</w:t>
      </w:r>
      <w:r>
        <w:rPr>
          <w:rFonts w:hint="eastAsia"/>
        </w:rPr>
        <w:t>。</w:t>
      </w:r>
    </w:p>
    <w:p w14:paraId="41ED5088" w14:textId="77777777" w:rsidR="00863AF6" w:rsidRPr="00F75281" w:rsidRDefault="00863AF6" w:rsidP="00F75281">
      <w:pPr>
        <w:ind w:left="420"/>
      </w:pPr>
    </w:p>
    <w:p w14:paraId="6ACF7F40" w14:textId="4255D679" w:rsidR="00F75281" w:rsidRPr="00F75281" w:rsidRDefault="005F5E4F" w:rsidP="00F75281">
      <w:pPr>
        <w:pStyle w:val="3"/>
      </w:pPr>
      <w:r>
        <w:t>核对指令</w:t>
      </w:r>
    </w:p>
    <w:p w14:paraId="1BD54C05" w14:textId="59958264" w:rsidR="00C32A60" w:rsidRDefault="00C32A60" w:rsidP="00C32A60">
      <w:pPr>
        <w:pStyle w:val="4"/>
      </w:pPr>
      <w:r>
        <w:rPr>
          <w:rFonts w:hint="eastAsia"/>
        </w:rPr>
        <w:t>赢时胜指令核对</w:t>
      </w:r>
    </w:p>
    <w:p w14:paraId="40D0D811" w14:textId="38B105BE" w:rsidR="00114A6A" w:rsidRDefault="00CA6E70" w:rsidP="00E7372D">
      <w:pPr>
        <w:pStyle w:val="af3"/>
        <w:numPr>
          <w:ilvl w:val="0"/>
          <w:numId w:val="17"/>
        </w:numPr>
        <w:ind w:firstLineChars="0"/>
      </w:pPr>
      <w:r>
        <w:rPr>
          <w:rFonts w:hint="eastAsia"/>
        </w:rPr>
        <w:t>与</w:t>
      </w:r>
      <w:r w:rsidR="00114A6A">
        <w:rPr>
          <w:rFonts w:hint="eastAsia"/>
        </w:rPr>
        <w:t>赢时胜指令，按付款人，收款人，金额，日期等字段逐一匹配核对。</w:t>
      </w:r>
    </w:p>
    <w:p w14:paraId="0DA18353" w14:textId="1784BAB0" w:rsidR="00114A6A" w:rsidRPr="00114A6A" w:rsidRDefault="00114A6A" w:rsidP="00E7372D">
      <w:pPr>
        <w:pStyle w:val="af3"/>
        <w:numPr>
          <w:ilvl w:val="0"/>
          <w:numId w:val="17"/>
        </w:numPr>
        <w:ind w:firstLineChars="0"/>
      </w:pPr>
      <w:r>
        <w:rPr>
          <w:rFonts w:hint="eastAsia"/>
        </w:rPr>
        <w:t>检查单边指令</w:t>
      </w:r>
      <w:r w:rsidR="00B21696">
        <w:rPr>
          <w:rFonts w:hint="eastAsia"/>
        </w:rPr>
        <w:t>缺失与冗余</w:t>
      </w:r>
    </w:p>
    <w:p w14:paraId="681E1A46" w14:textId="1277CB68" w:rsidR="005F5E4F" w:rsidRDefault="00E915B8" w:rsidP="00C32A60">
      <w:pPr>
        <w:pStyle w:val="4"/>
      </w:pPr>
      <w:r>
        <w:rPr>
          <w:rFonts w:hint="eastAsia"/>
        </w:rPr>
        <w:t>TA</w:t>
      </w:r>
      <w:r>
        <w:rPr>
          <w:rFonts w:hint="eastAsia"/>
        </w:rPr>
        <w:t>报表核对</w:t>
      </w:r>
    </w:p>
    <w:p w14:paraId="04D6F4E8" w14:textId="0036ECE0" w:rsidR="00881D0C" w:rsidRDefault="0033668C" w:rsidP="00E7372D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清算户与</w:t>
      </w:r>
      <w:proofErr w:type="gramStart"/>
      <w:r>
        <w:rPr>
          <w:rFonts w:hint="eastAsia"/>
        </w:rPr>
        <w:t>托管户</w:t>
      </w:r>
      <w:proofErr w:type="gramEnd"/>
      <w:r>
        <w:rPr>
          <w:rFonts w:hint="eastAsia"/>
        </w:rPr>
        <w:t>之间，</w:t>
      </w:r>
      <w:proofErr w:type="gramStart"/>
      <w:r>
        <w:rPr>
          <w:rFonts w:hint="eastAsia"/>
        </w:rPr>
        <w:t>分基金轧</w:t>
      </w:r>
      <w:proofErr w:type="gramEnd"/>
      <w:r>
        <w:rPr>
          <w:rFonts w:hint="eastAsia"/>
        </w:rPr>
        <w:t>差核对</w:t>
      </w:r>
      <w:r w:rsidR="00D40104">
        <w:rPr>
          <w:rFonts w:hint="eastAsia"/>
        </w:rPr>
        <w:t>，按托管行汇总核对</w:t>
      </w:r>
    </w:p>
    <w:p w14:paraId="03ACE53E" w14:textId="591092EA" w:rsidR="0033668C" w:rsidRDefault="00E87B18" w:rsidP="00E7372D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清算户与代销机构之间，默认</w:t>
      </w:r>
      <w:proofErr w:type="gramStart"/>
      <w:r>
        <w:rPr>
          <w:rFonts w:hint="eastAsia"/>
        </w:rPr>
        <w:t>全额交</w:t>
      </w:r>
      <w:proofErr w:type="gramEnd"/>
      <w:r>
        <w:rPr>
          <w:rFonts w:hint="eastAsia"/>
        </w:rPr>
        <w:t>收</w:t>
      </w:r>
      <w:r w:rsidR="00D40104">
        <w:rPr>
          <w:rFonts w:hint="eastAsia"/>
        </w:rPr>
        <w:t>，按销售机构汇总核对</w:t>
      </w:r>
    </w:p>
    <w:p w14:paraId="53279F6E" w14:textId="237B2A99" w:rsidR="0033668C" w:rsidRDefault="0033668C" w:rsidP="00E7372D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其他情况</w:t>
      </w:r>
      <w:r w:rsidR="00891190">
        <w:rPr>
          <w:rFonts w:hint="eastAsia"/>
        </w:rPr>
        <w:t>根据</w:t>
      </w:r>
      <w:r w:rsidR="00ED69EA">
        <w:rPr>
          <w:rFonts w:hint="eastAsia"/>
        </w:rPr>
        <w:t>，整理成配置，根据配置进行核对</w:t>
      </w:r>
    </w:p>
    <w:p w14:paraId="4D468C7F" w14:textId="5E0138E9" w:rsidR="003B7D04" w:rsidRDefault="003B7D04" w:rsidP="003B7D04">
      <w:pPr>
        <w:pStyle w:val="4"/>
      </w:pPr>
      <w:r>
        <w:t>轧差报表核对</w:t>
      </w:r>
    </w:p>
    <w:p w14:paraId="6E88CA45" w14:textId="1411CF20" w:rsidR="006C32A4" w:rsidRDefault="006C32A4" w:rsidP="006C32A4">
      <w:r>
        <w:rPr>
          <w:rFonts w:hint="eastAsia"/>
        </w:rPr>
        <w:t>1</w:t>
      </w:r>
      <w:r>
        <w:rPr>
          <w:rFonts w:hint="eastAsia"/>
        </w:rPr>
        <w:t>）使用轧差报表“净赎回”字段核对“余额宝指令”。</w:t>
      </w:r>
    </w:p>
    <w:p w14:paraId="717C623D" w14:textId="7CA30F02" w:rsidR="006C32A4" w:rsidRDefault="006C32A4" w:rsidP="006C32A4">
      <w:r>
        <w:rPr>
          <w:rFonts w:hint="eastAsia"/>
        </w:rPr>
        <w:t>2</w:t>
      </w:r>
      <w:r>
        <w:rPr>
          <w:rFonts w:hint="eastAsia"/>
        </w:rPr>
        <w:t>）</w:t>
      </w:r>
      <w:r>
        <w:t>蚂蚁基金传统代销指令核对</w:t>
      </w:r>
      <w:r>
        <w:rPr>
          <w:rFonts w:hint="eastAsia"/>
        </w:rPr>
        <w:t>：</w:t>
      </w:r>
    </w:p>
    <w:p w14:paraId="714DF432" w14:textId="07468E84" w:rsidR="006C1657" w:rsidRDefault="00593986" w:rsidP="006C1657">
      <w:r>
        <w:t>指令金额</w:t>
      </w:r>
      <w:r>
        <w:rPr>
          <w:rFonts w:hint="eastAsia"/>
        </w:rPr>
        <w:t>=</w:t>
      </w:r>
      <w:r w:rsidR="006C32A4">
        <w:t>TA</w:t>
      </w:r>
      <w:r w:rsidR="006C32A4">
        <w:t>核对报表</w:t>
      </w:r>
      <w:r w:rsidR="006C32A4">
        <w:rPr>
          <w:rFonts w:hint="eastAsia"/>
        </w:rPr>
        <w:t>0</w:t>
      </w:r>
      <w:r w:rsidR="006C32A4">
        <w:t>00366</w:t>
      </w:r>
      <w:proofErr w:type="gramStart"/>
      <w:r w:rsidR="006C32A4">
        <w:t>赎回款</w:t>
      </w:r>
      <w:proofErr w:type="gramEnd"/>
      <w:r w:rsidR="006C32A4">
        <w:rPr>
          <w:rFonts w:hint="eastAsia"/>
        </w:rPr>
        <w:t>-</w:t>
      </w:r>
      <w:r w:rsidR="006C32A4">
        <w:t>轧差报表</w:t>
      </w:r>
      <w:r w:rsidR="006C32A4">
        <w:rPr>
          <w:rFonts w:hint="eastAsia"/>
        </w:rPr>
        <w:t>0</w:t>
      </w:r>
      <w:r w:rsidR="006C32A4">
        <w:t>00366</w:t>
      </w:r>
      <w:proofErr w:type="gramStart"/>
      <w:r w:rsidR="006C32A4">
        <w:t>赎回</w:t>
      </w:r>
      <w:r>
        <w:t>款</w:t>
      </w:r>
      <w:proofErr w:type="gramEnd"/>
      <w:r w:rsidR="006C32A4">
        <w:rPr>
          <w:rFonts w:hint="eastAsia"/>
        </w:rPr>
        <w:t>+</w:t>
      </w:r>
      <w:r w:rsidR="006C32A4">
        <w:t>其他基金赎回</w:t>
      </w:r>
      <w:r>
        <w:t>款</w:t>
      </w:r>
    </w:p>
    <w:p w14:paraId="1AD71447" w14:textId="476844CA" w:rsidR="00516F9D" w:rsidRDefault="00516F9D" w:rsidP="00516F9D">
      <w:pPr>
        <w:pStyle w:val="1"/>
      </w:pPr>
      <w:r>
        <w:rPr>
          <w:rFonts w:hint="eastAsia"/>
        </w:rPr>
        <w:lastRenderedPageBreak/>
        <w:t>报表</w:t>
      </w:r>
    </w:p>
    <w:p w14:paraId="7D098CCF" w14:textId="061815A9" w:rsidR="00C1375C" w:rsidRDefault="00C1375C" w:rsidP="00C1375C">
      <w:pPr>
        <w:pStyle w:val="2"/>
      </w:pPr>
      <w:r>
        <w:t>申赎</w:t>
      </w:r>
    </w:p>
    <w:p w14:paraId="4662E945" w14:textId="56D3CB41" w:rsidR="00AF3224" w:rsidRDefault="00AF3224" w:rsidP="00AF3224">
      <w:pPr>
        <w:pStyle w:val="3"/>
      </w:pPr>
      <w:r>
        <w:t>划款通知书</w:t>
      </w:r>
    </w:p>
    <w:p w14:paraId="1457839F" w14:textId="06C5BD81" w:rsidR="00AF3224" w:rsidRDefault="00AF3224" w:rsidP="00AF3224">
      <w:pPr>
        <w:pStyle w:val="af3"/>
        <w:numPr>
          <w:ilvl w:val="0"/>
          <w:numId w:val="26"/>
        </w:numPr>
        <w:ind w:firstLineChars="0"/>
      </w:pPr>
      <w:r>
        <w:rPr>
          <w:rFonts w:hint="eastAsia"/>
        </w:rPr>
        <w:t>查询机构联系人机构部门为“全部部门”，获取其“传真”以及“邮箱”，以及该销售机构需要按哪种类型发送。默认</w:t>
      </w:r>
      <w:r>
        <w:rPr>
          <w:rFonts w:hint="eastAsia"/>
        </w:rPr>
        <w:t>-</w:t>
      </w:r>
      <w:r>
        <w:rPr>
          <w:rFonts w:hint="eastAsia"/>
        </w:rPr>
        <w:t>“邮件”，</w:t>
      </w:r>
      <w:r>
        <w:t>1</w:t>
      </w:r>
      <w:r>
        <w:rPr>
          <w:rFonts w:hint="eastAsia"/>
        </w:rPr>
        <w:t>-</w:t>
      </w:r>
      <w:r>
        <w:rPr>
          <w:rFonts w:hint="eastAsia"/>
        </w:rPr>
        <w:t>“邮件”，</w:t>
      </w:r>
      <w:r>
        <w:rPr>
          <w:rFonts w:hint="eastAsia"/>
        </w:rPr>
        <w:t>2-</w:t>
      </w:r>
      <w:r>
        <w:rPr>
          <w:rFonts w:hint="eastAsia"/>
        </w:rPr>
        <w:t>“传真”，</w:t>
      </w:r>
      <w:r>
        <w:rPr>
          <w:rFonts w:hint="eastAsia"/>
        </w:rPr>
        <w:t>3-</w:t>
      </w:r>
      <w:r>
        <w:rPr>
          <w:rFonts w:hint="eastAsia"/>
        </w:rPr>
        <w:t>“全部”</w:t>
      </w:r>
    </w:p>
    <w:p w14:paraId="3DB09B98" w14:textId="1B8C94B7" w:rsidR="00AF3224" w:rsidRDefault="00AF3224" w:rsidP="00AF3224">
      <w:pPr>
        <w:pStyle w:val="af3"/>
        <w:numPr>
          <w:ilvl w:val="0"/>
          <w:numId w:val="26"/>
        </w:numPr>
        <w:ind w:firstLineChars="0"/>
      </w:pPr>
      <w:r>
        <w:t>根据划拨模板</w:t>
      </w:r>
      <w:r>
        <w:rPr>
          <w:rFonts w:hint="eastAsia"/>
        </w:rPr>
        <w:t>，</w:t>
      </w:r>
      <w:r>
        <w:t>查询</w:t>
      </w:r>
      <w:r>
        <w:rPr>
          <w:rFonts w:hint="eastAsia"/>
        </w:rPr>
        <w:t>s</w:t>
      </w:r>
      <w:r>
        <w:t>ettlement_transfer</w:t>
      </w:r>
      <w:r>
        <w:t>数据</w:t>
      </w:r>
      <w:r>
        <w:rPr>
          <w:rFonts w:hint="eastAsia"/>
        </w:rPr>
        <w:t>，</w:t>
      </w:r>
      <w:r>
        <w:t>获取当天交收的指令明细</w:t>
      </w:r>
      <w:r>
        <w:rPr>
          <w:rFonts w:hint="eastAsia"/>
        </w:rPr>
        <w:t>，</w:t>
      </w:r>
      <w:r>
        <w:t>并生成</w:t>
      </w:r>
      <w:r>
        <w:t>excel</w:t>
      </w:r>
    </w:p>
    <w:p w14:paraId="7C6134F0" w14:textId="1E76E8A3" w:rsidR="00AF3224" w:rsidRDefault="00AF3224" w:rsidP="00AF3224">
      <w:pPr>
        <w:pStyle w:val="af3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excel</w:t>
      </w:r>
      <w:r>
        <w:rPr>
          <w:rFonts w:hint="eastAsia"/>
        </w:rPr>
        <w:t>盖章，并发送传真、及发送邮件，然后将发送结果落入日志表（</w:t>
      </w:r>
      <w:r w:rsidRPr="00AF3224">
        <w:rPr>
          <w:rFonts w:hint="eastAsia"/>
          <w:color w:val="FF0000"/>
        </w:rPr>
        <w:t>如何监控传真发送</w:t>
      </w:r>
      <w:r>
        <w:rPr>
          <w:rFonts w:hint="eastAsia"/>
        </w:rPr>
        <w:t>）。</w:t>
      </w:r>
    </w:p>
    <w:p w14:paraId="39E951EB" w14:textId="6D14738E" w:rsidR="00AF3224" w:rsidRPr="00AF3224" w:rsidRDefault="00AF3224" w:rsidP="00944013">
      <w:pPr>
        <w:pStyle w:val="af3"/>
        <w:numPr>
          <w:ilvl w:val="0"/>
          <w:numId w:val="26"/>
        </w:numPr>
        <w:ind w:firstLineChars="0"/>
      </w:pPr>
      <w:r>
        <w:t>划款通知书数据查询界面</w:t>
      </w:r>
    </w:p>
    <w:p w14:paraId="6503A565" w14:textId="1B7636D2" w:rsidR="00C1375C" w:rsidRDefault="00C1375C" w:rsidP="00C1375C">
      <w:pPr>
        <w:pStyle w:val="2"/>
      </w:pPr>
      <w:r>
        <w:t>费用</w:t>
      </w:r>
    </w:p>
    <w:p w14:paraId="61AA08DC" w14:textId="40E90877" w:rsidR="00D85C79" w:rsidRPr="006E6C27" w:rsidRDefault="005E182C" w:rsidP="005E182C">
      <w:r>
        <w:rPr>
          <w:rFonts w:hint="eastAsia"/>
        </w:rPr>
        <w:t>根据费用配置的支付日期，在当天，查询机构相关费用配置的</w:t>
      </w:r>
      <w:proofErr w:type="gramStart"/>
      <w:r>
        <w:rPr>
          <w:rFonts w:hint="eastAsia"/>
        </w:rPr>
        <w:t>基金基金</w:t>
      </w:r>
      <w:proofErr w:type="gramEnd"/>
      <w:r>
        <w:rPr>
          <w:rFonts w:hint="eastAsia"/>
        </w:rPr>
        <w:t>代码，业务类型，筛选数据后，按指定格式发送邮件。</w:t>
      </w:r>
    </w:p>
    <w:p w14:paraId="52C784DD" w14:textId="4E69CC13" w:rsidR="00AF3224" w:rsidRDefault="00AF3224" w:rsidP="00282A6C">
      <w:pPr>
        <w:pStyle w:val="3"/>
      </w:pPr>
      <w:proofErr w:type="gramStart"/>
      <w:r>
        <w:t>月结费报表</w:t>
      </w:r>
      <w:proofErr w:type="gramEnd"/>
      <w:r w:rsidR="00402665">
        <w:rPr>
          <w:rFonts w:hint="eastAsia"/>
        </w:rPr>
        <w:t>（转换赎回补差）</w:t>
      </w:r>
    </w:p>
    <w:p w14:paraId="78BFAD8F" w14:textId="2471E6A5" w:rsidR="005E182C" w:rsidRPr="005E182C" w:rsidRDefault="005E182C" w:rsidP="005E182C">
      <w:r>
        <w:t>除</w:t>
      </w:r>
      <w:r>
        <w:rPr>
          <w:rFonts w:hint="eastAsia"/>
        </w:rPr>
        <w:t>“农行”外，其他机构根据费用配置关联的基金代码，发送“转赎</w:t>
      </w:r>
      <w:r w:rsidR="00402665">
        <w:rPr>
          <w:rFonts w:hint="eastAsia"/>
        </w:rPr>
        <w:t>补差</w:t>
      </w:r>
      <w:r>
        <w:rPr>
          <w:rFonts w:hint="eastAsia"/>
        </w:rPr>
        <w:t>”费用的报表。</w:t>
      </w:r>
    </w:p>
    <w:p w14:paraId="2BD55B4D" w14:textId="34041CA3" w:rsidR="00AF3224" w:rsidRDefault="00282A6C" w:rsidP="00282A6C">
      <w:pPr>
        <w:pStyle w:val="3"/>
      </w:pPr>
      <w:proofErr w:type="gramStart"/>
      <w:r>
        <w:rPr>
          <w:rFonts w:hint="eastAsia"/>
        </w:rPr>
        <w:t>销服费</w:t>
      </w:r>
      <w:proofErr w:type="gramEnd"/>
      <w:r>
        <w:rPr>
          <w:rFonts w:hint="eastAsia"/>
        </w:rPr>
        <w:t>报表</w:t>
      </w:r>
    </w:p>
    <w:p w14:paraId="7273C96B" w14:textId="3758DB8E" w:rsidR="005E182C" w:rsidRPr="005E182C" w:rsidRDefault="005E182C" w:rsidP="005E182C">
      <w:r>
        <w:rPr>
          <w:rFonts w:hint="eastAsia"/>
        </w:rPr>
        <w:t>除“农行”外，其他机构根据费用配置关联的</w:t>
      </w:r>
      <w:proofErr w:type="gramStart"/>
      <w:r>
        <w:rPr>
          <w:rFonts w:hint="eastAsia"/>
        </w:rPr>
        <w:t>基金</w:t>
      </w:r>
      <w:r>
        <w:t>基金</w:t>
      </w:r>
      <w:proofErr w:type="gramEnd"/>
      <w:r>
        <w:t>代码</w:t>
      </w:r>
      <w:r>
        <w:rPr>
          <w:rFonts w:hint="eastAsia"/>
        </w:rPr>
        <w:t>，</w:t>
      </w:r>
      <w:r>
        <w:t>月结</w:t>
      </w:r>
      <w:r>
        <w:rPr>
          <w:rFonts w:hint="eastAsia"/>
        </w:rPr>
        <w:t>、</w:t>
      </w:r>
      <w:r>
        <w:t>季结等信息</w:t>
      </w:r>
      <w:r>
        <w:rPr>
          <w:rFonts w:hint="eastAsia"/>
        </w:rPr>
        <w:t>，</w:t>
      </w:r>
      <w:r>
        <w:t>在支付日当天发送</w:t>
      </w:r>
      <w:proofErr w:type="gramStart"/>
      <w:r>
        <w:t>销服费</w:t>
      </w:r>
      <w:proofErr w:type="gramEnd"/>
      <w:r>
        <w:t>报表邮件</w:t>
      </w:r>
      <w:r>
        <w:rPr>
          <w:rFonts w:hint="eastAsia"/>
        </w:rPr>
        <w:t>。</w:t>
      </w:r>
    </w:p>
    <w:p w14:paraId="1CCB68B7" w14:textId="427D039B" w:rsidR="00282A6C" w:rsidRDefault="00282A6C" w:rsidP="00282A6C">
      <w:pPr>
        <w:pStyle w:val="3"/>
      </w:pPr>
      <w:r>
        <w:t>农行</w:t>
      </w:r>
    </w:p>
    <w:p w14:paraId="18B82E07" w14:textId="2E83A1D4" w:rsidR="00402665" w:rsidRDefault="00402665" w:rsidP="00402665">
      <w:r>
        <w:t>农行</w:t>
      </w:r>
      <w:proofErr w:type="gramStart"/>
      <w:r>
        <w:t>月结费按月</w:t>
      </w:r>
      <w:proofErr w:type="gramEnd"/>
      <w:r>
        <w:t>结算</w:t>
      </w:r>
      <w:r>
        <w:rPr>
          <w:rFonts w:hint="eastAsia"/>
        </w:rPr>
        <w:t>，</w:t>
      </w:r>
      <w:proofErr w:type="gramStart"/>
      <w:r>
        <w:t>销服费</w:t>
      </w:r>
      <w:proofErr w:type="gramEnd"/>
      <w:r>
        <w:t>按季度结算</w:t>
      </w:r>
      <w:r>
        <w:rPr>
          <w:rFonts w:hint="eastAsia"/>
        </w:rPr>
        <w:t>。</w:t>
      </w:r>
      <w:r>
        <w:t>但是发送报表时</w:t>
      </w:r>
      <w:r>
        <w:rPr>
          <w:rFonts w:hint="eastAsia"/>
        </w:rPr>
        <w:t>，</w:t>
      </w:r>
      <w:r>
        <w:t>月</w:t>
      </w:r>
      <w:proofErr w:type="gramStart"/>
      <w:r>
        <w:t>结费和销服费</w:t>
      </w:r>
      <w:proofErr w:type="gramEnd"/>
      <w:r>
        <w:t>都按月度</w:t>
      </w:r>
      <w:r>
        <w:rPr>
          <w:rFonts w:hint="eastAsia"/>
        </w:rPr>
        <w:t>，</w:t>
      </w:r>
      <w:r>
        <w:t>以农行要求的数据格式发送</w:t>
      </w:r>
      <w:r>
        <w:rPr>
          <w:rFonts w:hint="eastAsia"/>
        </w:rPr>
        <w:t>。</w:t>
      </w:r>
    </w:p>
    <w:p w14:paraId="7C5C273A" w14:textId="0044B2EE" w:rsidR="006E6C27" w:rsidRDefault="006E6C27" w:rsidP="006E6C27">
      <w:pPr>
        <w:pStyle w:val="2"/>
      </w:pPr>
      <w:r>
        <w:rPr>
          <w:rFonts w:hint="eastAsia"/>
        </w:rPr>
        <w:t>传真</w:t>
      </w:r>
      <w:r w:rsidR="004436E2">
        <w:rPr>
          <w:rFonts w:hint="eastAsia"/>
        </w:rPr>
        <w:t>模块</w:t>
      </w:r>
    </w:p>
    <w:p w14:paraId="430AC81C" w14:textId="6E865B17" w:rsidR="003B422F" w:rsidRDefault="003B422F" w:rsidP="003B422F">
      <w:pPr>
        <w:pStyle w:val="3"/>
      </w:pPr>
      <w:r>
        <w:t>对接</w:t>
      </w:r>
      <w:r>
        <w:t>wavefax</w:t>
      </w:r>
      <w:r>
        <w:t>传真系统接口</w:t>
      </w:r>
    </w:p>
    <w:p w14:paraId="31DB884A" w14:textId="379D1927" w:rsidR="00E1313C" w:rsidRPr="00E1313C" w:rsidRDefault="00E1313C" w:rsidP="00E1313C">
      <w:pPr>
        <w:rPr>
          <w:rFonts w:ascii="宋体" w:cs="宋体"/>
          <w:color w:val="000000"/>
          <w:kern w:val="0"/>
          <w:sz w:val="24"/>
          <w:szCs w:val="24"/>
        </w:rPr>
      </w:pPr>
      <w:r>
        <w:rPr>
          <w:rFonts w:hint="eastAsia"/>
        </w:rPr>
        <w:t>测试环境地址：</w:t>
      </w:r>
      <w:hyperlink r:id="rId41" w:history="1">
        <w:r w:rsidRPr="00E1313C">
          <w:rPr>
            <w:rStyle w:val="af"/>
            <w:rFonts w:ascii="宋体" w:cs="宋体"/>
            <w:kern w:val="0"/>
            <w:sz w:val="24"/>
            <w:szCs w:val="24"/>
          </w:rPr>
          <w:t>http://10.50.17.184/client/</w:t>
        </w:r>
      </w:hyperlink>
    </w:p>
    <w:p w14:paraId="20DACE5A" w14:textId="61F9D0BA" w:rsidR="00E1313C" w:rsidRDefault="00E1313C" w:rsidP="00E1313C">
      <w:pPr>
        <w:rPr>
          <w:rFonts w:ascii="宋体" w:cs="宋体"/>
          <w:color w:val="000000"/>
          <w:kern w:val="0"/>
          <w:sz w:val="24"/>
          <w:szCs w:val="24"/>
          <w:lang w:val="zh-CN"/>
        </w:rPr>
      </w:pPr>
      <w:r>
        <w:rPr>
          <w:rFonts w:ascii="宋体" w:cs="宋体" w:hint="eastAsia"/>
          <w:color w:val="000000"/>
          <w:kern w:val="0"/>
          <w:sz w:val="24"/>
          <w:szCs w:val="24"/>
          <w:lang w:val="zh-CN"/>
        </w:rPr>
        <w:lastRenderedPageBreak/>
        <w:t>测试用户：</w:t>
      </w:r>
      <w:r>
        <w:rPr>
          <w:rFonts w:ascii="宋体" w:cs="宋体"/>
          <w:color w:val="000000"/>
          <w:kern w:val="0"/>
          <w:sz w:val="24"/>
          <w:szCs w:val="24"/>
          <w:lang w:val="zh-CN"/>
        </w:rPr>
        <w:t>fax/123456</w:t>
      </w:r>
    </w:p>
    <w:p w14:paraId="65AB1F45" w14:textId="572170D8" w:rsidR="004F2C6D" w:rsidRDefault="004F2C6D" w:rsidP="00E1313C">
      <w:pPr>
        <w:rPr>
          <w:noProof/>
        </w:rPr>
      </w:pPr>
      <w:r>
        <w:rPr>
          <w:rFonts w:ascii="宋体" w:cs="宋体"/>
          <w:color w:val="000000"/>
          <w:kern w:val="0"/>
          <w:sz w:val="24"/>
          <w:szCs w:val="24"/>
          <w:lang w:val="zh-CN"/>
        </w:rPr>
        <w:t>接口文档</w:t>
      </w:r>
      <w:r>
        <w:rPr>
          <w:rFonts w:ascii="宋体" w:cs="宋体" w:hint="eastAsia"/>
          <w:color w:val="000000"/>
          <w:kern w:val="0"/>
          <w:sz w:val="24"/>
          <w:szCs w:val="24"/>
          <w:lang w:val="zh-CN"/>
        </w:rPr>
        <w:t>：</w:t>
      </w:r>
      <w:r>
        <w:rPr>
          <w:noProof/>
        </w:rPr>
        <w:object w:dxaOrig="1845" w:dyaOrig="841" w14:anchorId="455A0632">
          <v:shape id="_x0000_i1038" type="#_x0000_t75" style="width:92pt;height:42pt" o:ole="">
            <v:imagedata r:id="rId42" o:title=""/>
          </v:shape>
          <o:OLEObject Type="Embed" ProgID="Package" ShapeID="_x0000_i1038" DrawAspect="Content" ObjectID="_1728112920" r:id="rId43"/>
        </w:object>
      </w:r>
    </w:p>
    <w:p w14:paraId="38F2E3E3" w14:textId="63D982D8" w:rsidR="004F2C6D" w:rsidRPr="004F2C6D" w:rsidRDefault="004F2C6D" w:rsidP="00E1313C">
      <w:pPr>
        <w:rPr>
          <w:rFonts w:ascii="宋体" w:cs="宋体"/>
          <w:color w:val="000000"/>
          <w:kern w:val="0"/>
          <w:sz w:val="24"/>
          <w:szCs w:val="24"/>
        </w:rPr>
      </w:pPr>
      <w:r>
        <w:rPr>
          <w:noProof/>
        </w:rPr>
        <w:t>需对接以下接口</w:t>
      </w:r>
      <w:r>
        <w:rPr>
          <w:rFonts w:hint="eastAsia"/>
          <w:noProof/>
        </w:rPr>
        <w:t>：</w:t>
      </w:r>
    </w:p>
    <w:p w14:paraId="46F6926D" w14:textId="2F226FA2" w:rsidR="006E6C27" w:rsidRPr="00402665" w:rsidRDefault="003B422F" w:rsidP="00E1313C">
      <w:pPr>
        <w:rPr>
          <w:noProof/>
        </w:rPr>
      </w:pPr>
      <w:r>
        <w:rPr>
          <w:noProof/>
        </w:rPr>
        <w:drawing>
          <wp:inline distT="0" distB="0" distL="0" distR="0" wp14:anchorId="2ECC9FEF" wp14:editId="7B205AC7">
            <wp:extent cx="2028571" cy="2161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2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11DF28" wp14:editId="56AAFFEF">
            <wp:extent cx="2200000" cy="1085714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9FA0" w14:textId="5D84961F" w:rsidR="00297B9A" w:rsidRDefault="00297B9A" w:rsidP="00297B9A">
      <w:pPr>
        <w:pStyle w:val="2"/>
      </w:pPr>
      <w:r>
        <w:t>核算明细</w:t>
      </w:r>
    </w:p>
    <w:p w14:paraId="706D0FF8" w14:textId="518E737C" w:rsidR="00917FAE" w:rsidRPr="00917FAE" w:rsidRDefault="00917FAE" w:rsidP="00917FAE">
      <w:r>
        <w:t>将图</w:t>
      </w:r>
      <w:r>
        <w:t>6.</w:t>
      </w:r>
      <w:r>
        <w:t>中第</w:t>
      </w:r>
      <w:r>
        <w:rPr>
          <w:rFonts w:hint="eastAsia"/>
        </w:rPr>
        <w:t>2</w:t>
      </w:r>
      <w:r>
        <w:t>步骤</w:t>
      </w:r>
      <w:r>
        <w:rPr>
          <w:rFonts w:hint="eastAsia"/>
        </w:rPr>
        <w:t>“生成指令明细”的数据，生成核算明细给“资金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”，“资金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”</w:t>
      </w:r>
      <w:r>
        <w:t>再通过凭证模板生成凭证</w:t>
      </w:r>
      <w:r>
        <w:rPr>
          <w:rFonts w:hint="eastAsia"/>
        </w:rPr>
        <w:t>。</w:t>
      </w:r>
    </w:p>
    <w:p w14:paraId="7177A836" w14:textId="0F5FFAAC" w:rsidR="00B35BDE" w:rsidRDefault="00B35BDE" w:rsidP="00B35BDE">
      <w:pPr>
        <w:pStyle w:val="1"/>
      </w:pPr>
      <w:r>
        <w:rPr>
          <w:rFonts w:hint="eastAsia"/>
        </w:rPr>
        <w:t>数据查询</w:t>
      </w:r>
    </w:p>
    <w:p w14:paraId="374D71AB" w14:textId="77777777" w:rsidR="00CB447B" w:rsidRDefault="00CB447B" w:rsidP="00CB447B">
      <w:pPr>
        <w:pStyle w:val="2"/>
      </w:pPr>
      <w:r>
        <w:t>交易数据查询</w:t>
      </w:r>
    </w:p>
    <w:p w14:paraId="310E8D8E" w14:textId="77777777" w:rsidR="00CB447B" w:rsidRDefault="00CB447B" w:rsidP="00CB447B">
      <w:r>
        <w:t>提供界面查询图</w:t>
      </w:r>
      <w:r>
        <w:rPr>
          <w:rFonts w:hint="eastAsia"/>
        </w:rPr>
        <w:t>4</w:t>
      </w:r>
      <w:r>
        <w:t>中</w:t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t>中的数据</w:t>
      </w:r>
      <w:r>
        <w:rPr>
          <w:rFonts w:hint="eastAsia"/>
        </w:rPr>
        <w:t>。</w:t>
      </w:r>
    </w:p>
    <w:p w14:paraId="165951A9" w14:textId="77777777" w:rsidR="00CB447B" w:rsidRDefault="00CB447B" w:rsidP="00CB447B">
      <w:r>
        <w:t>转换交易时</w:t>
      </w:r>
      <w:r>
        <w:rPr>
          <w:rFonts w:hint="eastAsia"/>
        </w:rPr>
        <w:t>，</w:t>
      </w:r>
      <w:r>
        <w:t>加一列转入基金</w:t>
      </w:r>
    </w:p>
    <w:p w14:paraId="7B9E8866" w14:textId="77777777" w:rsidR="00CB447B" w:rsidRPr="00232456" w:rsidRDefault="00CB447B" w:rsidP="00CB447B">
      <w:r>
        <w:t>筛选基金</w:t>
      </w:r>
      <w:r>
        <w:rPr>
          <w:rFonts w:hint="eastAsia"/>
        </w:rPr>
        <w:t>，</w:t>
      </w:r>
      <w:r>
        <w:t>可以同时筛选转入转出</w:t>
      </w:r>
    </w:p>
    <w:p w14:paraId="0BE3A040" w14:textId="77777777" w:rsidR="00CB447B" w:rsidRPr="001B2131" w:rsidRDefault="00CB447B" w:rsidP="00CB447B">
      <w:pPr>
        <w:pStyle w:val="2"/>
      </w:pPr>
      <w:r>
        <w:t>指令明细查询</w:t>
      </w:r>
    </w:p>
    <w:p w14:paraId="359D5C4D" w14:textId="4DE0C23D" w:rsidR="00B35BDE" w:rsidRDefault="00CB447B" w:rsidP="003D5F7B">
      <w:r>
        <w:t>提供界面查询图</w:t>
      </w:r>
      <w:r>
        <w:rPr>
          <w:rFonts w:hint="eastAsia"/>
        </w:rPr>
        <w:t>4</w:t>
      </w:r>
      <w:r>
        <w:t>中</w:t>
      </w:r>
      <w:r>
        <w:rPr>
          <w:rFonts w:hint="eastAsia"/>
        </w:rPr>
        <w:t>步骤</w:t>
      </w:r>
      <w:r>
        <w:t>2</w:t>
      </w:r>
      <w:r>
        <w:t>中的数据</w:t>
      </w:r>
    </w:p>
    <w:p w14:paraId="3DDF2766" w14:textId="030177D9" w:rsidR="00123048" w:rsidRDefault="00123048" w:rsidP="00123048">
      <w:pPr>
        <w:pStyle w:val="1"/>
      </w:pPr>
      <w:r>
        <w:rPr>
          <w:rFonts w:hint="eastAsia"/>
        </w:rPr>
        <w:t>接口清单</w:t>
      </w:r>
    </w:p>
    <w:tbl>
      <w:tblPr>
        <w:tblW w:w="7670" w:type="dxa"/>
        <w:tblInd w:w="93" w:type="dxa"/>
        <w:tblLook w:val="04A0" w:firstRow="1" w:lastRow="0" w:firstColumn="1" w:lastColumn="0" w:noHBand="0" w:noVBand="1"/>
      </w:tblPr>
      <w:tblGrid>
        <w:gridCol w:w="980"/>
        <w:gridCol w:w="1120"/>
        <w:gridCol w:w="1360"/>
        <w:gridCol w:w="1300"/>
        <w:gridCol w:w="1492"/>
        <w:gridCol w:w="1418"/>
      </w:tblGrid>
      <w:tr w:rsidR="001C5873" w:rsidRPr="004E53FA" w14:paraId="2E86E931" w14:textId="77777777" w:rsidTr="00F20267">
        <w:trPr>
          <w:trHeight w:val="720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5AA33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接口程序名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F29D0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新增/修改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3EEBF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联机批量标志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AFB96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本次变更内容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A067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提供该接口的上游应用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07360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影响到的下游应用</w:t>
            </w:r>
          </w:p>
        </w:tc>
      </w:tr>
      <w:tr w:rsidR="001C5873" w:rsidRPr="004E53FA" w14:paraId="33FBD5B7" w14:textId="77777777" w:rsidTr="00F20267">
        <w:trPr>
          <w:trHeight w:val="480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CC2F0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i/>
                <w:iCs/>
                <w:color w:val="8DB3E2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i/>
                <w:iCs/>
                <w:color w:val="8DB3E2"/>
                <w:kern w:val="0"/>
                <w:sz w:val="20"/>
                <w:szCs w:val="20"/>
              </w:rPr>
              <w:lastRenderedPageBreak/>
              <w:t>创建客户基本信息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F2543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i/>
                <w:iCs/>
                <w:color w:val="8DB3E2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i/>
                <w:iCs/>
                <w:color w:val="8DB3E2"/>
                <w:kern w:val="0"/>
                <w:sz w:val="20"/>
                <w:szCs w:val="20"/>
              </w:rPr>
              <w:t>新增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55E65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i/>
                <w:iCs/>
                <w:color w:val="8DB3E2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i/>
                <w:iCs/>
                <w:color w:val="8DB3E2"/>
                <w:kern w:val="0"/>
                <w:sz w:val="20"/>
                <w:szCs w:val="20"/>
              </w:rPr>
              <w:t>联机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3277A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i/>
                <w:iCs/>
                <w:color w:val="8DB3E2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i/>
                <w:iCs/>
                <w:color w:val="8DB3E2"/>
                <w:kern w:val="0"/>
                <w:sz w:val="20"/>
                <w:szCs w:val="20"/>
              </w:rPr>
              <w:t>创建客户基本信息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E448A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i/>
                <w:iCs/>
                <w:color w:val="8DB3E2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i/>
                <w:iCs/>
                <w:color w:val="8DB3E2"/>
                <w:kern w:val="0"/>
                <w:sz w:val="20"/>
                <w:szCs w:val="20"/>
              </w:rPr>
              <w:t>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85E70" w14:textId="77777777" w:rsidR="001C5873" w:rsidRPr="004E53FA" w:rsidRDefault="001C5873" w:rsidP="00F20267">
            <w:pPr>
              <w:widowControl/>
              <w:jc w:val="center"/>
              <w:rPr>
                <w:rFonts w:ascii="仿宋_GB2312" w:eastAsia="仿宋_GB2312" w:hAnsi="宋体" w:cs="宋体"/>
                <w:i/>
                <w:iCs/>
                <w:color w:val="8DB3E2"/>
                <w:kern w:val="0"/>
                <w:sz w:val="20"/>
                <w:szCs w:val="20"/>
              </w:rPr>
            </w:pPr>
            <w:r w:rsidRPr="004E53FA">
              <w:rPr>
                <w:rFonts w:ascii="仿宋_GB2312" w:eastAsia="仿宋_GB2312" w:hAnsi="宋体" w:cs="宋体" w:hint="eastAsia"/>
                <w:i/>
                <w:iCs/>
                <w:color w:val="8DB3E2"/>
                <w:kern w:val="0"/>
                <w:sz w:val="20"/>
                <w:szCs w:val="20"/>
              </w:rPr>
              <w:t xml:space="preserve">　</w:t>
            </w:r>
          </w:p>
        </w:tc>
      </w:tr>
    </w:tbl>
    <w:p w14:paraId="1B3620D1" w14:textId="77777777" w:rsidR="001C5873" w:rsidRPr="001C5873" w:rsidRDefault="001C5873" w:rsidP="001C5873"/>
    <w:p w14:paraId="65FF944C" w14:textId="77777777" w:rsidR="00123048" w:rsidRPr="00CB447B" w:rsidRDefault="00123048" w:rsidP="003D5F7B"/>
    <w:p w14:paraId="6685350F" w14:textId="77777777" w:rsidR="00B35BDE" w:rsidRDefault="00B35BDE" w:rsidP="006C1657"/>
    <w:p w14:paraId="5D92EE83" w14:textId="1B8ED85D" w:rsidR="00A0288F" w:rsidRDefault="00A0288F" w:rsidP="00A0288F">
      <w:pPr>
        <w:pStyle w:val="1"/>
      </w:pPr>
      <w:r>
        <w:rPr>
          <w:rFonts w:hint="eastAsia"/>
        </w:rPr>
        <w:t>表结构</w:t>
      </w:r>
    </w:p>
    <w:p w14:paraId="3D5FC2D1" w14:textId="65A3DEA0" w:rsidR="00E62432" w:rsidRDefault="00C75BB5" w:rsidP="00E62432">
      <w:pPr>
        <w:pStyle w:val="2"/>
      </w:pPr>
      <w:r>
        <w:rPr>
          <w:rFonts w:hint="eastAsia"/>
        </w:rPr>
        <w:t>资金交收配置</w:t>
      </w:r>
    </w:p>
    <w:p w14:paraId="18AB82BC" w14:textId="55B94623" w:rsidR="002558A8" w:rsidRDefault="005B30A7" w:rsidP="002558A8">
      <w:r>
        <w:t>基金</w:t>
      </w:r>
      <w:r>
        <w:rPr>
          <w:rFonts w:hint="eastAsia"/>
        </w:rPr>
        <w:t>主</w:t>
      </w:r>
      <w:r>
        <w:t>交收配置表</w:t>
      </w:r>
    </w:p>
    <w:p w14:paraId="2E861983" w14:textId="222AB316" w:rsidR="00DE59B5" w:rsidRPr="00DC1742" w:rsidRDefault="00DE59B5" w:rsidP="002558A8">
      <w:r w:rsidRPr="00DC1742">
        <w:t>表名</w:t>
      </w:r>
      <w:r w:rsidRPr="00DC1742">
        <w:rPr>
          <w:rFonts w:hint="eastAsia"/>
        </w:rPr>
        <w:t>：</w:t>
      </w:r>
      <w:r w:rsidRPr="00DC1742">
        <w:rPr>
          <w:rFonts w:hint="eastAsia"/>
        </w:rPr>
        <w:t>CONF</w:t>
      </w:r>
      <w:r w:rsidRPr="00DC1742">
        <w:t>_</w:t>
      </w:r>
      <w:r w:rsidR="005B30A7">
        <w:t>FUND_</w:t>
      </w:r>
      <w:r w:rsidRPr="00DC1742">
        <w:t>SETTLEMENT</w:t>
      </w:r>
    </w:p>
    <w:p w14:paraId="7AB67638" w14:textId="5B251AEC" w:rsidR="00DE59B5" w:rsidRPr="002558A8" w:rsidRDefault="00DE59B5" w:rsidP="002558A8">
      <w:r w:rsidRPr="00DC1742">
        <w:t>主键</w:t>
      </w:r>
      <w:r w:rsidRPr="00DC1742">
        <w:rPr>
          <w:rFonts w:hint="eastAsia"/>
        </w:rPr>
        <w:t>：</w:t>
      </w:r>
      <w:r w:rsidRPr="00DC1742">
        <w:rPr>
          <w:rFonts w:hint="eastAsia"/>
        </w:rPr>
        <w:t>P</w:t>
      </w:r>
      <w:r w:rsidRPr="00DC1742">
        <w:t>K_</w:t>
      </w:r>
      <w:r w:rsidR="005B30A7" w:rsidRPr="005B30A7">
        <w:t xml:space="preserve"> </w:t>
      </w:r>
      <w:r w:rsidR="005B30A7">
        <w:t>FUND_</w:t>
      </w:r>
      <w:r w:rsidR="005B30A7" w:rsidRPr="00DC1742">
        <w:t xml:space="preserve">SETTLEMENT </w:t>
      </w:r>
      <w:r w:rsidRPr="00DC1742">
        <w:t>(fundcode)</w:t>
      </w:r>
    </w:p>
    <w:p w14:paraId="32F01924" w14:textId="0D173A64" w:rsidR="00785BD6" w:rsidRPr="00785BD6" w:rsidRDefault="00785BD6" w:rsidP="00785BD6"/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5"/>
        <w:gridCol w:w="1718"/>
        <w:gridCol w:w="1975"/>
        <w:gridCol w:w="2758"/>
      </w:tblGrid>
      <w:tr w:rsidR="00C75BB5" w:rsidRPr="008D221D" w14:paraId="13A6C33F" w14:textId="77777777" w:rsidTr="00C75BB5">
        <w:tc>
          <w:tcPr>
            <w:tcW w:w="2475" w:type="dxa"/>
            <w:tcBorders>
              <w:bottom w:val="single" w:sz="4" w:space="0" w:color="auto"/>
            </w:tcBorders>
            <w:shd w:val="clear" w:color="auto" w:fill="5B9BD5"/>
          </w:tcPr>
          <w:p w14:paraId="32B7D6CC" w14:textId="77777777" w:rsidR="00C75BB5" w:rsidRPr="008D221D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字段名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5B9BD5"/>
          </w:tcPr>
          <w:p w14:paraId="51B81185" w14:textId="77777777" w:rsidR="00C75BB5" w:rsidRPr="008D221D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定义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5B9BD5"/>
          </w:tcPr>
          <w:p w14:paraId="1D850B1D" w14:textId="77777777" w:rsidR="00C75BB5" w:rsidRPr="008D221D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空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/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非空</w:t>
            </w: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5B9BD5"/>
          </w:tcPr>
          <w:p w14:paraId="14080B50" w14:textId="77777777" w:rsidR="00C75BB5" w:rsidRPr="008D221D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说明</w:t>
            </w:r>
          </w:p>
        </w:tc>
      </w:tr>
      <w:tr w:rsidR="00C75BB5" w:rsidRPr="008D221D" w14:paraId="32708C4F" w14:textId="77777777" w:rsidTr="00C75BB5">
        <w:tc>
          <w:tcPr>
            <w:tcW w:w="2475" w:type="dxa"/>
            <w:shd w:val="clear" w:color="auto" w:fill="auto"/>
          </w:tcPr>
          <w:p w14:paraId="7F9D10CA" w14:textId="6C1B3CD0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fundcode</w:t>
            </w:r>
          </w:p>
        </w:tc>
        <w:tc>
          <w:tcPr>
            <w:tcW w:w="1718" w:type="dxa"/>
            <w:shd w:val="clear" w:color="auto" w:fill="auto"/>
          </w:tcPr>
          <w:p w14:paraId="479A0B78" w14:textId="47ECFB78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ARCHAR2(6)</w:t>
            </w:r>
          </w:p>
        </w:tc>
        <w:tc>
          <w:tcPr>
            <w:tcW w:w="1975" w:type="dxa"/>
            <w:shd w:val="clear" w:color="auto" w:fill="auto"/>
          </w:tcPr>
          <w:p w14:paraId="7BB6DE9F" w14:textId="77777777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31876669" w14:textId="24633386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基金代码</w:t>
            </w:r>
          </w:p>
        </w:tc>
      </w:tr>
      <w:tr w:rsidR="00C75BB5" w:rsidRPr="008D221D" w14:paraId="5B1E3EDD" w14:textId="77777777" w:rsidTr="00C75BB5">
        <w:tc>
          <w:tcPr>
            <w:tcW w:w="2475" w:type="dxa"/>
            <w:shd w:val="clear" w:color="auto" w:fill="auto"/>
          </w:tcPr>
          <w:p w14:paraId="22C37516" w14:textId="3BE15FDE" w:rsidR="00C75BB5" w:rsidRPr="00301AE6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clearaccount</w:t>
            </w:r>
          </w:p>
        </w:tc>
        <w:tc>
          <w:tcPr>
            <w:tcW w:w="1718" w:type="dxa"/>
            <w:shd w:val="clear" w:color="auto" w:fill="auto"/>
          </w:tcPr>
          <w:p w14:paraId="3F6FA449" w14:textId="03B96AB7" w:rsidR="00C75BB5" w:rsidRPr="008D221D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VARCHAR2(6)</w:t>
            </w:r>
          </w:p>
        </w:tc>
        <w:tc>
          <w:tcPr>
            <w:tcW w:w="1975" w:type="dxa"/>
            <w:shd w:val="clear" w:color="auto" w:fill="auto"/>
          </w:tcPr>
          <w:p w14:paraId="38FE4F73" w14:textId="7B3FB1FD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0F3ABAD5" w14:textId="01152CE6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清算账户编号</w:t>
            </w:r>
          </w:p>
        </w:tc>
      </w:tr>
      <w:tr w:rsidR="00C75BB5" w:rsidRPr="008D221D" w14:paraId="16BFC321" w14:textId="77777777" w:rsidTr="00C75BB5">
        <w:tc>
          <w:tcPr>
            <w:tcW w:w="2475" w:type="dxa"/>
            <w:shd w:val="clear" w:color="auto" w:fill="auto"/>
          </w:tcPr>
          <w:p w14:paraId="325E9B0C" w14:textId="1133E53A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subaccount</w:t>
            </w:r>
          </w:p>
        </w:tc>
        <w:tc>
          <w:tcPr>
            <w:tcW w:w="1718" w:type="dxa"/>
            <w:shd w:val="clear" w:color="auto" w:fill="auto"/>
          </w:tcPr>
          <w:p w14:paraId="726EF160" w14:textId="1B990804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VARCHAR2(6)</w:t>
            </w:r>
          </w:p>
        </w:tc>
        <w:tc>
          <w:tcPr>
            <w:tcW w:w="1975" w:type="dxa"/>
            <w:shd w:val="clear" w:color="auto" w:fill="auto"/>
          </w:tcPr>
          <w:p w14:paraId="252EDDCC" w14:textId="77777777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11FFA092" w14:textId="26E3FCF3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募集账户编号</w:t>
            </w:r>
          </w:p>
        </w:tc>
      </w:tr>
      <w:tr w:rsidR="00C75BB5" w:rsidRPr="008D221D" w14:paraId="1106D9D6" w14:textId="77777777" w:rsidTr="00C75BB5">
        <w:tc>
          <w:tcPr>
            <w:tcW w:w="2475" w:type="dxa"/>
            <w:shd w:val="clear" w:color="auto" w:fill="auto"/>
          </w:tcPr>
          <w:p w14:paraId="55AD8468" w14:textId="4E94961B" w:rsidR="00C75BB5" w:rsidRPr="008D221D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t</w:t>
            </w:r>
            <w:r>
              <w:rPr>
                <w:rFonts w:hint="eastAsia"/>
                <w:sz w:val="18"/>
                <w:szCs w:val="18"/>
                <w:lang w:val="x-none"/>
              </w:rPr>
              <w:t>rustee</w:t>
            </w:r>
            <w:r>
              <w:rPr>
                <w:sz w:val="18"/>
                <w:szCs w:val="18"/>
                <w:lang w:val="x-none"/>
              </w:rPr>
              <w:t>account</w:t>
            </w:r>
          </w:p>
        </w:tc>
        <w:tc>
          <w:tcPr>
            <w:tcW w:w="1718" w:type="dxa"/>
            <w:shd w:val="clear" w:color="auto" w:fill="auto"/>
          </w:tcPr>
          <w:p w14:paraId="7CBD6531" w14:textId="77777777" w:rsidR="00C75BB5" w:rsidRPr="008D221D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08DFF9B9" w14:textId="354F6453" w:rsidR="00C75BB5" w:rsidRPr="008D221D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137BD77F" w14:textId="7E5421C2" w:rsidR="00C75BB5" w:rsidRPr="008D221D" w:rsidRDefault="001F5E26" w:rsidP="001F5E26">
            <w:pPr>
              <w:tabs>
                <w:tab w:val="left" w:pos="1728"/>
              </w:tabs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托管账户编号</w:t>
            </w:r>
          </w:p>
        </w:tc>
      </w:tr>
      <w:tr w:rsidR="00C75BB5" w:rsidRPr="008D221D" w14:paraId="0B320D34" w14:textId="77777777" w:rsidTr="00C75BB5">
        <w:tc>
          <w:tcPr>
            <w:tcW w:w="2475" w:type="dxa"/>
            <w:shd w:val="clear" w:color="auto" w:fill="auto"/>
          </w:tcPr>
          <w:p w14:paraId="4EDFB125" w14:textId="3B5C0B0B" w:rsidR="00C75BB5" w:rsidRPr="00301AE6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</w:t>
            </w:r>
            <w:r w:rsidR="00C75BB5">
              <w:rPr>
                <w:sz w:val="18"/>
                <w:szCs w:val="18"/>
                <w:lang w:val="x-none"/>
              </w:rPr>
              <w:t>hbfjaccount</w:t>
            </w:r>
          </w:p>
        </w:tc>
        <w:tc>
          <w:tcPr>
            <w:tcW w:w="1718" w:type="dxa"/>
            <w:shd w:val="clear" w:color="auto" w:fill="auto"/>
          </w:tcPr>
          <w:p w14:paraId="769BC070" w14:textId="77777777" w:rsidR="00C75BB5" w:rsidRPr="008D221D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50328D63" w14:textId="77777777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3E66DCD1" w14:textId="0DD9EA57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上海备付金账户编号</w:t>
            </w:r>
          </w:p>
        </w:tc>
      </w:tr>
      <w:tr w:rsidR="00C75BB5" w:rsidRPr="008D221D" w14:paraId="0F17EB86" w14:textId="77777777" w:rsidTr="00C75BB5">
        <w:tc>
          <w:tcPr>
            <w:tcW w:w="2475" w:type="dxa"/>
            <w:shd w:val="clear" w:color="auto" w:fill="auto"/>
          </w:tcPr>
          <w:p w14:paraId="1A313E1D" w14:textId="5BC888ED" w:rsidR="00C75BB5" w:rsidRPr="008D221D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szbfjaccount</w:t>
            </w:r>
          </w:p>
        </w:tc>
        <w:tc>
          <w:tcPr>
            <w:tcW w:w="1718" w:type="dxa"/>
            <w:shd w:val="clear" w:color="auto" w:fill="auto"/>
          </w:tcPr>
          <w:p w14:paraId="6E28972E" w14:textId="6485A0B7" w:rsidR="00C75BB5" w:rsidRPr="008D221D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263CA5D7" w14:textId="77777777" w:rsidR="00C75BB5" w:rsidRPr="008D221D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NOT NULL</w:t>
            </w:r>
          </w:p>
        </w:tc>
        <w:tc>
          <w:tcPr>
            <w:tcW w:w="2758" w:type="dxa"/>
            <w:shd w:val="clear" w:color="auto" w:fill="auto"/>
          </w:tcPr>
          <w:p w14:paraId="7FB2F2C2" w14:textId="7BFFBEDA" w:rsidR="00C75BB5" w:rsidRPr="008D221D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深圳备付金账户编号</w:t>
            </w:r>
          </w:p>
        </w:tc>
      </w:tr>
      <w:tr w:rsidR="00C75BB5" w:rsidRPr="008D221D" w14:paraId="2A2C7F41" w14:textId="77777777" w:rsidTr="00C75BB5">
        <w:tc>
          <w:tcPr>
            <w:tcW w:w="2475" w:type="dxa"/>
            <w:shd w:val="clear" w:color="auto" w:fill="auto"/>
          </w:tcPr>
          <w:p w14:paraId="23B32EA6" w14:textId="3C2D6301" w:rsidR="00C75BB5" w:rsidRPr="008D221D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shbfjfeeaccount</w:t>
            </w:r>
          </w:p>
        </w:tc>
        <w:tc>
          <w:tcPr>
            <w:tcW w:w="1718" w:type="dxa"/>
            <w:shd w:val="clear" w:color="auto" w:fill="auto"/>
          </w:tcPr>
          <w:p w14:paraId="2C116E46" w14:textId="67E4010D" w:rsidR="00C75BB5" w:rsidRPr="008D221D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33C03059" w14:textId="77777777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6F0B93A8" w14:textId="1D49BAB1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上海备付金税费户编号</w:t>
            </w:r>
          </w:p>
        </w:tc>
      </w:tr>
      <w:tr w:rsidR="00C75BB5" w:rsidRPr="008D221D" w14:paraId="790CEA1D" w14:textId="77777777" w:rsidTr="00C75BB5">
        <w:tc>
          <w:tcPr>
            <w:tcW w:w="2475" w:type="dxa"/>
            <w:shd w:val="clear" w:color="auto" w:fill="auto"/>
          </w:tcPr>
          <w:p w14:paraId="081AB7C2" w14:textId="211D2AE1" w:rsidR="00C75BB5" w:rsidRDefault="001F5E26" w:rsidP="001F5E26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szbfjfeeaccount</w:t>
            </w:r>
          </w:p>
        </w:tc>
        <w:tc>
          <w:tcPr>
            <w:tcW w:w="1718" w:type="dxa"/>
            <w:shd w:val="clear" w:color="auto" w:fill="auto"/>
          </w:tcPr>
          <w:p w14:paraId="04084A79" w14:textId="4D578840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4D1DB1E3" w14:textId="77777777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073E3892" w14:textId="2A5C3813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深圳备付金税费户编号</w:t>
            </w:r>
          </w:p>
        </w:tc>
      </w:tr>
      <w:tr w:rsidR="00C75BB5" w:rsidRPr="008D221D" w14:paraId="19D28880" w14:textId="77777777" w:rsidTr="00C75BB5">
        <w:tc>
          <w:tcPr>
            <w:tcW w:w="2475" w:type="dxa"/>
            <w:shd w:val="clear" w:color="auto" w:fill="auto"/>
          </w:tcPr>
          <w:p w14:paraId="7F7E59C3" w14:textId="74C4A479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fundfeeaccount</w:t>
            </w:r>
          </w:p>
        </w:tc>
        <w:tc>
          <w:tcPr>
            <w:tcW w:w="1718" w:type="dxa"/>
            <w:shd w:val="clear" w:color="auto" w:fill="auto"/>
          </w:tcPr>
          <w:p w14:paraId="2D46782A" w14:textId="1B55340B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037CB383" w14:textId="77777777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61FF4A4E" w14:textId="144C8212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基金税费户</w:t>
            </w:r>
          </w:p>
        </w:tc>
      </w:tr>
      <w:tr w:rsidR="00C75BB5" w:rsidRPr="008D221D" w14:paraId="272FF14D" w14:textId="77777777" w:rsidTr="00C75BB5">
        <w:tc>
          <w:tcPr>
            <w:tcW w:w="2475" w:type="dxa"/>
            <w:shd w:val="clear" w:color="auto" w:fill="auto"/>
          </w:tcPr>
          <w:p w14:paraId="3CCB5B23" w14:textId="36B51163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trusteesettlerule</w:t>
            </w:r>
          </w:p>
        </w:tc>
        <w:tc>
          <w:tcPr>
            <w:tcW w:w="1718" w:type="dxa"/>
            <w:shd w:val="clear" w:color="auto" w:fill="auto"/>
          </w:tcPr>
          <w:p w14:paraId="60740FE0" w14:textId="2826719C" w:rsidR="00C75BB5" w:rsidRDefault="001F5E26" w:rsidP="001F5E26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sz w:val="18"/>
                <w:szCs w:val="18"/>
                <w:lang w:val="x-none"/>
              </w:rPr>
              <w:t>64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5F91ED20" w14:textId="77777777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7C42BBEA" w14:textId="72405D12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proofErr w:type="gramStart"/>
            <w:r>
              <w:rPr>
                <w:sz w:val="18"/>
                <w:szCs w:val="18"/>
                <w:lang w:val="x-none"/>
              </w:rPr>
              <w:t>托管行交收</w:t>
            </w:r>
            <w:proofErr w:type="gramEnd"/>
            <w:r>
              <w:rPr>
                <w:sz w:val="18"/>
                <w:szCs w:val="18"/>
                <w:lang w:val="x-none"/>
              </w:rPr>
              <w:t>配置编号</w:t>
            </w:r>
          </w:p>
        </w:tc>
      </w:tr>
      <w:tr w:rsidR="00C75BB5" w:rsidRPr="008D221D" w14:paraId="54B6A065" w14:textId="77777777" w:rsidTr="00C75BB5">
        <w:tc>
          <w:tcPr>
            <w:tcW w:w="2475" w:type="dxa"/>
            <w:shd w:val="clear" w:color="auto" w:fill="auto"/>
          </w:tcPr>
          <w:p w14:paraId="7548E306" w14:textId="6D21547E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innersettlerule</w:t>
            </w:r>
          </w:p>
        </w:tc>
        <w:tc>
          <w:tcPr>
            <w:tcW w:w="1718" w:type="dxa"/>
            <w:shd w:val="clear" w:color="auto" w:fill="auto"/>
          </w:tcPr>
          <w:p w14:paraId="083A4509" w14:textId="59BE98C8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sz w:val="18"/>
                <w:szCs w:val="18"/>
                <w:lang w:val="x-none"/>
              </w:rPr>
              <w:t>64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3E771474" w14:textId="77777777" w:rsidR="00C75BB5" w:rsidRDefault="00C75BB5" w:rsidP="00C75BB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79588A17" w14:textId="3062C737" w:rsidR="00C75BB5" w:rsidRDefault="001F5E26" w:rsidP="00C75BB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内部转账配置编号</w:t>
            </w:r>
          </w:p>
        </w:tc>
      </w:tr>
      <w:tr w:rsidR="00540AFE" w:rsidRPr="008D221D" w14:paraId="73E79343" w14:textId="77777777" w:rsidTr="00C75BB5">
        <w:tc>
          <w:tcPr>
            <w:tcW w:w="2475" w:type="dxa"/>
            <w:shd w:val="clear" w:color="auto" w:fill="auto"/>
          </w:tcPr>
          <w:p w14:paraId="5B4E3C2C" w14:textId="6FCCA49D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Operator</w:t>
            </w:r>
          </w:p>
        </w:tc>
        <w:tc>
          <w:tcPr>
            <w:tcW w:w="1718" w:type="dxa"/>
            <w:shd w:val="clear" w:color="auto" w:fill="auto"/>
          </w:tcPr>
          <w:p w14:paraId="636741B8" w14:textId="18D41ED6" w:rsidR="00540AFE" w:rsidRPr="008D221D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ARCHAR2(32)</w:t>
            </w:r>
          </w:p>
        </w:tc>
        <w:tc>
          <w:tcPr>
            <w:tcW w:w="1975" w:type="dxa"/>
            <w:shd w:val="clear" w:color="auto" w:fill="auto"/>
          </w:tcPr>
          <w:p w14:paraId="0B51129A" w14:textId="77777777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404360DB" w14:textId="1CAFBEB4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经办人</w:t>
            </w:r>
          </w:p>
        </w:tc>
      </w:tr>
      <w:tr w:rsidR="00540AFE" w:rsidRPr="008D221D" w14:paraId="2055B065" w14:textId="77777777" w:rsidTr="00C75BB5">
        <w:tc>
          <w:tcPr>
            <w:tcW w:w="2475" w:type="dxa"/>
            <w:shd w:val="clear" w:color="auto" w:fill="auto"/>
          </w:tcPr>
          <w:p w14:paraId="7873F770" w14:textId="1D33B365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c</w:t>
            </w:r>
            <w:r>
              <w:rPr>
                <w:sz w:val="18"/>
                <w:szCs w:val="18"/>
                <w:lang w:val="x-none"/>
              </w:rPr>
              <w:t>hecker</w:t>
            </w:r>
          </w:p>
        </w:tc>
        <w:tc>
          <w:tcPr>
            <w:tcW w:w="1718" w:type="dxa"/>
            <w:shd w:val="clear" w:color="auto" w:fill="auto"/>
          </w:tcPr>
          <w:p w14:paraId="13E874E8" w14:textId="6375DF6A" w:rsidR="00540AFE" w:rsidRPr="008D221D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ARCHAR2(32)</w:t>
            </w:r>
          </w:p>
        </w:tc>
        <w:tc>
          <w:tcPr>
            <w:tcW w:w="1975" w:type="dxa"/>
            <w:shd w:val="clear" w:color="auto" w:fill="auto"/>
          </w:tcPr>
          <w:p w14:paraId="57D9AD70" w14:textId="77777777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54DF94A0" w14:textId="3C08C86A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复核人</w:t>
            </w:r>
          </w:p>
        </w:tc>
      </w:tr>
      <w:tr w:rsidR="00540AFE" w:rsidRPr="008D221D" w14:paraId="2DFEB1F0" w14:textId="77777777" w:rsidTr="00C75BB5">
        <w:tc>
          <w:tcPr>
            <w:tcW w:w="2475" w:type="dxa"/>
            <w:shd w:val="clear" w:color="auto" w:fill="auto"/>
          </w:tcPr>
          <w:p w14:paraId="2BDB9586" w14:textId="7A264267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i</w:t>
            </w:r>
            <w:r>
              <w:rPr>
                <w:rFonts w:hint="eastAsia"/>
                <w:sz w:val="18"/>
                <w:szCs w:val="18"/>
                <w:lang w:val="x-none"/>
              </w:rPr>
              <w:t>nsert</w:t>
            </w:r>
            <w:r>
              <w:rPr>
                <w:sz w:val="18"/>
                <w:szCs w:val="18"/>
                <w:lang w:val="x-none"/>
              </w:rPr>
              <w:t>timestamp</w:t>
            </w:r>
          </w:p>
        </w:tc>
        <w:tc>
          <w:tcPr>
            <w:tcW w:w="1718" w:type="dxa"/>
            <w:shd w:val="clear" w:color="auto" w:fill="auto"/>
          </w:tcPr>
          <w:p w14:paraId="2203F825" w14:textId="77777777" w:rsidR="00540AFE" w:rsidRPr="00C37149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975" w:type="dxa"/>
            <w:shd w:val="clear" w:color="auto" w:fill="auto"/>
          </w:tcPr>
          <w:p w14:paraId="0D535B57" w14:textId="77777777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51E3DF69" w14:textId="77777777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插入时间</w:t>
            </w:r>
          </w:p>
        </w:tc>
      </w:tr>
      <w:tr w:rsidR="00540AFE" w:rsidRPr="008D221D" w14:paraId="0EB88E05" w14:textId="77777777" w:rsidTr="00C75BB5">
        <w:tc>
          <w:tcPr>
            <w:tcW w:w="2475" w:type="dxa"/>
            <w:shd w:val="clear" w:color="auto" w:fill="auto"/>
          </w:tcPr>
          <w:p w14:paraId="1EFD0228" w14:textId="321F4B29" w:rsidR="00540AFE" w:rsidRPr="00DE1EAF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updatetimestamp</w:t>
            </w:r>
          </w:p>
        </w:tc>
        <w:tc>
          <w:tcPr>
            <w:tcW w:w="1718" w:type="dxa"/>
            <w:shd w:val="clear" w:color="auto" w:fill="auto"/>
          </w:tcPr>
          <w:p w14:paraId="6B487452" w14:textId="77777777" w:rsidR="00540AFE" w:rsidRPr="00C37149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975" w:type="dxa"/>
            <w:shd w:val="clear" w:color="auto" w:fill="auto"/>
          </w:tcPr>
          <w:p w14:paraId="55A36C0B" w14:textId="77777777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7974BE61" w14:textId="77777777" w:rsidR="00540AFE" w:rsidRPr="00DD6B78" w:rsidRDefault="00540AFE" w:rsidP="00540AFE">
            <w:pPr>
              <w:spacing w:after="72"/>
            </w:pPr>
            <w:r>
              <w:rPr>
                <w:rFonts w:hint="eastAsia"/>
                <w:sz w:val="18"/>
                <w:szCs w:val="18"/>
                <w:lang w:val="x-none"/>
              </w:rPr>
              <w:t>更新</w:t>
            </w:r>
            <w:r>
              <w:rPr>
                <w:rFonts w:hint="eastAsia"/>
              </w:rPr>
              <w:t>时间</w:t>
            </w:r>
          </w:p>
        </w:tc>
      </w:tr>
      <w:tr w:rsidR="00540AFE" w:rsidRPr="008D221D" w14:paraId="30D38BD2" w14:textId="77777777" w:rsidTr="00C75BB5">
        <w:tc>
          <w:tcPr>
            <w:tcW w:w="2475" w:type="dxa"/>
            <w:shd w:val="clear" w:color="auto" w:fill="auto"/>
          </w:tcPr>
          <w:p w14:paraId="7866D6DF" w14:textId="02748FE2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source</w:t>
            </w:r>
          </w:p>
        </w:tc>
        <w:tc>
          <w:tcPr>
            <w:tcW w:w="1718" w:type="dxa"/>
            <w:shd w:val="clear" w:color="auto" w:fill="auto"/>
          </w:tcPr>
          <w:p w14:paraId="1C4E13DD" w14:textId="4CC08853" w:rsidR="00540AFE" w:rsidRPr="00DE1EAF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ARCHAR2(16)</w:t>
            </w:r>
          </w:p>
        </w:tc>
        <w:tc>
          <w:tcPr>
            <w:tcW w:w="1975" w:type="dxa"/>
            <w:shd w:val="clear" w:color="auto" w:fill="auto"/>
          </w:tcPr>
          <w:p w14:paraId="7A5CB9A8" w14:textId="77777777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524B60F6" w14:textId="113AACFA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数据源：</w:t>
            </w:r>
            <w:r>
              <w:rPr>
                <w:rFonts w:hint="eastAsia"/>
                <w:sz w:val="18"/>
                <w:szCs w:val="18"/>
                <w:lang w:val="x-none"/>
              </w:rPr>
              <w:t>o</w:t>
            </w:r>
            <w:r>
              <w:rPr>
                <w:sz w:val="18"/>
                <w:szCs w:val="18"/>
                <w:lang w:val="x-none"/>
              </w:rPr>
              <w:t>ms,newecc</w:t>
            </w:r>
          </w:p>
        </w:tc>
      </w:tr>
      <w:tr w:rsidR="00540AFE" w:rsidRPr="008D221D" w14:paraId="311EBDE5" w14:textId="77777777" w:rsidTr="00C75BB5">
        <w:tc>
          <w:tcPr>
            <w:tcW w:w="2475" w:type="dxa"/>
            <w:shd w:val="clear" w:color="auto" w:fill="auto"/>
          </w:tcPr>
          <w:p w14:paraId="010B3006" w14:textId="1229CC44" w:rsidR="00540AFE" w:rsidRPr="00DE1EAF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status</w:t>
            </w:r>
          </w:p>
        </w:tc>
        <w:tc>
          <w:tcPr>
            <w:tcW w:w="1718" w:type="dxa"/>
            <w:shd w:val="clear" w:color="auto" w:fill="auto"/>
          </w:tcPr>
          <w:p w14:paraId="253DFA13" w14:textId="25CEE8C1" w:rsidR="00540AFE" w:rsidRPr="00DE1EAF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C</w:t>
            </w:r>
            <w:r>
              <w:rPr>
                <w:sz w:val="18"/>
                <w:szCs w:val="18"/>
                <w:lang w:val="x-none"/>
              </w:rPr>
              <w:t>HAR(1)</w:t>
            </w:r>
          </w:p>
        </w:tc>
        <w:tc>
          <w:tcPr>
            <w:tcW w:w="1975" w:type="dxa"/>
            <w:shd w:val="clear" w:color="auto" w:fill="auto"/>
          </w:tcPr>
          <w:p w14:paraId="55AF5E9A" w14:textId="77777777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43CD2C06" w14:textId="7E77A891" w:rsidR="00540AFE" w:rsidRDefault="00540AFE" w:rsidP="00540AF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状态</w:t>
            </w:r>
          </w:p>
        </w:tc>
      </w:tr>
    </w:tbl>
    <w:p w14:paraId="0F6C5515" w14:textId="77777777" w:rsidR="00B22C3C" w:rsidRDefault="00B22C3C" w:rsidP="00DE4088"/>
    <w:p w14:paraId="257D2996" w14:textId="319C6449" w:rsidR="00656277" w:rsidRDefault="005B30A7" w:rsidP="00DE4088">
      <w:r>
        <w:t>基金</w:t>
      </w:r>
      <w:r w:rsidR="00965E7D">
        <w:t>销售机构</w:t>
      </w:r>
      <w:r w:rsidR="00656277">
        <w:t>交收日期配置</w:t>
      </w:r>
    </w:p>
    <w:p w14:paraId="5578C032" w14:textId="488AD827" w:rsidR="00DE59B5" w:rsidRDefault="00DE59B5" w:rsidP="00DE4088">
      <w:r>
        <w:t>表名</w:t>
      </w:r>
      <w:r>
        <w:rPr>
          <w:rFonts w:hint="eastAsia"/>
        </w:rPr>
        <w:t>：</w:t>
      </w:r>
      <w:r>
        <w:t>CONF_FUND</w:t>
      </w:r>
      <w:r w:rsidR="00965E7D">
        <w:t>_AGENCY</w:t>
      </w:r>
      <w:r>
        <w:t>_PAYDAY</w:t>
      </w:r>
    </w:p>
    <w:p w14:paraId="4E589C13" w14:textId="07B7C15C" w:rsidR="00DE59B5" w:rsidRDefault="00DE59B5" w:rsidP="00DE4088">
      <w:r>
        <w:t>主键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K_FUND_</w:t>
      </w:r>
      <w:r w:rsidR="00965E7D">
        <w:t>AGENCY_</w:t>
      </w:r>
      <w:proofErr w:type="gramStart"/>
      <w:r>
        <w:t>PAYDAY(</w:t>
      </w:r>
      <w:proofErr w:type="gramEnd"/>
      <w:r>
        <w:t>fundcode,distributorcode,tradetype)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5"/>
        <w:gridCol w:w="1718"/>
        <w:gridCol w:w="1975"/>
        <w:gridCol w:w="2758"/>
      </w:tblGrid>
      <w:tr w:rsidR="00656277" w:rsidRPr="008D221D" w14:paraId="4F0DF60D" w14:textId="77777777" w:rsidTr="00DA0DB2">
        <w:tc>
          <w:tcPr>
            <w:tcW w:w="2475" w:type="dxa"/>
            <w:tcBorders>
              <w:bottom w:val="single" w:sz="4" w:space="0" w:color="auto"/>
            </w:tcBorders>
            <w:shd w:val="clear" w:color="auto" w:fill="5B9BD5"/>
          </w:tcPr>
          <w:p w14:paraId="48FCF910" w14:textId="77777777" w:rsidR="00656277" w:rsidRPr="008D221D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lastRenderedPageBreak/>
              <w:t>字段名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5B9BD5"/>
          </w:tcPr>
          <w:p w14:paraId="2BEBC49D" w14:textId="77777777" w:rsidR="00656277" w:rsidRPr="008D221D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定义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5B9BD5"/>
          </w:tcPr>
          <w:p w14:paraId="0EE280CC" w14:textId="77777777" w:rsidR="00656277" w:rsidRPr="008D221D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空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/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非空</w:t>
            </w: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5B9BD5"/>
          </w:tcPr>
          <w:p w14:paraId="2273C9B5" w14:textId="77777777" w:rsidR="00656277" w:rsidRPr="008D221D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说明</w:t>
            </w:r>
          </w:p>
        </w:tc>
      </w:tr>
      <w:tr w:rsidR="00656277" w:rsidRPr="008D221D" w14:paraId="3A0E7C64" w14:textId="77777777" w:rsidTr="00DA0DB2">
        <w:tc>
          <w:tcPr>
            <w:tcW w:w="2475" w:type="dxa"/>
            <w:shd w:val="clear" w:color="auto" w:fill="auto"/>
          </w:tcPr>
          <w:p w14:paraId="65A52DA2" w14:textId="77777777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fundcode</w:t>
            </w:r>
          </w:p>
        </w:tc>
        <w:tc>
          <w:tcPr>
            <w:tcW w:w="1718" w:type="dxa"/>
            <w:shd w:val="clear" w:color="auto" w:fill="auto"/>
          </w:tcPr>
          <w:p w14:paraId="0CD482AF" w14:textId="77777777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ARCHAR2(6)</w:t>
            </w:r>
          </w:p>
        </w:tc>
        <w:tc>
          <w:tcPr>
            <w:tcW w:w="1975" w:type="dxa"/>
            <w:shd w:val="clear" w:color="auto" w:fill="auto"/>
          </w:tcPr>
          <w:p w14:paraId="4FA63D74" w14:textId="77777777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379068BA" w14:textId="77777777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基金代码</w:t>
            </w:r>
          </w:p>
        </w:tc>
      </w:tr>
      <w:tr w:rsidR="00656277" w:rsidRPr="008D221D" w14:paraId="58D11011" w14:textId="77777777" w:rsidTr="00DA0DB2">
        <w:tc>
          <w:tcPr>
            <w:tcW w:w="2475" w:type="dxa"/>
            <w:shd w:val="clear" w:color="auto" w:fill="auto"/>
          </w:tcPr>
          <w:p w14:paraId="344E14CA" w14:textId="49B9807D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b</w:t>
            </w:r>
            <w:r>
              <w:rPr>
                <w:rFonts w:hint="eastAsia"/>
                <w:sz w:val="18"/>
                <w:szCs w:val="18"/>
                <w:lang w:val="x-none"/>
              </w:rPr>
              <w:t>ase</w:t>
            </w:r>
            <w:r>
              <w:rPr>
                <w:sz w:val="18"/>
                <w:szCs w:val="18"/>
                <w:lang w:val="x-none"/>
              </w:rPr>
              <w:t>code</w:t>
            </w:r>
          </w:p>
        </w:tc>
        <w:tc>
          <w:tcPr>
            <w:tcW w:w="1718" w:type="dxa"/>
            <w:shd w:val="clear" w:color="auto" w:fill="auto"/>
          </w:tcPr>
          <w:p w14:paraId="328061E0" w14:textId="270B006E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ARCHAR2(6)</w:t>
            </w:r>
          </w:p>
        </w:tc>
        <w:tc>
          <w:tcPr>
            <w:tcW w:w="1975" w:type="dxa"/>
            <w:shd w:val="clear" w:color="auto" w:fill="auto"/>
          </w:tcPr>
          <w:p w14:paraId="023795B6" w14:textId="77777777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29771799" w14:textId="12B05234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基准基金</w:t>
            </w:r>
          </w:p>
        </w:tc>
      </w:tr>
      <w:tr w:rsidR="00656277" w:rsidRPr="008D221D" w14:paraId="6F6D5C7A" w14:textId="77777777" w:rsidTr="00DA0DB2">
        <w:tc>
          <w:tcPr>
            <w:tcW w:w="2475" w:type="dxa"/>
            <w:shd w:val="clear" w:color="auto" w:fill="auto"/>
          </w:tcPr>
          <w:p w14:paraId="58C6D37B" w14:textId="77777777" w:rsidR="00656277" w:rsidRPr="00301AE6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distributor</w:t>
            </w:r>
            <w:r>
              <w:rPr>
                <w:sz w:val="18"/>
                <w:szCs w:val="18"/>
                <w:lang w:val="x-none"/>
              </w:rPr>
              <w:t>code</w:t>
            </w:r>
          </w:p>
        </w:tc>
        <w:tc>
          <w:tcPr>
            <w:tcW w:w="1718" w:type="dxa"/>
            <w:shd w:val="clear" w:color="auto" w:fill="auto"/>
          </w:tcPr>
          <w:p w14:paraId="5EABF6A4" w14:textId="77777777" w:rsidR="00656277" w:rsidRPr="008D221D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VARCHAR2(6)</w:t>
            </w:r>
          </w:p>
        </w:tc>
        <w:tc>
          <w:tcPr>
            <w:tcW w:w="1975" w:type="dxa"/>
            <w:shd w:val="clear" w:color="auto" w:fill="auto"/>
          </w:tcPr>
          <w:p w14:paraId="0621CD12" w14:textId="77777777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59C4D6B2" w14:textId="77777777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机构代码</w:t>
            </w:r>
          </w:p>
        </w:tc>
      </w:tr>
      <w:tr w:rsidR="00656277" w:rsidRPr="008D221D" w14:paraId="3465E6D9" w14:textId="77777777" w:rsidTr="00DA0DB2">
        <w:tc>
          <w:tcPr>
            <w:tcW w:w="2475" w:type="dxa"/>
            <w:shd w:val="clear" w:color="auto" w:fill="auto"/>
          </w:tcPr>
          <w:p w14:paraId="7D544A9E" w14:textId="0F35CA8D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Fundname</w:t>
            </w:r>
          </w:p>
        </w:tc>
        <w:tc>
          <w:tcPr>
            <w:tcW w:w="1718" w:type="dxa"/>
            <w:shd w:val="clear" w:color="auto" w:fill="auto"/>
          </w:tcPr>
          <w:p w14:paraId="25BF7B72" w14:textId="30929363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ARCHAR2(64)</w:t>
            </w:r>
          </w:p>
        </w:tc>
        <w:tc>
          <w:tcPr>
            <w:tcW w:w="1975" w:type="dxa"/>
            <w:shd w:val="clear" w:color="auto" w:fill="auto"/>
          </w:tcPr>
          <w:p w14:paraId="3DEF9B8E" w14:textId="77777777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2C2F79F1" w14:textId="1629F603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基金简称</w:t>
            </w:r>
          </w:p>
        </w:tc>
      </w:tr>
      <w:tr w:rsidR="00656277" w:rsidRPr="008D221D" w14:paraId="7C41645D" w14:textId="77777777" w:rsidTr="00DA0DB2">
        <w:tc>
          <w:tcPr>
            <w:tcW w:w="2475" w:type="dxa"/>
            <w:shd w:val="clear" w:color="auto" w:fill="auto"/>
          </w:tcPr>
          <w:p w14:paraId="179847A8" w14:textId="789A4849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Tradetype</w:t>
            </w:r>
          </w:p>
        </w:tc>
        <w:tc>
          <w:tcPr>
            <w:tcW w:w="1718" w:type="dxa"/>
            <w:shd w:val="clear" w:color="auto" w:fill="auto"/>
          </w:tcPr>
          <w:p w14:paraId="4801B70C" w14:textId="065F1511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VARCHAR</w:t>
            </w:r>
            <w:r>
              <w:rPr>
                <w:sz w:val="18"/>
                <w:szCs w:val="18"/>
                <w:lang w:val="x-none"/>
              </w:rPr>
              <w:t>2(16)</w:t>
            </w:r>
          </w:p>
        </w:tc>
        <w:tc>
          <w:tcPr>
            <w:tcW w:w="1975" w:type="dxa"/>
            <w:shd w:val="clear" w:color="auto" w:fill="auto"/>
          </w:tcPr>
          <w:p w14:paraId="04D817FC" w14:textId="77777777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711CE31B" w14:textId="141AB6D9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交易类型</w:t>
            </w:r>
          </w:p>
        </w:tc>
      </w:tr>
      <w:tr w:rsidR="00656277" w:rsidRPr="008D221D" w14:paraId="7ED55E1A" w14:textId="77777777" w:rsidTr="00DA0DB2">
        <w:tc>
          <w:tcPr>
            <w:tcW w:w="2475" w:type="dxa"/>
            <w:shd w:val="clear" w:color="auto" w:fill="auto"/>
          </w:tcPr>
          <w:p w14:paraId="3D16D060" w14:textId="7D9F72E8" w:rsidR="00656277" w:rsidRDefault="00DB6119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</w:t>
            </w:r>
            <w:r w:rsidR="00656277">
              <w:rPr>
                <w:sz w:val="18"/>
                <w:szCs w:val="18"/>
                <w:lang w:val="x-none"/>
              </w:rPr>
              <w:t>ettletype</w:t>
            </w:r>
          </w:p>
        </w:tc>
        <w:tc>
          <w:tcPr>
            <w:tcW w:w="1718" w:type="dxa"/>
            <w:shd w:val="clear" w:color="auto" w:fill="auto"/>
          </w:tcPr>
          <w:p w14:paraId="2F44CAD8" w14:textId="59BD8296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ARCHAR2(32)</w:t>
            </w:r>
          </w:p>
        </w:tc>
        <w:tc>
          <w:tcPr>
            <w:tcW w:w="1975" w:type="dxa"/>
            <w:shd w:val="clear" w:color="auto" w:fill="auto"/>
          </w:tcPr>
          <w:p w14:paraId="7D267D62" w14:textId="77777777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48A50C4A" w14:textId="635D0E25" w:rsidR="00656277" w:rsidRDefault="0065627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交收方式：</w:t>
            </w:r>
            <w:r w:rsidR="00DB6119">
              <w:rPr>
                <w:rFonts w:hint="eastAsia"/>
                <w:sz w:val="18"/>
                <w:szCs w:val="18"/>
                <w:lang w:val="x-none"/>
              </w:rPr>
              <w:t>Q</w:t>
            </w:r>
            <w:r w:rsidR="00DB6119">
              <w:rPr>
                <w:sz w:val="18"/>
                <w:szCs w:val="18"/>
                <w:lang w:val="x-none"/>
              </w:rPr>
              <w:t>E:</w:t>
            </w:r>
            <w:r w:rsidR="00DB6119">
              <w:rPr>
                <w:sz w:val="18"/>
                <w:szCs w:val="18"/>
                <w:lang w:val="x-none"/>
              </w:rPr>
              <w:t>全额</w:t>
            </w:r>
            <w:r w:rsidR="00DB6119">
              <w:rPr>
                <w:rFonts w:hint="eastAsia"/>
                <w:sz w:val="18"/>
                <w:szCs w:val="18"/>
                <w:lang w:val="x-none"/>
              </w:rPr>
              <w:t>，</w:t>
            </w:r>
            <w:r w:rsidR="00DB6119">
              <w:rPr>
                <w:sz w:val="18"/>
                <w:szCs w:val="18"/>
                <w:lang w:val="x-none"/>
              </w:rPr>
              <w:t>JE</w:t>
            </w:r>
            <w:r w:rsidR="00DB6119">
              <w:rPr>
                <w:rFonts w:hint="eastAsia"/>
                <w:sz w:val="18"/>
                <w:szCs w:val="18"/>
                <w:lang w:val="x-none"/>
              </w:rPr>
              <w:t>：</w:t>
            </w:r>
            <w:r w:rsidR="00DB6119">
              <w:rPr>
                <w:sz w:val="18"/>
                <w:szCs w:val="18"/>
                <w:lang w:val="x-none"/>
              </w:rPr>
              <w:t>净额</w:t>
            </w:r>
          </w:p>
        </w:tc>
      </w:tr>
      <w:tr w:rsidR="00DB6119" w:rsidRPr="008D221D" w14:paraId="626EE9FB" w14:textId="77777777" w:rsidTr="00965E7D">
        <w:tc>
          <w:tcPr>
            <w:tcW w:w="2475" w:type="dxa"/>
            <w:shd w:val="clear" w:color="auto" w:fill="FFFF00"/>
          </w:tcPr>
          <w:p w14:paraId="77879BF4" w14:textId="73C569EF" w:rsidR="00DB6119" w:rsidRDefault="00DB6119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trusteepaydays</w:t>
            </w:r>
          </w:p>
        </w:tc>
        <w:tc>
          <w:tcPr>
            <w:tcW w:w="1718" w:type="dxa"/>
            <w:shd w:val="clear" w:color="auto" w:fill="FFFF00"/>
          </w:tcPr>
          <w:p w14:paraId="2876E1CB" w14:textId="0CDA62D0" w:rsidR="00DB6119" w:rsidRDefault="00DB6119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I</w:t>
            </w:r>
            <w:r>
              <w:rPr>
                <w:sz w:val="18"/>
                <w:szCs w:val="18"/>
                <w:lang w:val="x-none"/>
              </w:rPr>
              <w:t>NTEGER</w:t>
            </w:r>
          </w:p>
        </w:tc>
        <w:tc>
          <w:tcPr>
            <w:tcW w:w="1975" w:type="dxa"/>
            <w:shd w:val="clear" w:color="auto" w:fill="FFFF00"/>
          </w:tcPr>
          <w:p w14:paraId="73C0EFDA" w14:textId="77777777" w:rsidR="00DB6119" w:rsidRDefault="00DB6119" w:rsidP="00DA0DB2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FFFF00"/>
          </w:tcPr>
          <w:p w14:paraId="4BBE667F" w14:textId="1ADBFD87" w:rsidR="00DB6119" w:rsidRDefault="00DB6119" w:rsidP="00DA0DB2">
            <w:pPr>
              <w:spacing w:after="72"/>
              <w:rPr>
                <w:sz w:val="18"/>
                <w:szCs w:val="18"/>
                <w:lang w:val="x-none"/>
              </w:rPr>
            </w:pP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托管行交收</w:t>
            </w:r>
            <w:proofErr w:type="gramEnd"/>
            <w:r>
              <w:rPr>
                <w:rFonts w:hint="eastAsia"/>
                <w:sz w:val="18"/>
                <w:szCs w:val="18"/>
                <w:lang w:val="x-none"/>
              </w:rPr>
              <w:t>日期</w:t>
            </w:r>
          </w:p>
        </w:tc>
      </w:tr>
      <w:tr w:rsidR="00DB6119" w:rsidRPr="008D221D" w14:paraId="18B60298" w14:textId="77777777" w:rsidTr="00DA0DB2">
        <w:tc>
          <w:tcPr>
            <w:tcW w:w="2475" w:type="dxa"/>
            <w:shd w:val="clear" w:color="auto" w:fill="auto"/>
          </w:tcPr>
          <w:p w14:paraId="24FCDA76" w14:textId="0D1F6D5D" w:rsidR="00DB6119" w:rsidRPr="00965E7D" w:rsidRDefault="00DB6119" w:rsidP="00DA0DB2">
            <w:pPr>
              <w:spacing w:after="72"/>
              <w:rPr>
                <w:sz w:val="18"/>
                <w:szCs w:val="18"/>
                <w:lang w:val="x-none"/>
              </w:rPr>
            </w:pPr>
            <w:r w:rsidRPr="00965E7D">
              <w:rPr>
                <w:sz w:val="18"/>
                <w:szCs w:val="18"/>
                <w:lang w:val="x-none"/>
              </w:rPr>
              <w:t>organpaydays</w:t>
            </w:r>
          </w:p>
        </w:tc>
        <w:tc>
          <w:tcPr>
            <w:tcW w:w="1718" w:type="dxa"/>
            <w:shd w:val="clear" w:color="auto" w:fill="auto"/>
          </w:tcPr>
          <w:p w14:paraId="1355A68E" w14:textId="08212655" w:rsidR="00DB6119" w:rsidRPr="00965E7D" w:rsidRDefault="00DB6119" w:rsidP="00DA0DB2">
            <w:pPr>
              <w:spacing w:after="72"/>
              <w:rPr>
                <w:sz w:val="18"/>
                <w:szCs w:val="18"/>
                <w:lang w:val="x-none"/>
              </w:rPr>
            </w:pPr>
            <w:r w:rsidRPr="00965E7D">
              <w:rPr>
                <w:rFonts w:hint="eastAsia"/>
                <w:sz w:val="18"/>
                <w:szCs w:val="18"/>
                <w:lang w:val="x-none"/>
              </w:rPr>
              <w:t>I</w:t>
            </w:r>
            <w:r w:rsidRPr="00965E7D">
              <w:rPr>
                <w:sz w:val="18"/>
                <w:szCs w:val="18"/>
                <w:lang w:val="x-none"/>
              </w:rPr>
              <w:t>NTEGER</w:t>
            </w:r>
          </w:p>
        </w:tc>
        <w:tc>
          <w:tcPr>
            <w:tcW w:w="1975" w:type="dxa"/>
            <w:shd w:val="clear" w:color="auto" w:fill="auto"/>
          </w:tcPr>
          <w:p w14:paraId="57E34637" w14:textId="77777777" w:rsidR="00DB6119" w:rsidRPr="00965E7D" w:rsidRDefault="00DB6119" w:rsidP="00DA0DB2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45098166" w14:textId="7C99BD2F" w:rsidR="00DB6119" w:rsidRPr="00965E7D" w:rsidRDefault="00DB6119" w:rsidP="00DA0DB2">
            <w:pPr>
              <w:spacing w:after="72"/>
              <w:rPr>
                <w:sz w:val="18"/>
                <w:szCs w:val="18"/>
                <w:lang w:val="x-none"/>
              </w:rPr>
            </w:pPr>
            <w:r w:rsidRPr="00965E7D">
              <w:rPr>
                <w:rFonts w:hint="eastAsia"/>
                <w:sz w:val="18"/>
                <w:szCs w:val="18"/>
                <w:lang w:val="x-none"/>
              </w:rPr>
              <w:t>销售机构交收日期</w:t>
            </w:r>
          </w:p>
        </w:tc>
      </w:tr>
      <w:tr w:rsidR="00B119CE" w:rsidRPr="008D221D" w14:paraId="36E3AB8D" w14:textId="77777777" w:rsidTr="00DA0DB2">
        <w:tc>
          <w:tcPr>
            <w:tcW w:w="2475" w:type="dxa"/>
            <w:shd w:val="clear" w:color="auto" w:fill="auto"/>
          </w:tcPr>
          <w:p w14:paraId="5DEB65DF" w14:textId="67A6BC21" w:rsidR="00B119CE" w:rsidRPr="00965E7D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Operator</w:t>
            </w:r>
          </w:p>
        </w:tc>
        <w:tc>
          <w:tcPr>
            <w:tcW w:w="1718" w:type="dxa"/>
            <w:shd w:val="clear" w:color="auto" w:fill="auto"/>
          </w:tcPr>
          <w:p w14:paraId="2AB00896" w14:textId="028C3EB8" w:rsidR="00B119CE" w:rsidRPr="00965E7D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ARCHAR2(32)</w:t>
            </w:r>
          </w:p>
        </w:tc>
        <w:tc>
          <w:tcPr>
            <w:tcW w:w="1975" w:type="dxa"/>
            <w:shd w:val="clear" w:color="auto" w:fill="auto"/>
          </w:tcPr>
          <w:p w14:paraId="3E461D89" w14:textId="77777777" w:rsidR="00B119CE" w:rsidRPr="00965E7D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22E7EFB5" w14:textId="594ECE91" w:rsidR="00B119CE" w:rsidRPr="00965E7D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经办人</w:t>
            </w:r>
          </w:p>
        </w:tc>
      </w:tr>
      <w:tr w:rsidR="00B119CE" w:rsidRPr="008D221D" w14:paraId="01CA8BE9" w14:textId="77777777" w:rsidTr="00DA0DB2">
        <w:tc>
          <w:tcPr>
            <w:tcW w:w="2475" w:type="dxa"/>
            <w:shd w:val="clear" w:color="auto" w:fill="auto"/>
          </w:tcPr>
          <w:p w14:paraId="5B046E95" w14:textId="3F577395" w:rsidR="00B119CE" w:rsidRPr="00965E7D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c</w:t>
            </w:r>
            <w:r>
              <w:rPr>
                <w:sz w:val="18"/>
                <w:szCs w:val="18"/>
                <w:lang w:val="x-none"/>
              </w:rPr>
              <w:t>hecker</w:t>
            </w:r>
          </w:p>
        </w:tc>
        <w:tc>
          <w:tcPr>
            <w:tcW w:w="1718" w:type="dxa"/>
            <w:shd w:val="clear" w:color="auto" w:fill="auto"/>
          </w:tcPr>
          <w:p w14:paraId="54132E75" w14:textId="18FA02FB" w:rsidR="00B119CE" w:rsidRPr="00965E7D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ARCHAR2(32)</w:t>
            </w:r>
          </w:p>
        </w:tc>
        <w:tc>
          <w:tcPr>
            <w:tcW w:w="1975" w:type="dxa"/>
            <w:shd w:val="clear" w:color="auto" w:fill="auto"/>
          </w:tcPr>
          <w:p w14:paraId="7EEA20A8" w14:textId="77777777" w:rsidR="00B119CE" w:rsidRPr="00965E7D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76F3CB48" w14:textId="4A512795" w:rsidR="00B119CE" w:rsidRPr="00965E7D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复核人</w:t>
            </w:r>
          </w:p>
        </w:tc>
      </w:tr>
      <w:tr w:rsidR="00B119CE" w:rsidRPr="008D221D" w14:paraId="0D4606EE" w14:textId="77777777" w:rsidTr="00965E7D">
        <w:tc>
          <w:tcPr>
            <w:tcW w:w="2475" w:type="dxa"/>
            <w:shd w:val="clear" w:color="auto" w:fill="FFFF00"/>
          </w:tcPr>
          <w:p w14:paraId="63DBCCD2" w14:textId="0BC1DBE6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i</w:t>
            </w:r>
            <w:r>
              <w:rPr>
                <w:rFonts w:hint="eastAsia"/>
                <w:sz w:val="18"/>
                <w:szCs w:val="18"/>
                <w:lang w:val="x-none"/>
              </w:rPr>
              <w:t>nsert</w:t>
            </w:r>
            <w:r>
              <w:rPr>
                <w:sz w:val="18"/>
                <w:szCs w:val="18"/>
                <w:lang w:val="x-none"/>
              </w:rPr>
              <w:t>timestamp</w:t>
            </w:r>
          </w:p>
        </w:tc>
        <w:tc>
          <w:tcPr>
            <w:tcW w:w="1718" w:type="dxa"/>
            <w:shd w:val="clear" w:color="auto" w:fill="FFFF00"/>
          </w:tcPr>
          <w:p w14:paraId="024D703B" w14:textId="271DCF76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975" w:type="dxa"/>
            <w:shd w:val="clear" w:color="auto" w:fill="FFFF00"/>
          </w:tcPr>
          <w:p w14:paraId="6FD73609" w14:textId="77777777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FFFF00"/>
          </w:tcPr>
          <w:p w14:paraId="2E40F6BA" w14:textId="3DACB197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插入时间</w:t>
            </w:r>
          </w:p>
        </w:tc>
      </w:tr>
      <w:tr w:rsidR="00B119CE" w:rsidRPr="008D221D" w14:paraId="56CFD019" w14:textId="77777777" w:rsidTr="00965E7D">
        <w:tc>
          <w:tcPr>
            <w:tcW w:w="2475" w:type="dxa"/>
            <w:shd w:val="clear" w:color="auto" w:fill="FFFF00"/>
          </w:tcPr>
          <w:p w14:paraId="3CCD420C" w14:textId="2525D1E3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updatetimestamp</w:t>
            </w:r>
          </w:p>
        </w:tc>
        <w:tc>
          <w:tcPr>
            <w:tcW w:w="1718" w:type="dxa"/>
            <w:shd w:val="clear" w:color="auto" w:fill="FFFF00"/>
          </w:tcPr>
          <w:p w14:paraId="296B92B7" w14:textId="36F1B7C0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975" w:type="dxa"/>
            <w:shd w:val="clear" w:color="auto" w:fill="FFFF00"/>
          </w:tcPr>
          <w:p w14:paraId="1EE82D7B" w14:textId="77777777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FFFF00"/>
          </w:tcPr>
          <w:p w14:paraId="4C258799" w14:textId="722302C2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更新</w:t>
            </w:r>
            <w:r>
              <w:rPr>
                <w:rFonts w:hint="eastAsia"/>
              </w:rPr>
              <w:t>时间</w:t>
            </w:r>
          </w:p>
        </w:tc>
      </w:tr>
      <w:tr w:rsidR="00B119CE" w:rsidRPr="008D221D" w14:paraId="6AC0F939" w14:textId="77777777" w:rsidTr="00965E7D">
        <w:tc>
          <w:tcPr>
            <w:tcW w:w="2475" w:type="dxa"/>
            <w:shd w:val="clear" w:color="auto" w:fill="FFFF00"/>
          </w:tcPr>
          <w:p w14:paraId="49FD5A8D" w14:textId="2B8DD018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source</w:t>
            </w:r>
          </w:p>
        </w:tc>
        <w:tc>
          <w:tcPr>
            <w:tcW w:w="1718" w:type="dxa"/>
            <w:shd w:val="clear" w:color="auto" w:fill="FFFF00"/>
          </w:tcPr>
          <w:p w14:paraId="17879FE1" w14:textId="4985E352" w:rsidR="00B119CE" w:rsidRPr="00DE1EAF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ARCHAR2(16)</w:t>
            </w:r>
          </w:p>
        </w:tc>
        <w:tc>
          <w:tcPr>
            <w:tcW w:w="1975" w:type="dxa"/>
            <w:shd w:val="clear" w:color="auto" w:fill="FFFF00"/>
          </w:tcPr>
          <w:p w14:paraId="490D273F" w14:textId="77777777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FFFF00"/>
          </w:tcPr>
          <w:p w14:paraId="18A771AF" w14:textId="377F19BE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数据源：</w:t>
            </w:r>
            <w:r>
              <w:rPr>
                <w:rFonts w:hint="eastAsia"/>
                <w:sz w:val="18"/>
                <w:szCs w:val="18"/>
                <w:lang w:val="x-none"/>
              </w:rPr>
              <w:t>o</w:t>
            </w:r>
            <w:r>
              <w:rPr>
                <w:sz w:val="18"/>
                <w:szCs w:val="18"/>
                <w:lang w:val="x-none"/>
              </w:rPr>
              <w:t>ms,newecc</w:t>
            </w:r>
          </w:p>
        </w:tc>
      </w:tr>
      <w:tr w:rsidR="00B119CE" w:rsidRPr="008D221D" w14:paraId="74A61D75" w14:textId="77777777" w:rsidTr="00965E7D">
        <w:tc>
          <w:tcPr>
            <w:tcW w:w="2475" w:type="dxa"/>
            <w:shd w:val="clear" w:color="auto" w:fill="FFFF00"/>
          </w:tcPr>
          <w:p w14:paraId="754EAEF3" w14:textId="3BDF7EB0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</w:t>
            </w:r>
            <w:r>
              <w:rPr>
                <w:rFonts w:hint="eastAsia"/>
                <w:sz w:val="18"/>
                <w:szCs w:val="18"/>
                <w:lang w:val="x-none"/>
              </w:rPr>
              <w:t>tatus</w:t>
            </w:r>
          </w:p>
        </w:tc>
        <w:tc>
          <w:tcPr>
            <w:tcW w:w="1718" w:type="dxa"/>
            <w:shd w:val="clear" w:color="auto" w:fill="FFFF00"/>
          </w:tcPr>
          <w:p w14:paraId="669A9F94" w14:textId="48BA119F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C</w:t>
            </w:r>
            <w:r>
              <w:rPr>
                <w:sz w:val="18"/>
                <w:szCs w:val="18"/>
                <w:lang w:val="x-none"/>
              </w:rPr>
              <w:t>HAR(1)</w:t>
            </w:r>
          </w:p>
        </w:tc>
        <w:tc>
          <w:tcPr>
            <w:tcW w:w="1975" w:type="dxa"/>
            <w:shd w:val="clear" w:color="auto" w:fill="FFFF00"/>
          </w:tcPr>
          <w:p w14:paraId="54E8E1FB" w14:textId="77777777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FFFF00"/>
          </w:tcPr>
          <w:p w14:paraId="053245A2" w14:textId="2542EE16" w:rsidR="00B119CE" w:rsidRDefault="00B119CE" w:rsidP="00B119C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状态</w:t>
            </w:r>
          </w:p>
        </w:tc>
      </w:tr>
    </w:tbl>
    <w:p w14:paraId="38537E22" w14:textId="77777777" w:rsidR="00656277" w:rsidRDefault="00656277" w:rsidP="00DE4088"/>
    <w:p w14:paraId="70D74118" w14:textId="77777777" w:rsidR="002C0EB7" w:rsidRDefault="002C0EB7" w:rsidP="00DE4088"/>
    <w:p w14:paraId="6BD8EF62" w14:textId="41619503" w:rsidR="00785BD6" w:rsidRDefault="00D500E8" w:rsidP="00607CC9">
      <w:r>
        <w:rPr>
          <w:rFonts w:hint="eastAsia"/>
        </w:rPr>
        <w:t>销售机构</w:t>
      </w:r>
      <w:r w:rsidR="00785BD6">
        <w:t>交收规则配置</w:t>
      </w:r>
    </w:p>
    <w:p w14:paraId="125864CE" w14:textId="4DB13F79" w:rsidR="007E4BE3" w:rsidRDefault="007E4BE3" w:rsidP="00607CC9">
      <w:r>
        <w:rPr>
          <w:rFonts w:hint="eastAsia"/>
        </w:rPr>
        <w:t>表名：</w:t>
      </w:r>
      <w:r>
        <w:rPr>
          <w:rFonts w:hint="eastAsia"/>
        </w:rPr>
        <w:t>CONF</w:t>
      </w:r>
      <w:r w:rsidR="00077518">
        <w:t>_AGENCY</w:t>
      </w:r>
      <w:r>
        <w:t>_SETTLEMENT</w:t>
      </w:r>
    </w:p>
    <w:p w14:paraId="08C8F86A" w14:textId="1E374A71" w:rsidR="007E4BE3" w:rsidRDefault="007E4BE3" w:rsidP="00607CC9">
      <w:r>
        <w:t>主键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K_</w:t>
      </w:r>
      <w:r w:rsidR="00077518">
        <w:t>AGENCY</w:t>
      </w:r>
      <w:r>
        <w:t>_</w:t>
      </w:r>
      <w:proofErr w:type="gramStart"/>
      <w:r>
        <w:t>SETTLEMENT(</w:t>
      </w:r>
      <w:proofErr w:type="gramEnd"/>
      <w:r>
        <w:t>fundcode,distributor)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5"/>
        <w:gridCol w:w="1718"/>
        <w:gridCol w:w="1975"/>
        <w:gridCol w:w="2758"/>
      </w:tblGrid>
      <w:tr w:rsidR="00237467" w:rsidRPr="008D221D" w14:paraId="4659542D" w14:textId="77777777" w:rsidTr="00DA0DB2">
        <w:tc>
          <w:tcPr>
            <w:tcW w:w="2475" w:type="dxa"/>
            <w:tcBorders>
              <w:bottom w:val="single" w:sz="4" w:space="0" w:color="auto"/>
            </w:tcBorders>
            <w:shd w:val="clear" w:color="auto" w:fill="5B9BD5"/>
          </w:tcPr>
          <w:p w14:paraId="6BF4B219" w14:textId="77777777" w:rsidR="00237467" w:rsidRPr="008D221D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字段名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5B9BD5"/>
          </w:tcPr>
          <w:p w14:paraId="25615A9A" w14:textId="77777777" w:rsidR="00237467" w:rsidRPr="008D221D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定义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5B9BD5"/>
          </w:tcPr>
          <w:p w14:paraId="22DD809E" w14:textId="77777777" w:rsidR="00237467" w:rsidRPr="008D221D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空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/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非空</w:t>
            </w: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5B9BD5"/>
          </w:tcPr>
          <w:p w14:paraId="269BE97E" w14:textId="77777777" w:rsidR="00237467" w:rsidRPr="008D221D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说明</w:t>
            </w:r>
          </w:p>
        </w:tc>
      </w:tr>
      <w:tr w:rsidR="00237467" w:rsidRPr="008D221D" w14:paraId="05FCFF24" w14:textId="77777777" w:rsidTr="00DA0DB2">
        <w:tc>
          <w:tcPr>
            <w:tcW w:w="2475" w:type="dxa"/>
            <w:shd w:val="clear" w:color="auto" w:fill="auto"/>
          </w:tcPr>
          <w:p w14:paraId="2A75BE24" w14:textId="77777777" w:rsidR="00237467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fundcode</w:t>
            </w:r>
          </w:p>
        </w:tc>
        <w:tc>
          <w:tcPr>
            <w:tcW w:w="1718" w:type="dxa"/>
            <w:shd w:val="clear" w:color="auto" w:fill="auto"/>
          </w:tcPr>
          <w:p w14:paraId="020C436C" w14:textId="77777777" w:rsidR="00237467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ARCHAR2(6)</w:t>
            </w:r>
          </w:p>
        </w:tc>
        <w:tc>
          <w:tcPr>
            <w:tcW w:w="1975" w:type="dxa"/>
            <w:shd w:val="clear" w:color="auto" w:fill="auto"/>
          </w:tcPr>
          <w:p w14:paraId="2B833FA2" w14:textId="77777777" w:rsidR="00237467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652CE293" w14:textId="77777777" w:rsidR="00237467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基金代码</w:t>
            </w:r>
          </w:p>
        </w:tc>
      </w:tr>
      <w:tr w:rsidR="00237467" w:rsidRPr="008D221D" w14:paraId="67FBAC89" w14:textId="77777777" w:rsidTr="00DA0DB2">
        <w:tc>
          <w:tcPr>
            <w:tcW w:w="2475" w:type="dxa"/>
            <w:shd w:val="clear" w:color="auto" w:fill="auto"/>
          </w:tcPr>
          <w:p w14:paraId="55D4C478" w14:textId="523DBA24" w:rsidR="00237467" w:rsidRPr="00301AE6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distributor</w:t>
            </w:r>
            <w:r>
              <w:rPr>
                <w:sz w:val="18"/>
                <w:szCs w:val="18"/>
                <w:lang w:val="x-none"/>
              </w:rPr>
              <w:t>code</w:t>
            </w:r>
          </w:p>
        </w:tc>
        <w:tc>
          <w:tcPr>
            <w:tcW w:w="1718" w:type="dxa"/>
            <w:shd w:val="clear" w:color="auto" w:fill="auto"/>
          </w:tcPr>
          <w:p w14:paraId="5E8218DE" w14:textId="77777777" w:rsidR="00237467" w:rsidRPr="008D221D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VARCHAR2(6)</w:t>
            </w:r>
          </w:p>
        </w:tc>
        <w:tc>
          <w:tcPr>
            <w:tcW w:w="1975" w:type="dxa"/>
            <w:shd w:val="clear" w:color="auto" w:fill="auto"/>
          </w:tcPr>
          <w:p w14:paraId="4000DE5B" w14:textId="6BF542F4" w:rsidR="00237467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7C5F1D80" w14:textId="124907FA" w:rsidR="00237467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机构代码</w:t>
            </w:r>
          </w:p>
        </w:tc>
      </w:tr>
      <w:tr w:rsidR="00237467" w:rsidRPr="008D221D" w14:paraId="7661F452" w14:textId="77777777" w:rsidTr="00DA0DB2">
        <w:tc>
          <w:tcPr>
            <w:tcW w:w="2475" w:type="dxa"/>
            <w:shd w:val="clear" w:color="auto" w:fill="auto"/>
          </w:tcPr>
          <w:p w14:paraId="3D16F97B" w14:textId="181BFF0C" w:rsidR="00237467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</w:t>
            </w:r>
            <w:r>
              <w:rPr>
                <w:rFonts w:hint="eastAsia"/>
                <w:sz w:val="18"/>
                <w:szCs w:val="18"/>
                <w:lang w:val="x-none"/>
              </w:rPr>
              <w:t>ettle</w:t>
            </w:r>
            <w:r>
              <w:rPr>
                <w:sz w:val="18"/>
                <w:szCs w:val="18"/>
                <w:lang w:val="x-none"/>
              </w:rPr>
              <w:t>rule</w:t>
            </w:r>
          </w:p>
        </w:tc>
        <w:tc>
          <w:tcPr>
            <w:tcW w:w="1718" w:type="dxa"/>
            <w:shd w:val="clear" w:color="auto" w:fill="auto"/>
          </w:tcPr>
          <w:p w14:paraId="356DCB3C" w14:textId="442BC078" w:rsidR="00237467" w:rsidRDefault="00237467" w:rsidP="0023746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VARCHAR2(64)</w:t>
            </w:r>
          </w:p>
        </w:tc>
        <w:tc>
          <w:tcPr>
            <w:tcW w:w="1975" w:type="dxa"/>
            <w:shd w:val="clear" w:color="auto" w:fill="auto"/>
          </w:tcPr>
          <w:p w14:paraId="501A97AF" w14:textId="77777777" w:rsidR="00237467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2739FB14" w14:textId="132FD361" w:rsidR="00237467" w:rsidRDefault="00237467" w:rsidP="00DA0DB2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交收规则编号</w:t>
            </w:r>
          </w:p>
        </w:tc>
      </w:tr>
    </w:tbl>
    <w:p w14:paraId="7C6467D4" w14:textId="77777777" w:rsidR="00785BD6" w:rsidRDefault="00785BD6" w:rsidP="00DE4088"/>
    <w:p w14:paraId="36471E2A" w14:textId="5808FB04" w:rsidR="00AE254B" w:rsidRDefault="00AE254B" w:rsidP="00DE4088">
      <w:r>
        <w:rPr>
          <w:rFonts w:hint="eastAsia"/>
        </w:rPr>
        <w:t>销售机构资金流配置</w:t>
      </w:r>
    </w:p>
    <w:p w14:paraId="7DBFD2CE" w14:textId="09DA3D10" w:rsidR="009C5A4D" w:rsidRDefault="009C5A4D" w:rsidP="00DE4088">
      <w:r>
        <w:rPr>
          <w:rFonts w:hint="eastAsia"/>
        </w:rPr>
        <w:t>表名：</w:t>
      </w:r>
      <w:r>
        <w:rPr>
          <w:rFonts w:hint="eastAsia"/>
        </w:rPr>
        <w:t>CONF</w:t>
      </w:r>
      <w:r>
        <w:t>_SETTLEMENT_</w:t>
      </w:r>
      <w:r w:rsidR="004207D3">
        <w:t>FLOW_</w:t>
      </w:r>
      <w:r>
        <w:t>TEMPLATE</w:t>
      </w:r>
    </w:p>
    <w:p w14:paraId="38E05CB9" w14:textId="2A017DDF" w:rsidR="009C5A4D" w:rsidRDefault="009C5A4D" w:rsidP="00DE4088">
      <w:r>
        <w:t>主键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K_SETTLEMENT_TEMPLATE</w:t>
      </w:r>
      <w:r w:rsidR="007713DC">
        <w:rPr>
          <w:rFonts w:hint="eastAsia"/>
        </w:rPr>
        <w:t>（</w:t>
      </w:r>
      <w:r w:rsidR="007713DC">
        <w:t>serialno,orderid</w:t>
      </w:r>
      <w:r w:rsidR="007713DC">
        <w:rPr>
          <w:rFonts w:hint="eastAsia"/>
        </w:rPr>
        <w:t>）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681"/>
        <w:gridCol w:w="1854"/>
        <w:gridCol w:w="2986"/>
      </w:tblGrid>
      <w:tr w:rsidR="00A32B85" w:rsidRPr="008D221D" w14:paraId="472994A2" w14:textId="77777777" w:rsidTr="00CA0DD4">
        <w:tc>
          <w:tcPr>
            <w:tcW w:w="2405" w:type="dxa"/>
            <w:tcBorders>
              <w:bottom w:val="single" w:sz="4" w:space="0" w:color="auto"/>
            </w:tcBorders>
            <w:shd w:val="clear" w:color="auto" w:fill="5B9BD5"/>
          </w:tcPr>
          <w:p w14:paraId="6DBAF128" w14:textId="77777777" w:rsidR="00A32B85" w:rsidRPr="008D221D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字段名</w:t>
            </w:r>
          </w:p>
        </w:tc>
        <w:tc>
          <w:tcPr>
            <w:tcW w:w="1681" w:type="dxa"/>
            <w:tcBorders>
              <w:bottom w:val="single" w:sz="4" w:space="0" w:color="auto"/>
            </w:tcBorders>
            <w:shd w:val="clear" w:color="auto" w:fill="5B9BD5"/>
          </w:tcPr>
          <w:p w14:paraId="37C28537" w14:textId="77777777" w:rsidR="00A32B85" w:rsidRPr="008D221D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定义</w:t>
            </w:r>
          </w:p>
        </w:tc>
        <w:tc>
          <w:tcPr>
            <w:tcW w:w="1854" w:type="dxa"/>
            <w:tcBorders>
              <w:bottom w:val="single" w:sz="4" w:space="0" w:color="auto"/>
            </w:tcBorders>
            <w:shd w:val="clear" w:color="auto" w:fill="5B9BD5"/>
          </w:tcPr>
          <w:p w14:paraId="3C7D6838" w14:textId="77777777" w:rsidR="00A32B85" w:rsidRPr="008D221D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空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/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非空</w:t>
            </w:r>
          </w:p>
        </w:tc>
        <w:tc>
          <w:tcPr>
            <w:tcW w:w="2986" w:type="dxa"/>
            <w:tcBorders>
              <w:bottom w:val="single" w:sz="4" w:space="0" w:color="auto"/>
            </w:tcBorders>
            <w:shd w:val="clear" w:color="auto" w:fill="5B9BD5"/>
          </w:tcPr>
          <w:p w14:paraId="321412FF" w14:textId="77777777" w:rsidR="00A32B85" w:rsidRPr="008D221D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说明</w:t>
            </w:r>
          </w:p>
        </w:tc>
      </w:tr>
      <w:tr w:rsidR="007713DC" w:rsidRPr="008D221D" w14:paraId="33E1F009" w14:textId="77777777" w:rsidTr="00CA0DD4">
        <w:tc>
          <w:tcPr>
            <w:tcW w:w="240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66E540E" w14:textId="650BF3CB" w:rsidR="007713DC" w:rsidRDefault="007713DC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Orderid</w:t>
            </w:r>
          </w:p>
        </w:tc>
        <w:tc>
          <w:tcPr>
            <w:tcW w:w="168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19B62EB" w14:textId="73C60054" w:rsidR="007713DC" w:rsidRDefault="007713DC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I</w:t>
            </w:r>
            <w:r>
              <w:rPr>
                <w:sz w:val="18"/>
                <w:szCs w:val="18"/>
                <w:lang w:val="x-none"/>
              </w:rPr>
              <w:t>NTEGER</w:t>
            </w:r>
          </w:p>
        </w:tc>
        <w:tc>
          <w:tcPr>
            <w:tcW w:w="185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12EB64C" w14:textId="679D82BC" w:rsidR="007713DC" w:rsidRDefault="005679DC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814753A" w14:textId="0E077D3F" w:rsidR="007713DC" w:rsidRDefault="007713DC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顺序</w:t>
            </w:r>
          </w:p>
        </w:tc>
      </w:tr>
      <w:tr w:rsidR="00A32B85" w:rsidRPr="008D221D" w14:paraId="5905C873" w14:textId="77777777" w:rsidTr="00CA0DD4">
        <w:tc>
          <w:tcPr>
            <w:tcW w:w="240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FF4E47F" w14:textId="2F43F594" w:rsidR="00A32B85" w:rsidRPr="008D221D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</w:t>
            </w:r>
            <w:r>
              <w:rPr>
                <w:rFonts w:hint="eastAsia"/>
                <w:sz w:val="18"/>
                <w:szCs w:val="18"/>
                <w:lang w:val="x-none"/>
              </w:rPr>
              <w:t>e</w:t>
            </w:r>
            <w:r>
              <w:rPr>
                <w:sz w:val="18"/>
                <w:szCs w:val="18"/>
                <w:lang w:val="x-none"/>
              </w:rPr>
              <w:t>rialno</w:t>
            </w:r>
          </w:p>
        </w:tc>
        <w:tc>
          <w:tcPr>
            <w:tcW w:w="168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0EEAFAE" w14:textId="3CA5852C" w:rsidR="00A32B85" w:rsidRPr="008D221D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VARCHAR2(64)</w:t>
            </w:r>
          </w:p>
        </w:tc>
        <w:tc>
          <w:tcPr>
            <w:tcW w:w="185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FD6945B" w14:textId="006B466C" w:rsidR="00A32B85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6064159" w14:textId="052A1FCB" w:rsidR="00A32B85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流水号</w:t>
            </w:r>
          </w:p>
        </w:tc>
      </w:tr>
      <w:tr w:rsidR="00A32B85" w:rsidRPr="008D221D" w14:paraId="361AECFD" w14:textId="77777777" w:rsidTr="00677E0A">
        <w:tc>
          <w:tcPr>
            <w:tcW w:w="2405" w:type="dxa"/>
            <w:shd w:val="clear" w:color="auto" w:fill="auto"/>
          </w:tcPr>
          <w:p w14:paraId="2137D615" w14:textId="4627B3F6" w:rsidR="00A32B85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</w:t>
            </w:r>
            <w:r>
              <w:rPr>
                <w:rFonts w:hint="eastAsia"/>
                <w:sz w:val="18"/>
                <w:szCs w:val="18"/>
                <w:lang w:val="x-none"/>
              </w:rPr>
              <w:t>onfname</w:t>
            </w:r>
          </w:p>
        </w:tc>
        <w:tc>
          <w:tcPr>
            <w:tcW w:w="1681" w:type="dxa"/>
            <w:shd w:val="clear" w:color="auto" w:fill="auto"/>
          </w:tcPr>
          <w:p w14:paraId="761CA530" w14:textId="7732F516" w:rsidR="00A32B85" w:rsidRDefault="00A32B85" w:rsidP="00A32B8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ARCHAR2(64)</w:t>
            </w:r>
          </w:p>
        </w:tc>
        <w:tc>
          <w:tcPr>
            <w:tcW w:w="1854" w:type="dxa"/>
            <w:shd w:val="clear" w:color="auto" w:fill="auto"/>
          </w:tcPr>
          <w:p w14:paraId="43FA202B" w14:textId="77777777" w:rsidR="00A32B85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shd w:val="clear" w:color="auto" w:fill="auto"/>
          </w:tcPr>
          <w:p w14:paraId="6DB0E3AA" w14:textId="4321F579" w:rsidR="00A32B85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配置名称</w:t>
            </w:r>
          </w:p>
        </w:tc>
      </w:tr>
      <w:tr w:rsidR="00A32B85" w:rsidRPr="008D221D" w14:paraId="0A8E6551" w14:textId="77777777" w:rsidTr="00677E0A">
        <w:tc>
          <w:tcPr>
            <w:tcW w:w="2405" w:type="dxa"/>
            <w:shd w:val="clear" w:color="auto" w:fill="auto"/>
          </w:tcPr>
          <w:p w14:paraId="4202860B" w14:textId="15B6B535" w:rsidR="00A32B85" w:rsidRPr="00301AE6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settletype</w:t>
            </w:r>
          </w:p>
        </w:tc>
        <w:tc>
          <w:tcPr>
            <w:tcW w:w="1681" w:type="dxa"/>
            <w:shd w:val="clear" w:color="auto" w:fill="auto"/>
          </w:tcPr>
          <w:p w14:paraId="75DD2F8E" w14:textId="0F16F17E" w:rsidR="00A32B85" w:rsidRPr="008D221D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CHAR(1)</w:t>
            </w:r>
          </w:p>
        </w:tc>
        <w:tc>
          <w:tcPr>
            <w:tcW w:w="1854" w:type="dxa"/>
            <w:shd w:val="clear" w:color="auto" w:fill="auto"/>
          </w:tcPr>
          <w:p w14:paraId="41765971" w14:textId="77777777" w:rsidR="00A32B85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shd w:val="clear" w:color="auto" w:fill="auto"/>
          </w:tcPr>
          <w:p w14:paraId="74520B74" w14:textId="2E8E2E41" w:rsidR="00A32B85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交收类型：</w:t>
            </w:r>
            <w:r>
              <w:rPr>
                <w:rFonts w:hint="eastAsia"/>
                <w:sz w:val="18"/>
                <w:szCs w:val="18"/>
                <w:lang w:val="x-none"/>
              </w:rPr>
              <w:t>1-</w:t>
            </w: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托管行交收</w:t>
            </w:r>
            <w:proofErr w:type="gramEnd"/>
            <w:r>
              <w:rPr>
                <w:rFonts w:hint="eastAsia"/>
                <w:sz w:val="18"/>
                <w:szCs w:val="18"/>
                <w:lang w:val="x-none"/>
              </w:rPr>
              <w:t>，</w:t>
            </w:r>
            <w:r>
              <w:rPr>
                <w:rFonts w:hint="eastAsia"/>
                <w:sz w:val="18"/>
                <w:szCs w:val="18"/>
                <w:lang w:val="x-none"/>
              </w:rPr>
              <w:t>2-</w:t>
            </w:r>
            <w:r>
              <w:rPr>
                <w:rFonts w:hint="eastAsia"/>
                <w:sz w:val="18"/>
                <w:szCs w:val="18"/>
                <w:lang w:val="x-none"/>
              </w:rPr>
              <w:t>销售机构交收，</w:t>
            </w:r>
            <w:r>
              <w:rPr>
                <w:rFonts w:hint="eastAsia"/>
                <w:sz w:val="18"/>
                <w:szCs w:val="18"/>
                <w:lang w:val="x-none"/>
              </w:rPr>
              <w:t>3-</w:t>
            </w:r>
            <w:r>
              <w:rPr>
                <w:rFonts w:hint="eastAsia"/>
                <w:sz w:val="18"/>
                <w:szCs w:val="18"/>
                <w:lang w:val="x-none"/>
              </w:rPr>
              <w:t>内部转账</w:t>
            </w:r>
          </w:p>
        </w:tc>
      </w:tr>
      <w:tr w:rsidR="00A32B85" w:rsidRPr="008D221D" w14:paraId="31A48D84" w14:textId="77777777" w:rsidTr="00677E0A">
        <w:tc>
          <w:tcPr>
            <w:tcW w:w="2405" w:type="dxa"/>
            <w:shd w:val="clear" w:color="auto" w:fill="auto"/>
          </w:tcPr>
          <w:p w14:paraId="13D197CA" w14:textId="0DFA1FE6" w:rsidR="00A32B85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commandno</w:t>
            </w:r>
          </w:p>
        </w:tc>
        <w:tc>
          <w:tcPr>
            <w:tcW w:w="1681" w:type="dxa"/>
            <w:shd w:val="clear" w:color="auto" w:fill="auto"/>
          </w:tcPr>
          <w:p w14:paraId="6AB8DF2C" w14:textId="77777777" w:rsidR="00A32B85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VARCHAR2(64)</w:t>
            </w:r>
          </w:p>
        </w:tc>
        <w:tc>
          <w:tcPr>
            <w:tcW w:w="1854" w:type="dxa"/>
            <w:shd w:val="clear" w:color="auto" w:fill="auto"/>
          </w:tcPr>
          <w:p w14:paraId="51567D11" w14:textId="77777777" w:rsidR="00A32B85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7E08C618" w14:textId="21BB9189" w:rsidR="00A32B85" w:rsidRDefault="00A32B8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指令编号：关联</w:t>
            </w:r>
            <w:r>
              <w:rPr>
                <w:rFonts w:hint="eastAsia"/>
                <w:sz w:val="18"/>
                <w:szCs w:val="18"/>
                <w:lang w:val="x-none"/>
              </w:rPr>
              <w:t>c</w:t>
            </w:r>
            <w:r>
              <w:rPr>
                <w:sz w:val="18"/>
                <w:szCs w:val="18"/>
                <w:lang w:val="x-none"/>
              </w:rPr>
              <w:t>onf_command.commandno</w:t>
            </w:r>
          </w:p>
        </w:tc>
      </w:tr>
      <w:tr w:rsidR="00200847" w:rsidRPr="008D221D" w14:paraId="77AAA2CE" w14:textId="77777777" w:rsidTr="00677E0A">
        <w:tc>
          <w:tcPr>
            <w:tcW w:w="2405" w:type="dxa"/>
            <w:shd w:val="clear" w:color="auto" w:fill="auto"/>
          </w:tcPr>
          <w:p w14:paraId="3732376A" w14:textId="70FA4016" w:rsidR="00200847" w:rsidRDefault="00200847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commandmonitorid</w:t>
            </w:r>
          </w:p>
        </w:tc>
        <w:tc>
          <w:tcPr>
            <w:tcW w:w="1681" w:type="dxa"/>
            <w:shd w:val="clear" w:color="auto" w:fill="auto"/>
          </w:tcPr>
          <w:p w14:paraId="1C84A391" w14:textId="4F4C93E9" w:rsidR="00200847" w:rsidRDefault="00200847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VARCHAR2(64)</w:t>
            </w:r>
          </w:p>
        </w:tc>
        <w:tc>
          <w:tcPr>
            <w:tcW w:w="1854" w:type="dxa"/>
            <w:shd w:val="clear" w:color="auto" w:fill="auto"/>
          </w:tcPr>
          <w:p w14:paraId="2783C526" w14:textId="77777777" w:rsidR="00200847" w:rsidRDefault="00200847" w:rsidP="00200847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052F039F" w14:textId="18D54310" w:rsidR="00200847" w:rsidRDefault="00200847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指令监控配置编号：关联表</w:t>
            </w:r>
            <w:r>
              <w:rPr>
                <w:rFonts w:hint="eastAsia"/>
                <w:sz w:val="18"/>
                <w:szCs w:val="18"/>
                <w:lang w:val="x-none"/>
              </w:rPr>
              <w:lastRenderedPageBreak/>
              <w:t>c</w:t>
            </w:r>
            <w:r>
              <w:rPr>
                <w:sz w:val="18"/>
                <w:szCs w:val="18"/>
                <w:lang w:val="x-none"/>
              </w:rPr>
              <w:t>onf_command_monitor</w:t>
            </w:r>
            <w:r w:rsidR="00367CCE">
              <w:rPr>
                <w:sz w:val="18"/>
                <w:szCs w:val="18"/>
                <w:lang w:val="x-none"/>
              </w:rPr>
              <w:t>.commandno</w:t>
            </w:r>
          </w:p>
        </w:tc>
      </w:tr>
      <w:tr w:rsidR="00CA0DD4" w:rsidRPr="008D221D" w14:paraId="0704C50A" w14:textId="77777777" w:rsidTr="00677E0A">
        <w:tc>
          <w:tcPr>
            <w:tcW w:w="2405" w:type="dxa"/>
            <w:shd w:val="clear" w:color="auto" w:fill="auto"/>
          </w:tcPr>
          <w:p w14:paraId="4273BD28" w14:textId="371A9571" w:rsidR="00CA0DD4" w:rsidRDefault="00CA0DD4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lastRenderedPageBreak/>
              <w:t>Settlerule</w:t>
            </w:r>
          </w:p>
        </w:tc>
        <w:tc>
          <w:tcPr>
            <w:tcW w:w="1681" w:type="dxa"/>
            <w:shd w:val="clear" w:color="auto" w:fill="auto"/>
          </w:tcPr>
          <w:p w14:paraId="6D2C911A" w14:textId="2DF01E28" w:rsidR="00CA0DD4" w:rsidRDefault="00CA0DD4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ARCHAR2(64)</w:t>
            </w:r>
          </w:p>
        </w:tc>
        <w:tc>
          <w:tcPr>
            <w:tcW w:w="1854" w:type="dxa"/>
            <w:shd w:val="clear" w:color="auto" w:fill="auto"/>
          </w:tcPr>
          <w:p w14:paraId="61C79006" w14:textId="77777777" w:rsidR="00CA0DD4" w:rsidRDefault="00CA0DD4" w:rsidP="00200847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3FED2081" w14:textId="1A89197C" w:rsidR="00CA0DD4" w:rsidRDefault="00CA0DD4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交收规则编号</w:t>
            </w:r>
          </w:p>
        </w:tc>
      </w:tr>
      <w:tr w:rsidR="002837EF" w:rsidRPr="008D221D" w14:paraId="731C34B7" w14:textId="77777777" w:rsidTr="00677E0A">
        <w:tc>
          <w:tcPr>
            <w:tcW w:w="2405" w:type="dxa"/>
            <w:shd w:val="clear" w:color="auto" w:fill="auto"/>
          </w:tcPr>
          <w:p w14:paraId="77CCD14E" w14:textId="7D845DF8" w:rsidR="002837EF" w:rsidRDefault="002837EF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Operator</w:t>
            </w:r>
          </w:p>
        </w:tc>
        <w:tc>
          <w:tcPr>
            <w:tcW w:w="1681" w:type="dxa"/>
            <w:shd w:val="clear" w:color="auto" w:fill="auto"/>
          </w:tcPr>
          <w:p w14:paraId="0786A410" w14:textId="333E6337" w:rsidR="002837EF" w:rsidRDefault="00A23C54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ARCHAR2(32)</w:t>
            </w:r>
          </w:p>
        </w:tc>
        <w:tc>
          <w:tcPr>
            <w:tcW w:w="1854" w:type="dxa"/>
            <w:shd w:val="clear" w:color="auto" w:fill="auto"/>
          </w:tcPr>
          <w:p w14:paraId="53509DB4" w14:textId="77777777" w:rsidR="002837EF" w:rsidRDefault="002837EF" w:rsidP="00200847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56BEDC74" w14:textId="01E12592" w:rsidR="002837EF" w:rsidRDefault="002837EF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经办人</w:t>
            </w:r>
          </w:p>
        </w:tc>
      </w:tr>
      <w:tr w:rsidR="002837EF" w:rsidRPr="008D221D" w14:paraId="6012E4F1" w14:textId="77777777" w:rsidTr="00677E0A">
        <w:tc>
          <w:tcPr>
            <w:tcW w:w="2405" w:type="dxa"/>
            <w:shd w:val="clear" w:color="auto" w:fill="auto"/>
          </w:tcPr>
          <w:p w14:paraId="5D941BC9" w14:textId="3DD3D00C" w:rsidR="002837EF" w:rsidRDefault="002837EF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c</w:t>
            </w:r>
            <w:r>
              <w:rPr>
                <w:sz w:val="18"/>
                <w:szCs w:val="18"/>
                <w:lang w:val="x-none"/>
              </w:rPr>
              <w:t>hecker</w:t>
            </w:r>
          </w:p>
        </w:tc>
        <w:tc>
          <w:tcPr>
            <w:tcW w:w="1681" w:type="dxa"/>
            <w:shd w:val="clear" w:color="auto" w:fill="auto"/>
          </w:tcPr>
          <w:p w14:paraId="15FACE88" w14:textId="3938D825" w:rsidR="002837EF" w:rsidRDefault="00A23C54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ARCHAR2(32)</w:t>
            </w:r>
          </w:p>
        </w:tc>
        <w:tc>
          <w:tcPr>
            <w:tcW w:w="1854" w:type="dxa"/>
            <w:shd w:val="clear" w:color="auto" w:fill="auto"/>
          </w:tcPr>
          <w:p w14:paraId="51D1E915" w14:textId="77777777" w:rsidR="002837EF" w:rsidRDefault="002837EF" w:rsidP="00200847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7CE7B4E0" w14:textId="356AF0E9" w:rsidR="002837EF" w:rsidRDefault="002837EF" w:rsidP="0020084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复核人</w:t>
            </w:r>
          </w:p>
        </w:tc>
      </w:tr>
      <w:tr w:rsidR="00677E0A" w:rsidRPr="008D221D" w14:paraId="5BC604BD" w14:textId="77777777" w:rsidTr="00677E0A">
        <w:tc>
          <w:tcPr>
            <w:tcW w:w="2405" w:type="dxa"/>
            <w:shd w:val="clear" w:color="auto" w:fill="auto"/>
          </w:tcPr>
          <w:p w14:paraId="4E335DA2" w14:textId="69916E3F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i</w:t>
            </w:r>
            <w:r>
              <w:rPr>
                <w:rFonts w:hint="eastAsia"/>
                <w:sz w:val="18"/>
                <w:szCs w:val="18"/>
                <w:lang w:val="x-none"/>
              </w:rPr>
              <w:t>nsert</w:t>
            </w:r>
            <w:r>
              <w:rPr>
                <w:sz w:val="18"/>
                <w:szCs w:val="18"/>
                <w:lang w:val="x-none"/>
              </w:rPr>
              <w:t>timestamp</w:t>
            </w:r>
          </w:p>
        </w:tc>
        <w:tc>
          <w:tcPr>
            <w:tcW w:w="1681" w:type="dxa"/>
            <w:shd w:val="clear" w:color="auto" w:fill="auto"/>
          </w:tcPr>
          <w:p w14:paraId="239C0198" w14:textId="0B3F53C3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854" w:type="dxa"/>
            <w:shd w:val="clear" w:color="auto" w:fill="auto"/>
          </w:tcPr>
          <w:p w14:paraId="32F5F3B8" w14:textId="77777777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2093A8F8" w14:textId="177D1065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插入时间</w:t>
            </w:r>
          </w:p>
        </w:tc>
      </w:tr>
      <w:tr w:rsidR="00677E0A" w:rsidRPr="008D221D" w14:paraId="6D195AAB" w14:textId="77777777" w:rsidTr="00677E0A">
        <w:tc>
          <w:tcPr>
            <w:tcW w:w="2405" w:type="dxa"/>
            <w:shd w:val="clear" w:color="auto" w:fill="auto"/>
          </w:tcPr>
          <w:p w14:paraId="66761135" w14:textId="33EAC124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updatetimestamp</w:t>
            </w:r>
          </w:p>
        </w:tc>
        <w:tc>
          <w:tcPr>
            <w:tcW w:w="1681" w:type="dxa"/>
            <w:shd w:val="clear" w:color="auto" w:fill="auto"/>
          </w:tcPr>
          <w:p w14:paraId="5A7F1E01" w14:textId="500062BC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854" w:type="dxa"/>
            <w:shd w:val="clear" w:color="auto" w:fill="auto"/>
          </w:tcPr>
          <w:p w14:paraId="59AF00F3" w14:textId="77777777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29C45C65" w14:textId="39D8AC46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更新</w:t>
            </w:r>
            <w:r>
              <w:rPr>
                <w:rFonts w:hint="eastAsia"/>
              </w:rPr>
              <w:t>时间</w:t>
            </w:r>
          </w:p>
        </w:tc>
      </w:tr>
      <w:tr w:rsidR="00677E0A" w:rsidRPr="008D221D" w14:paraId="0FA5FD02" w14:textId="77777777" w:rsidTr="00677E0A">
        <w:tc>
          <w:tcPr>
            <w:tcW w:w="2405" w:type="dxa"/>
            <w:shd w:val="clear" w:color="auto" w:fill="auto"/>
          </w:tcPr>
          <w:p w14:paraId="267E820F" w14:textId="5F09DEA5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status</w:t>
            </w:r>
          </w:p>
        </w:tc>
        <w:tc>
          <w:tcPr>
            <w:tcW w:w="1681" w:type="dxa"/>
            <w:shd w:val="clear" w:color="auto" w:fill="auto"/>
          </w:tcPr>
          <w:p w14:paraId="5E5041E7" w14:textId="62BFD4CE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CHAR(1)</w:t>
            </w:r>
          </w:p>
        </w:tc>
        <w:tc>
          <w:tcPr>
            <w:tcW w:w="1854" w:type="dxa"/>
            <w:shd w:val="clear" w:color="auto" w:fill="auto"/>
          </w:tcPr>
          <w:p w14:paraId="47FD2D8F" w14:textId="74744444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NOT NULL</w:t>
            </w:r>
          </w:p>
        </w:tc>
        <w:tc>
          <w:tcPr>
            <w:tcW w:w="2986" w:type="dxa"/>
            <w:shd w:val="clear" w:color="auto" w:fill="auto"/>
          </w:tcPr>
          <w:p w14:paraId="56C99D57" w14:textId="2B6BDA1E" w:rsidR="00677E0A" w:rsidRDefault="00677E0A" w:rsidP="00677E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状态</w:t>
            </w:r>
          </w:p>
        </w:tc>
      </w:tr>
    </w:tbl>
    <w:p w14:paraId="429888E4" w14:textId="77777777" w:rsidR="00A32B85" w:rsidRDefault="00A32B85" w:rsidP="00DE4088"/>
    <w:p w14:paraId="6AAA8464" w14:textId="36411439" w:rsidR="00587135" w:rsidRDefault="00587135" w:rsidP="00DE4088">
      <w:r>
        <w:rPr>
          <w:rFonts w:hint="eastAsia"/>
        </w:rPr>
        <w:t>指令合并表</w:t>
      </w:r>
    </w:p>
    <w:p w14:paraId="79B1919D" w14:textId="7371DDAD" w:rsidR="00587135" w:rsidRDefault="00587135" w:rsidP="00DE4088">
      <w:r>
        <w:t>表名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ONF_COMMAND_MERGE</w:t>
      </w:r>
    </w:p>
    <w:p w14:paraId="725230E1" w14:textId="344D6B00" w:rsidR="00587135" w:rsidRDefault="00587135" w:rsidP="00DE4088">
      <w:r>
        <w:t>主键</w:t>
      </w:r>
      <w:r>
        <w:rPr>
          <w:rFonts w:hint="eastAsia"/>
        </w:rPr>
        <w:t>：</w:t>
      </w:r>
      <w:r w:rsidR="003E2E67">
        <w:t>PK_COMMAND_</w:t>
      </w:r>
      <w:proofErr w:type="gramStart"/>
      <w:r w:rsidR="003E2E67">
        <w:t>MERGE(</w:t>
      </w:r>
      <w:proofErr w:type="gramEnd"/>
      <w:r w:rsidR="003E2E67">
        <w:t>distributor,groupid,member)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681"/>
        <w:gridCol w:w="1854"/>
        <w:gridCol w:w="2986"/>
      </w:tblGrid>
      <w:tr w:rsidR="00587135" w:rsidRPr="008D221D" w14:paraId="5FACE6DB" w14:textId="77777777" w:rsidTr="0035080A">
        <w:tc>
          <w:tcPr>
            <w:tcW w:w="2405" w:type="dxa"/>
            <w:tcBorders>
              <w:bottom w:val="single" w:sz="4" w:space="0" w:color="auto"/>
            </w:tcBorders>
            <w:shd w:val="clear" w:color="auto" w:fill="5B9BD5"/>
          </w:tcPr>
          <w:p w14:paraId="029B13DB" w14:textId="77777777" w:rsidR="00587135" w:rsidRPr="008D221D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字段名</w:t>
            </w:r>
          </w:p>
        </w:tc>
        <w:tc>
          <w:tcPr>
            <w:tcW w:w="1681" w:type="dxa"/>
            <w:tcBorders>
              <w:bottom w:val="single" w:sz="4" w:space="0" w:color="auto"/>
            </w:tcBorders>
            <w:shd w:val="clear" w:color="auto" w:fill="5B9BD5"/>
          </w:tcPr>
          <w:p w14:paraId="12557D45" w14:textId="77777777" w:rsidR="00587135" w:rsidRPr="008D221D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定义</w:t>
            </w:r>
          </w:p>
        </w:tc>
        <w:tc>
          <w:tcPr>
            <w:tcW w:w="1854" w:type="dxa"/>
            <w:tcBorders>
              <w:bottom w:val="single" w:sz="4" w:space="0" w:color="auto"/>
            </w:tcBorders>
            <w:shd w:val="clear" w:color="auto" w:fill="5B9BD5"/>
          </w:tcPr>
          <w:p w14:paraId="74B38932" w14:textId="77777777" w:rsidR="00587135" w:rsidRPr="008D221D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空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/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非空</w:t>
            </w:r>
          </w:p>
        </w:tc>
        <w:tc>
          <w:tcPr>
            <w:tcW w:w="2986" w:type="dxa"/>
            <w:tcBorders>
              <w:bottom w:val="single" w:sz="4" w:space="0" w:color="auto"/>
            </w:tcBorders>
            <w:shd w:val="clear" w:color="auto" w:fill="5B9BD5"/>
          </w:tcPr>
          <w:p w14:paraId="26A33ECC" w14:textId="77777777" w:rsidR="00587135" w:rsidRPr="008D221D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说明</w:t>
            </w:r>
          </w:p>
        </w:tc>
      </w:tr>
      <w:tr w:rsidR="00587135" w:rsidRPr="008D221D" w14:paraId="3D31B8D1" w14:textId="77777777" w:rsidTr="0035080A">
        <w:tc>
          <w:tcPr>
            <w:tcW w:w="240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7215C18" w14:textId="78CE8157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d</w:t>
            </w:r>
            <w:r>
              <w:rPr>
                <w:rFonts w:hint="eastAsia"/>
                <w:sz w:val="18"/>
                <w:szCs w:val="18"/>
                <w:lang w:val="x-none"/>
              </w:rPr>
              <w:t>istributor</w:t>
            </w:r>
          </w:p>
        </w:tc>
        <w:tc>
          <w:tcPr>
            <w:tcW w:w="168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5D6B3DA" w14:textId="781932B7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VARCHAR2(6)</w:t>
            </w:r>
          </w:p>
        </w:tc>
        <w:tc>
          <w:tcPr>
            <w:tcW w:w="185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BE6F56" w14:textId="77777777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C21878" w14:textId="2495C7B0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机构代码</w:t>
            </w:r>
          </w:p>
        </w:tc>
      </w:tr>
      <w:tr w:rsidR="00587135" w:rsidRPr="008D221D" w14:paraId="05166A56" w14:textId="77777777" w:rsidTr="0035080A">
        <w:tc>
          <w:tcPr>
            <w:tcW w:w="240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8C0244" w14:textId="7887C8B8" w:rsidR="00587135" w:rsidRPr="008D221D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groupid</w:t>
            </w:r>
          </w:p>
        </w:tc>
        <w:tc>
          <w:tcPr>
            <w:tcW w:w="168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13FCA77" w14:textId="37BE0022" w:rsidR="00587135" w:rsidRPr="008D221D" w:rsidRDefault="00587135" w:rsidP="0058713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VARCHAR2(16)</w:t>
            </w:r>
          </w:p>
        </w:tc>
        <w:tc>
          <w:tcPr>
            <w:tcW w:w="185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746EFF3" w14:textId="77777777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7702A5F" w14:textId="0BC8A07B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组号</w:t>
            </w:r>
            <w:r w:rsidR="00C22EAE">
              <w:rPr>
                <w:rFonts w:hint="eastAsia"/>
                <w:sz w:val="18"/>
                <w:szCs w:val="18"/>
                <w:lang w:val="x-none"/>
              </w:rPr>
              <w:t>：</w:t>
            </w:r>
            <w:r w:rsidR="00C22EAE">
              <w:rPr>
                <w:sz w:val="18"/>
                <w:szCs w:val="18"/>
                <w:lang w:val="x-none"/>
              </w:rPr>
              <w:t>界面展示的组别顺序</w:t>
            </w:r>
          </w:p>
        </w:tc>
      </w:tr>
      <w:tr w:rsidR="00587135" w:rsidRPr="008D221D" w14:paraId="1A6120B4" w14:textId="77777777" w:rsidTr="0035080A">
        <w:tc>
          <w:tcPr>
            <w:tcW w:w="240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FE91A42" w14:textId="7A7A6F3B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g</w:t>
            </w:r>
            <w:r>
              <w:rPr>
                <w:sz w:val="18"/>
                <w:szCs w:val="18"/>
                <w:lang w:val="x-none"/>
              </w:rPr>
              <w:t>rouporder</w:t>
            </w:r>
          </w:p>
        </w:tc>
        <w:tc>
          <w:tcPr>
            <w:tcW w:w="168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CA148FE" w14:textId="5B409A31" w:rsidR="00587135" w:rsidRDefault="00587135" w:rsidP="0058713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CHAR(1)</w:t>
            </w:r>
          </w:p>
        </w:tc>
        <w:tc>
          <w:tcPr>
            <w:tcW w:w="185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27A0B38" w14:textId="500B621C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F0D401A" w14:textId="676BE4D0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分组顺序：当存在多个分组依据时，分组的顺序</w:t>
            </w:r>
          </w:p>
        </w:tc>
      </w:tr>
      <w:tr w:rsidR="00587135" w:rsidRPr="008D221D" w14:paraId="42F891DF" w14:textId="77777777" w:rsidTr="0035080A">
        <w:tc>
          <w:tcPr>
            <w:tcW w:w="2405" w:type="dxa"/>
            <w:shd w:val="clear" w:color="auto" w:fill="auto"/>
          </w:tcPr>
          <w:p w14:paraId="47FA2754" w14:textId="68EAED29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groupby</w:t>
            </w:r>
          </w:p>
        </w:tc>
        <w:tc>
          <w:tcPr>
            <w:tcW w:w="1681" w:type="dxa"/>
            <w:shd w:val="clear" w:color="auto" w:fill="auto"/>
          </w:tcPr>
          <w:p w14:paraId="62C3A34C" w14:textId="77777777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ARCHAR2(64)</w:t>
            </w:r>
          </w:p>
        </w:tc>
        <w:tc>
          <w:tcPr>
            <w:tcW w:w="1854" w:type="dxa"/>
            <w:shd w:val="clear" w:color="auto" w:fill="auto"/>
          </w:tcPr>
          <w:p w14:paraId="065C7607" w14:textId="77777777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shd w:val="clear" w:color="auto" w:fill="auto"/>
          </w:tcPr>
          <w:p w14:paraId="24288EBC" w14:textId="5D6933A3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分组依据：</w:t>
            </w:r>
            <w:r>
              <w:rPr>
                <w:rFonts w:hint="eastAsia"/>
                <w:sz w:val="18"/>
                <w:szCs w:val="18"/>
                <w:lang w:val="x-none"/>
              </w:rPr>
              <w:t>f</w:t>
            </w:r>
            <w:r>
              <w:rPr>
                <w:sz w:val="18"/>
                <w:szCs w:val="18"/>
                <w:lang w:val="x-none"/>
              </w:rPr>
              <w:t>undcode,busitag</w:t>
            </w:r>
          </w:p>
        </w:tc>
      </w:tr>
      <w:tr w:rsidR="00587135" w:rsidRPr="008D221D" w14:paraId="343E6760" w14:textId="77777777" w:rsidTr="0035080A">
        <w:tc>
          <w:tcPr>
            <w:tcW w:w="2405" w:type="dxa"/>
            <w:shd w:val="clear" w:color="auto" w:fill="auto"/>
          </w:tcPr>
          <w:p w14:paraId="5500EE1A" w14:textId="5C1FBD74" w:rsidR="00587135" w:rsidRPr="00301AE6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member</w:t>
            </w:r>
          </w:p>
        </w:tc>
        <w:tc>
          <w:tcPr>
            <w:tcW w:w="1681" w:type="dxa"/>
            <w:shd w:val="clear" w:color="auto" w:fill="auto"/>
          </w:tcPr>
          <w:p w14:paraId="1FBB5056" w14:textId="77777777" w:rsidR="00587135" w:rsidRPr="008D221D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CHAR(1)</w:t>
            </w:r>
          </w:p>
        </w:tc>
        <w:tc>
          <w:tcPr>
            <w:tcW w:w="1854" w:type="dxa"/>
            <w:shd w:val="clear" w:color="auto" w:fill="auto"/>
          </w:tcPr>
          <w:p w14:paraId="7005B481" w14:textId="77777777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shd w:val="clear" w:color="auto" w:fill="auto"/>
          </w:tcPr>
          <w:p w14:paraId="25EA9AB9" w14:textId="0868D469" w:rsidR="00587135" w:rsidRDefault="00587135" w:rsidP="0035080A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组成员</w:t>
            </w:r>
          </w:p>
        </w:tc>
      </w:tr>
    </w:tbl>
    <w:p w14:paraId="29FD8183" w14:textId="77777777" w:rsidR="00587135" w:rsidRDefault="00587135" w:rsidP="00DE4088"/>
    <w:p w14:paraId="18A36205" w14:textId="77777777" w:rsidR="00CA0DD4" w:rsidRDefault="00CA0DD4" w:rsidP="00DE4088"/>
    <w:p w14:paraId="70C28779" w14:textId="380F1912" w:rsidR="002558A8" w:rsidRDefault="002558A8" w:rsidP="00DE4088">
      <w:r>
        <w:t>指令配置</w:t>
      </w:r>
    </w:p>
    <w:p w14:paraId="20247017" w14:textId="3C0C8FBB" w:rsidR="00FA0C40" w:rsidRDefault="00FA0C40" w:rsidP="00DE4088">
      <w:r>
        <w:t>表名</w:t>
      </w:r>
      <w:r>
        <w:rPr>
          <w:rFonts w:hint="eastAsia"/>
        </w:rPr>
        <w:t>C</w:t>
      </w:r>
      <w:r>
        <w:t>ONF_COMMAND(</w:t>
      </w:r>
      <w:r w:rsidRPr="00FA0C40">
        <w:rPr>
          <w:color w:val="FF0000"/>
        </w:rPr>
        <w:t>现有表</w:t>
      </w:r>
      <w:r>
        <w:t>)</w:t>
      </w:r>
    </w:p>
    <w:p w14:paraId="48FA87E3" w14:textId="39BFCCC0" w:rsidR="00271697" w:rsidRDefault="00271697" w:rsidP="00DE4088">
      <w:r>
        <w:t>主键</w:t>
      </w:r>
      <w:r>
        <w:rPr>
          <w:rFonts w:hint="eastAsia"/>
        </w:rPr>
        <w:t>P</w:t>
      </w:r>
      <w:r>
        <w:t>K_CONF_COMMANDNO(COMMANDNO)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78"/>
        <w:gridCol w:w="1486"/>
        <w:gridCol w:w="1028"/>
        <w:gridCol w:w="4104"/>
      </w:tblGrid>
      <w:tr w:rsidR="00C66E50" w:rsidRPr="002558A8" w14:paraId="15176F23" w14:textId="77777777" w:rsidTr="00C66E50">
        <w:trPr>
          <w:trHeight w:val="645"/>
        </w:trPr>
        <w:tc>
          <w:tcPr>
            <w:tcW w:w="1678" w:type="dxa"/>
            <w:hideMark/>
          </w:tcPr>
          <w:p w14:paraId="721E9B1F" w14:textId="77777777" w:rsidR="002558A8" w:rsidRPr="00C66E50" w:rsidRDefault="002558A8" w:rsidP="002558A8">
            <w:pPr>
              <w:rPr>
                <w:b/>
                <w:bCs/>
                <w:sz w:val="18"/>
                <w:szCs w:val="18"/>
              </w:rPr>
            </w:pPr>
            <w:r w:rsidRPr="00C66E50">
              <w:rPr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1486" w:type="dxa"/>
            <w:hideMark/>
          </w:tcPr>
          <w:p w14:paraId="1B31ECD3" w14:textId="77777777" w:rsidR="002558A8" w:rsidRPr="00C66E50" w:rsidRDefault="002558A8">
            <w:pPr>
              <w:rPr>
                <w:b/>
                <w:bCs/>
                <w:sz w:val="18"/>
                <w:szCs w:val="18"/>
              </w:rPr>
            </w:pPr>
            <w:r w:rsidRPr="00C66E50">
              <w:rPr>
                <w:b/>
                <w:bCs/>
                <w:sz w:val="18"/>
                <w:szCs w:val="18"/>
              </w:rPr>
              <w:t>定义</w:t>
            </w:r>
          </w:p>
        </w:tc>
        <w:tc>
          <w:tcPr>
            <w:tcW w:w="1055" w:type="dxa"/>
            <w:hideMark/>
          </w:tcPr>
          <w:p w14:paraId="6557182B" w14:textId="3DF0C403" w:rsidR="002558A8" w:rsidRPr="00C66E50" w:rsidRDefault="00C66E50">
            <w:pPr>
              <w:rPr>
                <w:sz w:val="18"/>
                <w:szCs w:val="18"/>
              </w:rPr>
            </w:pPr>
            <w:r w:rsidRPr="00C66E50">
              <w:rPr>
                <w:rFonts w:hint="eastAsia"/>
                <w:noProof/>
                <w:sz w:val="18"/>
                <w:szCs w:val="18"/>
                <w:lang w:val="x-none"/>
              </w:rPr>
              <w:t>空</w:t>
            </w:r>
            <w:r w:rsidRPr="00C66E50">
              <w:rPr>
                <w:rFonts w:hint="eastAsia"/>
                <w:noProof/>
                <w:sz w:val="18"/>
                <w:szCs w:val="18"/>
                <w:lang w:val="x-none"/>
              </w:rPr>
              <w:t>/</w:t>
            </w:r>
            <w:r w:rsidRPr="00C66E50">
              <w:rPr>
                <w:rFonts w:hint="eastAsia"/>
                <w:noProof/>
                <w:sz w:val="18"/>
                <w:szCs w:val="18"/>
                <w:lang w:val="x-none"/>
              </w:rPr>
              <w:t>非空</w:t>
            </w:r>
          </w:p>
        </w:tc>
        <w:tc>
          <w:tcPr>
            <w:tcW w:w="4303" w:type="dxa"/>
            <w:hideMark/>
          </w:tcPr>
          <w:p w14:paraId="59470854" w14:textId="77777777" w:rsidR="002558A8" w:rsidRPr="00C66E50" w:rsidRDefault="002558A8">
            <w:pPr>
              <w:rPr>
                <w:b/>
                <w:bCs/>
                <w:sz w:val="18"/>
                <w:szCs w:val="18"/>
              </w:rPr>
            </w:pPr>
            <w:r w:rsidRPr="00C66E50">
              <w:rPr>
                <w:b/>
                <w:bCs/>
                <w:sz w:val="18"/>
                <w:szCs w:val="18"/>
              </w:rPr>
              <w:t>说明</w:t>
            </w:r>
          </w:p>
        </w:tc>
      </w:tr>
      <w:tr w:rsidR="00C66E50" w:rsidRPr="002558A8" w14:paraId="2B2508E3" w14:textId="77777777" w:rsidTr="00C66E50">
        <w:trPr>
          <w:trHeight w:val="300"/>
        </w:trPr>
        <w:tc>
          <w:tcPr>
            <w:tcW w:w="1678" w:type="dxa"/>
            <w:hideMark/>
          </w:tcPr>
          <w:p w14:paraId="3F0F456A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STATUS</w:t>
            </w:r>
          </w:p>
        </w:tc>
        <w:tc>
          <w:tcPr>
            <w:tcW w:w="1486" w:type="dxa"/>
            <w:hideMark/>
          </w:tcPr>
          <w:p w14:paraId="47E6DA16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CHAR(1)</w:t>
            </w:r>
          </w:p>
        </w:tc>
        <w:tc>
          <w:tcPr>
            <w:tcW w:w="1055" w:type="dxa"/>
            <w:hideMark/>
          </w:tcPr>
          <w:p w14:paraId="7E494B04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5CCFCE2A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状态代码</w:t>
            </w:r>
            <w:r w:rsidRPr="00C66E50">
              <w:rPr>
                <w:sz w:val="18"/>
                <w:szCs w:val="18"/>
              </w:rPr>
              <w:t> N-</w:t>
            </w:r>
            <w:r w:rsidRPr="00C66E50">
              <w:rPr>
                <w:sz w:val="18"/>
                <w:szCs w:val="18"/>
              </w:rPr>
              <w:t>启用，</w:t>
            </w:r>
            <w:r w:rsidRPr="00C66E50">
              <w:rPr>
                <w:sz w:val="18"/>
                <w:szCs w:val="18"/>
              </w:rPr>
              <w:t>C-</w:t>
            </w:r>
            <w:r w:rsidRPr="00C66E50">
              <w:rPr>
                <w:sz w:val="18"/>
                <w:szCs w:val="18"/>
              </w:rPr>
              <w:t>暂停</w:t>
            </w:r>
          </w:p>
        </w:tc>
      </w:tr>
      <w:tr w:rsidR="00C66E50" w:rsidRPr="002558A8" w14:paraId="047CDDF0" w14:textId="77777777" w:rsidTr="00C66E50">
        <w:trPr>
          <w:trHeight w:val="585"/>
        </w:trPr>
        <w:tc>
          <w:tcPr>
            <w:tcW w:w="1678" w:type="dxa"/>
            <w:hideMark/>
          </w:tcPr>
          <w:p w14:paraId="46D2A7F5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COMMANDNO</w:t>
            </w:r>
          </w:p>
        </w:tc>
        <w:tc>
          <w:tcPr>
            <w:tcW w:w="1486" w:type="dxa"/>
            <w:hideMark/>
          </w:tcPr>
          <w:p w14:paraId="1A824463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VARCHAR2(8)</w:t>
            </w:r>
          </w:p>
        </w:tc>
        <w:tc>
          <w:tcPr>
            <w:tcW w:w="1055" w:type="dxa"/>
            <w:hideMark/>
          </w:tcPr>
          <w:p w14:paraId="12865067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NOT NULL</w:t>
            </w:r>
          </w:p>
        </w:tc>
        <w:tc>
          <w:tcPr>
            <w:tcW w:w="4303" w:type="dxa"/>
            <w:hideMark/>
          </w:tcPr>
          <w:p w14:paraId="45C72901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交收指令编号</w:t>
            </w:r>
            <w:r w:rsidRPr="00C66E50">
              <w:rPr>
                <w:sz w:val="18"/>
                <w:szCs w:val="18"/>
              </w:rPr>
              <w:t> </w:t>
            </w:r>
            <w:r w:rsidRPr="00C66E50">
              <w:rPr>
                <w:sz w:val="18"/>
                <w:szCs w:val="18"/>
              </w:rPr>
              <w:t>格式为：</w:t>
            </w:r>
            <w:r w:rsidRPr="00C66E50">
              <w:rPr>
                <w:sz w:val="18"/>
                <w:szCs w:val="18"/>
              </w:rPr>
              <w:t>STL+5</w:t>
            </w:r>
            <w:r w:rsidRPr="00C66E50">
              <w:rPr>
                <w:sz w:val="18"/>
                <w:szCs w:val="18"/>
              </w:rPr>
              <w:t>位数字，如</w:t>
            </w:r>
            <w:r w:rsidRPr="00C66E50">
              <w:rPr>
                <w:sz w:val="18"/>
                <w:szCs w:val="18"/>
              </w:rPr>
              <w:t>STL00001</w:t>
            </w:r>
          </w:p>
        </w:tc>
      </w:tr>
      <w:tr w:rsidR="00C66E50" w:rsidRPr="002558A8" w14:paraId="4BE6FC38" w14:textId="77777777" w:rsidTr="00C66E50">
        <w:trPr>
          <w:trHeight w:val="585"/>
        </w:trPr>
        <w:tc>
          <w:tcPr>
            <w:tcW w:w="1678" w:type="dxa"/>
            <w:hideMark/>
          </w:tcPr>
          <w:p w14:paraId="455AFA1B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COMMANDNAME</w:t>
            </w:r>
          </w:p>
        </w:tc>
        <w:tc>
          <w:tcPr>
            <w:tcW w:w="1486" w:type="dxa"/>
            <w:hideMark/>
          </w:tcPr>
          <w:p w14:paraId="4E39C74F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VARCHAR2(64)</w:t>
            </w:r>
          </w:p>
        </w:tc>
        <w:tc>
          <w:tcPr>
            <w:tcW w:w="1055" w:type="dxa"/>
            <w:hideMark/>
          </w:tcPr>
          <w:p w14:paraId="199FF1F3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NOT NULL</w:t>
            </w:r>
          </w:p>
        </w:tc>
        <w:tc>
          <w:tcPr>
            <w:tcW w:w="4303" w:type="dxa"/>
            <w:hideMark/>
          </w:tcPr>
          <w:p w14:paraId="2811BF5C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 </w:t>
            </w:r>
            <w:r w:rsidRPr="00C66E50">
              <w:rPr>
                <w:sz w:val="18"/>
                <w:szCs w:val="18"/>
              </w:rPr>
              <w:t>交收指令名称</w:t>
            </w:r>
          </w:p>
        </w:tc>
      </w:tr>
      <w:tr w:rsidR="00C66E50" w:rsidRPr="002558A8" w14:paraId="181F5976" w14:textId="77777777" w:rsidTr="00C66E50">
        <w:trPr>
          <w:trHeight w:val="510"/>
        </w:trPr>
        <w:tc>
          <w:tcPr>
            <w:tcW w:w="1678" w:type="dxa"/>
            <w:hideMark/>
          </w:tcPr>
          <w:p w14:paraId="7766DB57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CONFNAME</w:t>
            </w:r>
          </w:p>
        </w:tc>
        <w:tc>
          <w:tcPr>
            <w:tcW w:w="1486" w:type="dxa"/>
            <w:hideMark/>
          </w:tcPr>
          <w:p w14:paraId="3FF98121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VARCHAR2(64)</w:t>
            </w:r>
          </w:p>
        </w:tc>
        <w:tc>
          <w:tcPr>
            <w:tcW w:w="1055" w:type="dxa"/>
            <w:hideMark/>
          </w:tcPr>
          <w:p w14:paraId="61DBB7D0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NOT NULL</w:t>
            </w:r>
          </w:p>
        </w:tc>
        <w:tc>
          <w:tcPr>
            <w:tcW w:w="4303" w:type="dxa"/>
            <w:hideMark/>
          </w:tcPr>
          <w:p w14:paraId="452784D3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配置名称</w:t>
            </w:r>
            <w:r w:rsidRPr="00C66E50">
              <w:rPr>
                <w:sz w:val="18"/>
                <w:szCs w:val="18"/>
              </w:rPr>
              <w:t> </w:t>
            </w:r>
            <w:r w:rsidRPr="00C66E50">
              <w:rPr>
                <w:sz w:val="18"/>
                <w:szCs w:val="18"/>
              </w:rPr>
              <w:t>同一三方交</w:t>
            </w:r>
            <w:proofErr w:type="gramStart"/>
            <w:r w:rsidRPr="00C66E50">
              <w:rPr>
                <w:sz w:val="18"/>
                <w:szCs w:val="18"/>
              </w:rPr>
              <w:t>收使用</w:t>
            </w:r>
            <w:proofErr w:type="gramEnd"/>
            <w:r w:rsidRPr="00C66E50">
              <w:rPr>
                <w:sz w:val="18"/>
                <w:szCs w:val="18"/>
              </w:rPr>
              <w:t>相同的配置名称</w:t>
            </w:r>
          </w:p>
        </w:tc>
      </w:tr>
      <w:tr w:rsidR="00C66E50" w:rsidRPr="002558A8" w14:paraId="2C534B29" w14:textId="77777777" w:rsidTr="00C66E50">
        <w:trPr>
          <w:trHeight w:val="830"/>
        </w:trPr>
        <w:tc>
          <w:tcPr>
            <w:tcW w:w="1678" w:type="dxa"/>
            <w:hideMark/>
          </w:tcPr>
          <w:p w14:paraId="05B7D04C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CONFID</w:t>
            </w:r>
          </w:p>
        </w:tc>
        <w:tc>
          <w:tcPr>
            <w:tcW w:w="1486" w:type="dxa"/>
            <w:hideMark/>
          </w:tcPr>
          <w:p w14:paraId="77BEB192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VARCHAR2(8)</w:t>
            </w:r>
          </w:p>
        </w:tc>
        <w:tc>
          <w:tcPr>
            <w:tcW w:w="1055" w:type="dxa"/>
            <w:hideMark/>
          </w:tcPr>
          <w:p w14:paraId="69AF368E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01CCE3FE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配置</w:t>
            </w:r>
            <w:r w:rsidRPr="00C66E50">
              <w:rPr>
                <w:sz w:val="18"/>
                <w:szCs w:val="18"/>
              </w:rPr>
              <w:t>ID</w:t>
            </w:r>
            <w:proofErr w:type="gramStart"/>
            <w:r w:rsidRPr="00C66E50">
              <w:rPr>
                <w:sz w:val="18"/>
                <w:szCs w:val="18"/>
              </w:rPr>
              <w:t> </w:t>
            </w:r>
            <w:r w:rsidRPr="00C66E50">
              <w:rPr>
                <w:sz w:val="18"/>
                <w:szCs w:val="18"/>
              </w:rPr>
              <w:t>同个交</w:t>
            </w:r>
            <w:proofErr w:type="gramEnd"/>
            <w:r w:rsidRPr="00C66E50">
              <w:rPr>
                <w:sz w:val="18"/>
                <w:szCs w:val="18"/>
              </w:rPr>
              <w:t>收界面的配置用同一个</w:t>
            </w:r>
            <w:r w:rsidRPr="00C66E50">
              <w:rPr>
                <w:sz w:val="18"/>
                <w:szCs w:val="18"/>
              </w:rPr>
              <w:t>ID</w:t>
            </w:r>
            <w:r w:rsidRPr="00C66E50">
              <w:rPr>
                <w:sz w:val="18"/>
                <w:szCs w:val="18"/>
              </w:rPr>
              <w:t>，和</w:t>
            </w:r>
            <w:r w:rsidRPr="00C66E50">
              <w:rPr>
                <w:sz w:val="18"/>
                <w:szCs w:val="18"/>
              </w:rPr>
              <w:t>IPO</w:t>
            </w:r>
            <w:r w:rsidRPr="00C66E50">
              <w:rPr>
                <w:sz w:val="18"/>
                <w:szCs w:val="18"/>
              </w:rPr>
              <w:t>管理</w:t>
            </w:r>
            <w:r w:rsidRPr="00C66E50">
              <w:rPr>
                <w:sz w:val="18"/>
                <w:szCs w:val="18"/>
              </w:rPr>
              <w:t>_</w:t>
            </w:r>
            <w:r w:rsidRPr="00C66E50">
              <w:rPr>
                <w:sz w:val="18"/>
                <w:szCs w:val="18"/>
              </w:rPr>
              <w:t>资金的</w:t>
            </w:r>
            <w:r w:rsidRPr="00C66E50">
              <w:rPr>
                <w:sz w:val="18"/>
                <w:szCs w:val="18"/>
              </w:rPr>
              <w:t>“</w:t>
            </w:r>
            <w:r w:rsidRPr="00C66E50">
              <w:rPr>
                <w:sz w:val="18"/>
                <w:szCs w:val="18"/>
              </w:rPr>
              <w:t>交收规则</w:t>
            </w:r>
            <w:r w:rsidRPr="00C66E50">
              <w:rPr>
                <w:sz w:val="18"/>
                <w:szCs w:val="18"/>
              </w:rPr>
              <w:t>”</w:t>
            </w:r>
            <w:r w:rsidRPr="00C66E50">
              <w:rPr>
                <w:sz w:val="18"/>
                <w:szCs w:val="18"/>
              </w:rPr>
              <w:t>关联。</w:t>
            </w:r>
          </w:p>
        </w:tc>
      </w:tr>
      <w:tr w:rsidR="00C66E50" w:rsidRPr="002558A8" w14:paraId="180DCF22" w14:textId="77777777" w:rsidTr="00C66E50">
        <w:trPr>
          <w:trHeight w:val="1126"/>
        </w:trPr>
        <w:tc>
          <w:tcPr>
            <w:tcW w:w="1678" w:type="dxa"/>
            <w:hideMark/>
          </w:tcPr>
          <w:p w14:paraId="12772D1B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CHANNELTYPE</w:t>
            </w:r>
          </w:p>
        </w:tc>
        <w:tc>
          <w:tcPr>
            <w:tcW w:w="1486" w:type="dxa"/>
            <w:hideMark/>
          </w:tcPr>
          <w:p w14:paraId="010A1AB0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CHAR(1)</w:t>
            </w:r>
          </w:p>
        </w:tc>
        <w:tc>
          <w:tcPr>
            <w:tcW w:w="1055" w:type="dxa"/>
            <w:hideMark/>
          </w:tcPr>
          <w:p w14:paraId="7BAE760D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NOT NULL</w:t>
            </w:r>
          </w:p>
        </w:tc>
        <w:tc>
          <w:tcPr>
            <w:tcW w:w="4303" w:type="dxa"/>
            <w:hideMark/>
          </w:tcPr>
          <w:p w14:paraId="6EF3BFB1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交收类型</w:t>
            </w:r>
            <w:r w:rsidRPr="00C66E50">
              <w:rPr>
                <w:sz w:val="18"/>
                <w:szCs w:val="18"/>
              </w:rPr>
              <w:t> 1-</w:t>
            </w:r>
            <w:r w:rsidRPr="00C66E50">
              <w:rPr>
                <w:sz w:val="18"/>
                <w:szCs w:val="18"/>
              </w:rPr>
              <w:t>三方</w:t>
            </w:r>
            <w:proofErr w:type="gramStart"/>
            <w:r w:rsidRPr="00C66E50">
              <w:rPr>
                <w:sz w:val="18"/>
                <w:szCs w:val="18"/>
              </w:rPr>
              <w:t>申赎交</w:t>
            </w:r>
            <w:proofErr w:type="gramEnd"/>
            <w:r w:rsidRPr="00C66E50">
              <w:rPr>
                <w:sz w:val="18"/>
                <w:szCs w:val="18"/>
              </w:rPr>
              <w:t>收</w:t>
            </w:r>
            <w:r w:rsidRPr="00C66E50">
              <w:rPr>
                <w:sz w:val="18"/>
                <w:szCs w:val="18"/>
              </w:rPr>
              <w:t xml:space="preserve"> 2</w:t>
            </w:r>
            <w:r w:rsidRPr="00C66E50">
              <w:rPr>
                <w:sz w:val="18"/>
                <w:szCs w:val="18"/>
              </w:rPr>
              <w:t>直销</w:t>
            </w:r>
            <w:proofErr w:type="gramStart"/>
            <w:r w:rsidRPr="00C66E50">
              <w:rPr>
                <w:sz w:val="18"/>
                <w:szCs w:val="18"/>
              </w:rPr>
              <w:t>垫资行交收</w:t>
            </w:r>
            <w:proofErr w:type="gramEnd"/>
            <w:r w:rsidRPr="00C66E50">
              <w:rPr>
                <w:sz w:val="18"/>
                <w:szCs w:val="18"/>
              </w:rPr>
              <w:t xml:space="preserve"> 3</w:t>
            </w:r>
            <w:r w:rsidRPr="00C66E50">
              <w:rPr>
                <w:sz w:val="18"/>
                <w:szCs w:val="18"/>
              </w:rPr>
              <w:t>底仓请款</w:t>
            </w:r>
            <w:r w:rsidRPr="00C66E50">
              <w:rPr>
                <w:sz w:val="18"/>
                <w:szCs w:val="18"/>
              </w:rPr>
              <w:t xml:space="preserve"> 4-</w:t>
            </w:r>
            <w:r w:rsidRPr="00C66E50">
              <w:rPr>
                <w:sz w:val="18"/>
                <w:szCs w:val="18"/>
              </w:rPr>
              <w:t>代销交收</w:t>
            </w:r>
            <w:r w:rsidRPr="00C66E50">
              <w:rPr>
                <w:sz w:val="18"/>
                <w:szCs w:val="18"/>
              </w:rPr>
              <w:t xml:space="preserve"> 5-</w:t>
            </w:r>
            <w:r w:rsidRPr="00C66E50">
              <w:rPr>
                <w:sz w:val="18"/>
                <w:szCs w:val="18"/>
              </w:rPr>
              <w:t>清算</w:t>
            </w:r>
            <w:proofErr w:type="gramStart"/>
            <w:r w:rsidRPr="00C66E50">
              <w:rPr>
                <w:sz w:val="18"/>
                <w:szCs w:val="18"/>
              </w:rPr>
              <w:t>户申赎交</w:t>
            </w:r>
            <w:proofErr w:type="gramEnd"/>
            <w:r w:rsidRPr="00C66E50">
              <w:rPr>
                <w:sz w:val="18"/>
                <w:szCs w:val="18"/>
              </w:rPr>
              <w:t>收</w:t>
            </w:r>
            <w:r w:rsidRPr="00C66E50">
              <w:rPr>
                <w:sz w:val="18"/>
                <w:szCs w:val="18"/>
              </w:rPr>
              <w:t xml:space="preserve"> 6-</w:t>
            </w:r>
            <w:r w:rsidRPr="00C66E50">
              <w:rPr>
                <w:sz w:val="18"/>
                <w:szCs w:val="18"/>
              </w:rPr>
              <w:t>直销费用</w:t>
            </w:r>
            <w:r w:rsidRPr="00C66E50">
              <w:rPr>
                <w:sz w:val="18"/>
                <w:szCs w:val="18"/>
              </w:rPr>
              <w:t xml:space="preserve"> 7-</w:t>
            </w:r>
            <w:r w:rsidRPr="00C66E50">
              <w:rPr>
                <w:sz w:val="18"/>
                <w:szCs w:val="18"/>
              </w:rPr>
              <w:t>养老金交收</w:t>
            </w:r>
            <w:r w:rsidRPr="00C66E50">
              <w:rPr>
                <w:sz w:val="18"/>
                <w:szCs w:val="18"/>
              </w:rPr>
              <w:t xml:space="preserve"> 8-</w:t>
            </w:r>
            <w:r w:rsidRPr="00C66E50">
              <w:rPr>
                <w:sz w:val="18"/>
                <w:szCs w:val="18"/>
              </w:rPr>
              <w:t>代销费用</w:t>
            </w:r>
            <w:r w:rsidRPr="00C66E50">
              <w:rPr>
                <w:sz w:val="18"/>
                <w:szCs w:val="18"/>
              </w:rPr>
              <w:t xml:space="preserve"> 9-</w:t>
            </w:r>
            <w:r w:rsidRPr="00C66E50">
              <w:rPr>
                <w:sz w:val="18"/>
                <w:szCs w:val="18"/>
              </w:rPr>
              <w:t>代销</w:t>
            </w:r>
            <w:proofErr w:type="gramStart"/>
            <w:r w:rsidRPr="00C66E50">
              <w:rPr>
                <w:sz w:val="18"/>
                <w:szCs w:val="18"/>
              </w:rPr>
              <w:t>垫资行交收</w:t>
            </w:r>
            <w:proofErr w:type="gramEnd"/>
          </w:p>
        </w:tc>
      </w:tr>
      <w:tr w:rsidR="00C66E50" w:rsidRPr="002558A8" w14:paraId="4A6AB5BB" w14:textId="77777777" w:rsidTr="00C66E50">
        <w:trPr>
          <w:trHeight w:val="844"/>
        </w:trPr>
        <w:tc>
          <w:tcPr>
            <w:tcW w:w="1678" w:type="dxa"/>
            <w:hideMark/>
          </w:tcPr>
          <w:p w14:paraId="64CFF921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DIANZITYPE</w:t>
            </w:r>
          </w:p>
        </w:tc>
        <w:tc>
          <w:tcPr>
            <w:tcW w:w="1486" w:type="dxa"/>
            <w:hideMark/>
          </w:tcPr>
          <w:p w14:paraId="19956685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CHAR(1)</w:t>
            </w:r>
          </w:p>
        </w:tc>
        <w:tc>
          <w:tcPr>
            <w:tcW w:w="1055" w:type="dxa"/>
            <w:hideMark/>
          </w:tcPr>
          <w:p w14:paraId="138AB5A4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4B670655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垫资交收类型</w:t>
            </w:r>
            <w:r w:rsidRPr="00C66E50">
              <w:rPr>
                <w:sz w:val="18"/>
                <w:szCs w:val="18"/>
              </w:rPr>
              <w:t> 1-T0</w:t>
            </w:r>
            <w:r w:rsidRPr="00C66E50">
              <w:rPr>
                <w:sz w:val="18"/>
                <w:szCs w:val="18"/>
              </w:rPr>
              <w:t>垫资还款，</w:t>
            </w:r>
            <w:r w:rsidRPr="00C66E50">
              <w:rPr>
                <w:sz w:val="18"/>
                <w:szCs w:val="18"/>
              </w:rPr>
              <w:t>2-</w:t>
            </w:r>
            <w:r w:rsidRPr="00C66E50">
              <w:rPr>
                <w:sz w:val="18"/>
                <w:szCs w:val="18"/>
              </w:rPr>
              <w:t>日间垫资还款，</w:t>
            </w:r>
            <w:r w:rsidRPr="00C66E50">
              <w:rPr>
                <w:sz w:val="18"/>
                <w:szCs w:val="18"/>
              </w:rPr>
              <w:t>3-</w:t>
            </w:r>
            <w:r w:rsidRPr="00C66E50">
              <w:rPr>
                <w:sz w:val="18"/>
                <w:szCs w:val="18"/>
              </w:rPr>
              <w:t>底仓垫资</w:t>
            </w:r>
            <w:r w:rsidRPr="00C66E50">
              <w:rPr>
                <w:sz w:val="18"/>
                <w:szCs w:val="18"/>
              </w:rPr>
              <w:t xml:space="preserve"> 4-</w:t>
            </w:r>
            <w:r w:rsidRPr="00C66E50">
              <w:rPr>
                <w:sz w:val="18"/>
                <w:szCs w:val="18"/>
              </w:rPr>
              <w:t>代销垫资请款</w:t>
            </w:r>
          </w:p>
        </w:tc>
      </w:tr>
      <w:tr w:rsidR="00C66E50" w:rsidRPr="002558A8" w14:paraId="761D57F3" w14:textId="77777777" w:rsidTr="00C66E50">
        <w:trPr>
          <w:trHeight w:val="1125"/>
        </w:trPr>
        <w:tc>
          <w:tcPr>
            <w:tcW w:w="1678" w:type="dxa"/>
            <w:hideMark/>
          </w:tcPr>
          <w:p w14:paraId="7ACAB261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lastRenderedPageBreak/>
              <w:t>COMMANDTYPE</w:t>
            </w:r>
          </w:p>
        </w:tc>
        <w:tc>
          <w:tcPr>
            <w:tcW w:w="1486" w:type="dxa"/>
            <w:hideMark/>
          </w:tcPr>
          <w:p w14:paraId="4D2A1F36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CHAR(1)</w:t>
            </w:r>
          </w:p>
        </w:tc>
        <w:tc>
          <w:tcPr>
            <w:tcW w:w="1055" w:type="dxa"/>
            <w:hideMark/>
          </w:tcPr>
          <w:p w14:paraId="63FC2AB7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5BFF8EFD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交收指令类型</w:t>
            </w:r>
            <w:r w:rsidRPr="00C66E50">
              <w:rPr>
                <w:sz w:val="18"/>
                <w:szCs w:val="18"/>
              </w:rPr>
              <w:t> 1-</w:t>
            </w:r>
            <w:r w:rsidRPr="00C66E50">
              <w:rPr>
                <w:sz w:val="18"/>
                <w:szCs w:val="18"/>
              </w:rPr>
              <w:t>应付</w:t>
            </w:r>
            <w:r w:rsidRPr="00C66E50">
              <w:rPr>
                <w:sz w:val="18"/>
                <w:szCs w:val="18"/>
              </w:rPr>
              <w:t xml:space="preserve"> 2-</w:t>
            </w:r>
            <w:r w:rsidRPr="00C66E50">
              <w:rPr>
                <w:sz w:val="18"/>
                <w:szCs w:val="18"/>
              </w:rPr>
              <w:t>应收</w:t>
            </w:r>
            <w:r w:rsidRPr="00C66E50">
              <w:rPr>
                <w:sz w:val="18"/>
                <w:szCs w:val="18"/>
              </w:rPr>
              <w:t xml:space="preserve"> 3-</w:t>
            </w:r>
            <w:r w:rsidRPr="00C66E50">
              <w:rPr>
                <w:sz w:val="18"/>
                <w:szCs w:val="18"/>
              </w:rPr>
              <w:t>应付内部转账</w:t>
            </w:r>
            <w:r w:rsidRPr="00C66E50">
              <w:rPr>
                <w:sz w:val="18"/>
                <w:szCs w:val="18"/>
              </w:rPr>
              <w:t xml:space="preserve"> 4-</w:t>
            </w:r>
            <w:r w:rsidRPr="00C66E50">
              <w:rPr>
                <w:sz w:val="18"/>
                <w:szCs w:val="18"/>
              </w:rPr>
              <w:t>应收内部转账</w:t>
            </w:r>
            <w:r w:rsidRPr="00C66E50">
              <w:rPr>
                <w:sz w:val="18"/>
                <w:szCs w:val="18"/>
              </w:rPr>
              <w:t xml:space="preserve"> 5-</w:t>
            </w:r>
            <w:proofErr w:type="gramStart"/>
            <w:r w:rsidRPr="00C66E50">
              <w:rPr>
                <w:sz w:val="18"/>
                <w:szCs w:val="18"/>
              </w:rPr>
              <w:t>代销网银划款</w:t>
            </w:r>
            <w:proofErr w:type="gramEnd"/>
            <w:r w:rsidRPr="00C66E50">
              <w:rPr>
                <w:sz w:val="18"/>
                <w:szCs w:val="18"/>
              </w:rPr>
              <w:t xml:space="preserve"> 6-</w:t>
            </w:r>
            <w:r w:rsidRPr="00C66E50">
              <w:rPr>
                <w:sz w:val="18"/>
                <w:szCs w:val="18"/>
              </w:rPr>
              <w:t>中登指令</w:t>
            </w:r>
            <w:r w:rsidRPr="00C66E50">
              <w:rPr>
                <w:sz w:val="18"/>
                <w:szCs w:val="18"/>
              </w:rPr>
              <w:t xml:space="preserve"> 7-</w:t>
            </w:r>
            <w:r w:rsidRPr="00C66E50">
              <w:rPr>
                <w:sz w:val="18"/>
                <w:szCs w:val="18"/>
              </w:rPr>
              <w:t>核对指令</w:t>
            </w:r>
            <w:r w:rsidRPr="00C66E50">
              <w:rPr>
                <w:sz w:val="18"/>
                <w:szCs w:val="18"/>
              </w:rPr>
              <w:t> 8-</w:t>
            </w:r>
            <w:r w:rsidRPr="00C66E50">
              <w:rPr>
                <w:sz w:val="18"/>
                <w:szCs w:val="18"/>
              </w:rPr>
              <w:t>指令重划</w:t>
            </w:r>
            <w:r w:rsidRPr="00C66E50">
              <w:rPr>
                <w:sz w:val="18"/>
                <w:szCs w:val="18"/>
              </w:rPr>
              <w:t xml:space="preserve"> 9-</w:t>
            </w:r>
            <w:proofErr w:type="gramStart"/>
            <w:r w:rsidRPr="00C66E50">
              <w:rPr>
                <w:sz w:val="18"/>
                <w:szCs w:val="18"/>
              </w:rPr>
              <w:t>网银重划</w:t>
            </w:r>
            <w:proofErr w:type="gramEnd"/>
          </w:p>
        </w:tc>
      </w:tr>
      <w:tr w:rsidR="00C66E50" w:rsidRPr="002558A8" w14:paraId="41F36668" w14:textId="77777777" w:rsidTr="00C66E50">
        <w:trPr>
          <w:trHeight w:val="560"/>
        </w:trPr>
        <w:tc>
          <w:tcPr>
            <w:tcW w:w="1678" w:type="dxa"/>
            <w:hideMark/>
          </w:tcPr>
          <w:p w14:paraId="5EC3EF86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NEEDREMIT</w:t>
            </w:r>
          </w:p>
        </w:tc>
        <w:tc>
          <w:tcPr>
            <w:tcW w:w="1486" w:type="dxa"/>
            <w:hideMark/>
          </w:tcPr>
          <w:p w14:paraId="1DC8D766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CHAR(1)</w:t>
            </w:r>
          </w:p>
        </w:tc>
        <w:tc>
          <w:tcPr>
            <w:tcW w:w="1055" w:type="dxa"/>
            <w:hideMark/>
          </w:tcPr>
          <w:p w14:paraId="3CFC373A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32DF7760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是否主动出款</w:t>
            </w:r>
            <w:r w:rsidRPr="00C66E50">
              <w:rPr>
                <w:sz w:val="18"/>
                <w:szCs w:val="18"/>
              </w:rPr>
              <w:t> Y-</w:t>
            </w:r>
            <w:r w:rsidRPr="00C66E50">
              <w:rPr>
                <w:sz w:val="18"/>
                <w:szCs w:val="18"/>
              </w:rPr>
              <w:t>是</w:t>
            </w:r>
            <w:r w:rsidRPr="00C66E50">
              <w:rPr>
                <w:sz w:val="18"/>
                <w:szCs w:val="18"/>
              </w:rPr>
              <w:t>, N-</w:t>
            </w:r>
            <w:r w:rsidRPr="00C66E50">
              <w:rPr>
                <w:sz w:val="18"/>
                <w:szCs w:val="18"/>
              </w:rPr>
              <w:t>否</w:t>
            </w:r>
          </w:p>
        </w:tc>
      </w:tr>
      <w:tr w:rsidR="00C66E50" w:rsidRPr="002558A8" w14:paraId="38C7CE09" w14:textId="77777777" w:rsidTr="00C66E50">
        <w:trPr>
          <w:trHeight w:val="413"/>
        </w:trPr>
        <w:tc>
          <w:tcPr>
            <w:tcW w:w="1678" w:type="dxa"/>
            <w:hideMark/>
          </w:tcPr>
          <w:p w14:paraId="31AC7707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OUTACCOID</w:t>
            </w:r>
          </w:p>
        </w:tc>
        <w:tc>
          <w:tcPr>
            <w:tcW w:w="1486" w:type="dxa"/>
            <w:hideMark/>
          </w:tcPr>
          <w:p w14:paraId="405F19D1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VARCHAR2(3)</w:t>
            </w:r>
          </w:p>
        </w:tc>
        <w:tc>
          <w:tcPr>
            <w:tcW w:w="1055" w:type="dxa"/>
            <w:hideMark/>
          </w:tcPr>
          <w:p w14:paraId="1B6E2B56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6C8155DC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 </w:t>
            </w:r>
            <w:r w:rsidRPr="00C66E50">
              <w:rPr>
                <w:sz w:val="18"/>
                <w:szCs w:val="18"/>
              </w:rPr>
              <w:t>划出账号</w:t>
            </w:r>
          </w:p>
        </w:tc>
      </w:tr>
      <w:tr w:rsidR="00C66E50" w:rsidRPr="002558A8" w14:paraId="1115A0D9" w14:textId="77777777" w:rsidTr="00C66E50">
        <w:trPr>
          <w:trHeight w:val="405"/>
        </w:trPr>
        <w:tc>
          <w:tcPr>
            <w:tcW w:w="1678" w:type="dxa"/>
            <w:hideMark/>
          </w:tcPr>
          <w:p w14:paraId="64380583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INACCOID</w:t>
            </w:r>
          </w:p>
        </w:tc>
        <w:tc>
          <w:tcPr>
            <w:tcW w:w="1486" w:type="dxa"/>
            <w:hideMark/>
          </w:tcPr>
          <w:p w14:paraId="54384F0D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VARCHAR2(3)</w:t>
            </w:r>
          </w:p>
        </w:tc>
        <w:tc>
          <w:tcPr>
            <w:tcW w:w="1055" w:type="dxa"/>
            <w:hideMark/>
          </w:tcPr>
          <w:p w14:paraId="0F3D851C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46283F6A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 </w:t>
            </w:r>
            <w:r w:rsidRPr="00C66E50">
              <w:rPr>
                <w:sz w:val="18"/>
                <w:szCs w:val="18"/>
              </w:rPr>
              <w:t>划入账号</w:t>
            </w:r>
          </w:p>
        </w:tc>
      </w:tr>
      <w:tr w:rsidR="00C66E50" w:rsidRPr="002558A8" w14:paraId="1EE11088" w14:textId="77777777" w:rsidTr="00C66E50">
        <w:trPr>
          <w:trHeight w:val="425"/>
        </w:trPr>
        <w:tc>
          <w:tcPr>
            <w:tcW w:w="1678" w:type="dxa"/>
            <w:hideMark/>
          </w:tcPr>
          <w:p w14:paraId="05C8686C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SUMMARY</w:t>
            </w:r>
          </w:p>
        </w:tc>
        <w:tc>
          <w:tcPr>
            <w:tcW w:w="1486" w:type="dxa"/>
            <w:hideMark/>
          </w:tcPr>
          <w:p w14:paraId="745AA490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VARCHAR2(256)</w:t>
            </w:r>
          </w:p>
        </w:tc>
        <w:tc>
          <w:tcPr>
            <w:tcW w:w="1055" w:type="dxa"/>
            <w:hideMark/>
          </w:tcPr>
          <w:p w14:paraId="54682465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3A4908BD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 </w:t>
            </w:r>
            <w:r w:rsidRPr="00C66E50">
              <w:rPr>
                <w:sz w:val="18"/>
                <w:szCs w:val="18"/>
              </w:rPr>
              <w:t>交收摘要</w:t>
            </w:r>
          </w:p>
        </w:tc>
      </w:tr>
      <w:tr w:rsidR="00C66E50" w:rsidRPr="002558A8" w14:paraId="309E159D" w14:textId="77777777" w:rsidTr="00C66E50">
        <w:trPr>
          <w:trHeight w:val="700"/>
        </w:trPr>
        <w:tc>
          <w:tcPr>
            <w:tcW w:w="1678" w:type="dxa"/>
            <w:hideMark/>
          </w:tcPr>
          <w:p w14:paraId="3B43EB07" w14:textId="77777777" w:rsidR="00C66E50" w:rsidRPr="00C66E50" w:rsidRDefault="00C66E50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ROUTETYPE</w:t>
            </w:r>
          </w:p>
        </w:tc>
        <w:tc>
          <w:tcPr>
            <w:tcW w:w="1486" w:type="dxa"/>
            <w:hideMark/>
          </w:tcPr>
          <w:p w14:paraId="379C392B" w14:textId="77777777" w:rsidR="00C66E50" w:rsidRPr="00C66E50" w:rsidRDefault="00C66E50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VARCHAR2(9)</w:t>
            </w:r>
          </w:p>
        </w:tc>
        <w:tc>
          <w:tcPr>
            <w:tcW w:w="1055" w:type="dxa"/>
            <w:hideMark/>
          </w:tcPr>
          <w:p w14:paraId="7F4A075A" w14:textId="77777777" w:rsidR="00C66E50" w:rsidRPr="00C66E50" w:rsidRDefault="00C66E50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5608F4A4" w14:textId="0D52EEE6" w:rsidR="00C66E50" w:rsidRPr="00C66E50" w:rsidRDefault="00C66E50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划款通道类型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C66E50">
              <w:rPr>
                <w:sz w:val="18"/>
                <w:szCs w:val="18"/>
              </w:rPr>
              <w:t>1-</w:t>
            </w:r>
            <w:proofErr w:type="gramStart"/>
            <w:r w:rsidRPr="00C66E50">
              <w:rPr>
                <w:sz w:val="18"/>
                <w:szCs w:val="18"/>
              </w:rPr>
              <w:t>直连银企</w:t>
            </w:r>
            <w:proofErr w:type="gramEnd"/>
            <w:r w:rsidRPr="00C66E50">
              <w:rPr>
                <w:sz w:val="18"/>
                <w:szCs w:val="18"/>
              </w:rPr>
              <w:t>通道，</w:t>
            </w:r>
            <w:r w:rsidRPr="00C66E50">
              <w:rPr>
                <w:sz w:val="18"/>
                <w:szCs w:val="18"/>
              </w:rPr>
              <w:t>2-</w:t>
            </w:r>
            <w:r w:rsidRPr="00C66E50">
              <w:rPr>
                <w:sz w:val="18"/>
                <w:szCs w:val="18"/>
              </w:rPr>
              <w:t>日间垫资通道</w:t>
            </w:r>
            <w:r>
              <w:rPr>
                <w:rFonts w:hint="eastAsia"/>
                <w:sz w:val="18"/>
                <w:szCs w:val="18"/>
              </w:rPr>
              <w:t>，</w:t>
            </w:r>
            <w:r w:rsidRPr="00C66E50">
              <w:rPr>
                <w:sz w:val="18"/>
                <w:szCs w:val="18"/>
              </w:rPr>
              <w:t>3-</w:t>
            </w:r>
            <w:r w:rsidRPr="00C66E50">
              <w:rPr>
                <w:sz w:val="18"/>
                <w:szCs w:val="18"/>
              </w:rPr>
              <w:t>代销指定垫资路由通道</w:t>
            </w:r>
          </w:p>
        </w:tc>
      </w:tr>
      <w:tr w:rsidR="00C66E50" w:rsidRPr="002558A8" w14:paraId="419F3E4F" w14:textId="77777777" w:rsidTr="00C66E50">
        <w:trPr>
          <w:trHeight w:val="541"/>
        </w:trPr>
        <w:tc>
          <w:tcPr>
            <w:tcW w:w="1678" w:type="dxa"/>
            <w:hideMark/>
          </w:tcPr>
          <w:p w14:paraId="6164DD76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AUTOFLAG</w:t>
            </w:r>
          </w:p>
        </w:tc>
        <w:tc>
          <w:tcPr>
            <w:tcW w:w="1486" w:type="dxa"/>
            <w:hideMark/>
          </w:tcPr>
          <w:p w14:paraId="7590D29A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CHAR(1)</w:t>
            </w:r>
          </w:p>
        </w:tc>
        <w:tc>
          <w:tcPr>
            <w:tcW w:w="1055" w:type="dxa"/>
            <w:hideMark/>
          </w:tcPr>
          <w:p w14:paraId="4FEC5CE0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39B3CBD3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是否系统自动处理</w:t>
            </w:r>
            <w:r w:rsidRPr="00C66E50">
              <w:rPr>
                <w:sz w:val="18"/>
                <w:szCs w:val="18"/>
              </w:rPr>
              <w:t> Y-</w:t>
            </w:r>
            <w:r w:rsidRPr="00C66E50">
              <w:rPr>
                <w:sz w:val="18"/>
                <w:szCs w:val="18"/>
              </w:rPr>
              <w:t>是，</w:t>
            </w:r>
            <w:r w:rsidRPr="00C66E50">
              <w:rPr>
                <w:sz w:val="18"/>
                <w:szCs w:val="18"/>
              </w:rPr>
              <w:t>N-</w:t>
            </w:r>
            <w:r w:rsidRPr="00C66E50">
              <w:rPr>
                <w:sz w:val="18"/>
                <w:szCs w:val="18"/>
              </w:rPr>
              <w:t>否</w:t>
            </w:r>
          </w:p>
        </w:tc>
      </w:tr>
      <w:tr w:rsidR="00C66E50" w:rsidRPr="002558A8" w14:paraId="7C838502" w14:textId="77777777" w:rsidTr="00C66E50">
        <w:trPr>
          <w:trHeight w:val="435"/>
        </w:trPr>
        <w:tc>
          <w:tcPr>
            <w:tcW w:w="1678" w:type="dxa"/>
            <w:hideMark/>
          </w:tcPr>
          <w:p w14:paraId="152642AE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CHECKSQL</w:t>
            </w:r>
          </w:p>
        </w:tc>
        <w:tc>
          <w:tcPr>
            <w:tcW w:w="1486" w:type="dxa"/>
            <w:hideMark/>
          </w:tcPr>
          <w:p w14:paraId="77D8C8DA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VARCHAR2(2000)</w:t>
            </w:r>
          </w:p>
        </w:tc>
        <w:tc>
          <w:tcPr>
            <w:tcW w:w="1055" w:type="dxa"/>
            <w:hideMark/>
          </w:tcPr>
          <w:p w14:paraId="529E4383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1C90DD39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稽核脚本</w:t>
            </w:r>
          </w:p>
        </w:tc>
      </w:tr>
      <w:tr w:rsidR="00C66E50" w:rsidRPr="002558A8" w14:paraId="5B0F5B6E" w14:textId="77777777" w:rsidTr="00C66E50">
        <w:trPr>
          <w:trHeight w:val="799"/>
        </w:trPr>
        <w:tc>
          <w:tcPr>
            <w:tcW w:w="1678" w:type="dxa"/>
            <w:hideMark/>
          </w:tcPr>
          <w:p w14:paraId="5C928B7F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AMPM</w:t>
            </w:r>
          </w:p>
        </w:tc>
        <w:tc>
          <w:tcPr>
            <w:tcW w:w="1486" w:type="dxa"/>
            <w:hideMark/>
          </w:tcPr>
          <w:p w14:paraId="7CFE6505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VARCHAR2(2)</w:t>
            </w:r>
          </w:p>
        </w:tc>
        <w:tc>
          <w:tcPr>
            <w:tcW w:w="1055" w:type="dxa"/>
            <w:hideMark/>
          </w:tcPr>
          <w:p w14:paraId="46766182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46879942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指令在上午流程生成还是下午流程生成</w:t>
            </w:r>
            <w:r w:rsidRPr="00C66E50">
              <w:rPr>
                <w:sz w:val="18"/>
                <w:szCs w:val="18"/>
              </w:rPr>
              <w:t xml:space="preserve"> AM-</w:t>
            </w:r>
            <w:r w:rsidRPr="00C66E50">
              <w:rPr>
                <w:sz w:val="18"/>
                <w:szCs w:val="18"/>
              </w:rPr>
              <w:t>上午</w:t>
            </w:r>
            <w:r w:rsidRPr="00C66E50">
              <w:rPr>
                <w:sz w:val="18"/>
                <w:szCs w:val="18"/>
              </w:rPr>
              <w:t xml:space="preserve"> PM-</w:t>
            </w:r>
            <w:r w:rsidRPr="00C66E50">
              <w:rPr>
                <w:sz w:val="18"/>
                <w:szCs w:val="18"/>
              </w:rPr>
              <w:t>下午</w:t>
            </w:r>
          </w:p>
        </w:tc>
      </w:tr>
      <w:tr w:rsidR="00C66E50" w:rsidRPr="002558A8" w14:paraId="4C5B2ABC" w14:textId="77777777" w:rsidTr="00C66E50">
        <w:trPr>
          <w:trHeight w:val="585"/>
        </w:trPr>
        <w:tc>
          <w:tcPr>
            <w:tcW w:w="1678" w:type="dxa"/>
            <w:hideMark/>
          </w:tcPr>
          <w:p w14:paraId="77337EB9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RSV1</w:t>
            </w:r>
          </w:p>
        </w:tc>
        <w:tc>
          <w:tcPr>
            <w:tcW w:w="1486" w:type="dxa"/>
            <w:hideMark/>
          </w:tcPr>
          <w:p w14:paraId="0D917167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VARCHAR2(8)</w:t>
            </w:r>
          </w:p>
        </w:tc>
        <w:tc>
          <w:tcPr>
            <w:tcW w:w="1055" w:type="dxa"/>
            <w:hideMark/>
          </w:tcPr>
          <w:p w14:paraId="1FB82901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7709C1C2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保留字段</w:t>
            </w:r>
            <w:r w:rsidRPr="00C66E50">
              <w:rPr>
                <w:sz w:val="18"/>
                <w:szCs w:val="18"/>
              </w:rPr>
              <w:t>1 </w:t>
            </w:r>
          </w:p>
        </w:tc>
      </w:tr>
      <w:tr w:rsidR="00C66E50" w:rsidRPr="002558A8" w14:paraId="775278A2" w14:textId="77777777" w:rsidTr="00C66E50">
        <w:trPr>
          <w:trHeight w:val="300"/>
        </w:trPr>
        <w:tc>
          <w:tcPr>
            <w:tcW w:w="1678" w:type="dxa"/>
            <w:hideMark/>
          </w:tcPr>
          <w:p w14:paraId="6083407E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RSV2</w:t>
            </w:r>
          </w:p>
        </w:tc>
        <w:tc>
          <w:tcPr>
            <w:tcW w:w="1486" w:type="dxa"/>
            <w:hideMark/>
          </w:tcPr>
          <w:p w14:paraId="264E0594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VARCHAR2(8)</w:t>
            </w:r>
          </w:p>
        </w:tc>
        <w:tc>
          <w:tcPr>
            <w:tcW w:w="1055" w:type="dxa"/>
            <w:hideMark/>
          </w:tcPr>
          <w:p w14:paraId="1A38D682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118A079B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 </w:t>
            </w:r>
            <w:r w:rsidRPr="00C66E50">
              <w:rPr>
                <w:sz w:val="18"/>
                <w:szCs w:val="18"/>
              </w:rPr>
              <w:t>保留字段</w:t>
            </w:r>
            <w:r w:rsidRPr="00C66E50">
              <w:rPr>
                <w:sz w:val="18"/>
                <w:szCs w:val="18"/>
              </w:rPr>
              <w:t>2</w:t>
            </w:r>
          </w:p>
        </w:tc>
      </w:tr>
      <w:tr w:rsidR="00C66E50" w:rsidRPr="002558A8" w14:paraId="763ADD45" w14:textId="77777777" w:rsidTr="00C66E50">
        <w:trPr>
          <w:trHeight w:val="300"/>
        </w:trPr>
        <w:tc>
          <w:tcPr>
            <w:tcW w:w="1678" w:type="dxa"/>
            <w:hideMark/>
          </w:tcPr>
          <w:p w14:paraId="31EAC8F4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INSERTTIMESTAMP</w:t>
            </w:r>
          </w:p>
        </w:tc>
        <w:tc>
          <w:tcPr>
            <w:tcW w:w="1486" w:type="dxa"/>
            <w:hideMark/>
          </w:tcPr>
          <w:p w14:paraId="172BF3E9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TIMESTAMP</w:t>
            </w:r>
          </w:p>
        </w:tc>
        <w:tc>
          <w:tcPr>
            <w:tcW w:w="1055" w:type="dxa"/>
            <w:hideMark/>
          </w:tcPr>
          <w:p w14:paraId="0C38FF20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01A01B10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首次创建时间</w:t>
            </w:r>
          </w:p>
        </w:tc>
      </w:tr>
      <w:tr w:rsidR="00C66E50" w:rsidRPr="002558A8" w14:paraId="2D437DB2" w14:textId="77777777" w:rsidTr="00C66E50">
        <w:trPr>
          <w:trHeight w:val="300"/>
        </w:trPr>
        <w:tc>
          <w:tcPr>
            <w:tcW w:w="1678" w:type="dxa"/>
            <w:hideMark/>
          </w:tcPr>
          <w:p w14:paraId="4B47A391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UPDATETIMESTAMP</w:t>
            </w:r>
          </w:p>
        </w:tc>
        <w:tc>
          <w:tcPr>
            <w:tcW w:w="1486" w:type="dxa"/>
            <w:hideMark/>
          </w:tcPr>
          <w:p w14:paraId="165ACEAA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TIMESTAMP</w:t>
            </w:r>
          </w:p>
        </w:tc>
        <w:tc>
          <w:tcPr>
            <w:tcW w:w="1055" w:type="dxa"/>
            <w:hideMark/>
          </w:tcPr>
          <w:p w14:paraId="34B71332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6E682AEB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更新时间</w:t>
            </w:r>
          </w:p>
        </w:tc>
      </w:tr>
      <w:tr w:rsidR="00C66E50" w:rsidRPr="002558A8" w14:paraId="6242648E" w14:textId="77777777" w:rsidTr="00C66E50">
        <w:trPr>
          <w:trHeight w:val="585"/>
        </w:trPr>
        <w:tc>
          <w:tcPr>
            <w:tcW w:w="1678" w:type="dxa"/>
            <w:hideMark/>
          </w:tcPr>
          <w:p w14:paraId="1139E71D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VER</w:t>
            </w:r>
          </w:p>
        </w:tc>
        <w:tc>
          <w:tcPr>
            <w:tcW w:w="1486" w:type="dxa"/>
            <w:hideMark/>
          </w:tcPr>
          <w:p w14:paraId="75640804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INTEGER</w:t>
            </w:r>
          </w:p>
        </w:tc>
        <w:tc>
          <w:tcPr>
            <w:tcW w:w="1055" w:type="dxa"/>
            <w:hideMark/>
          </w:tcPr>
          <w:p w14:paraId="19948268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 xml:space="preserve">　</w:t>
            </w:r>
          </w:p>
        </w:tc>
        <w:tc>
          <w:tcPr>
            <w:tcW w:w="4303" w:type="dxa"/>
            <w:hideMark/>
          </w:tcPr>
          <w:p w14:paraId="715B9A7B" w14:textId="77777777" w:rsidR="002558A8" w:rsidRPr="00C66E50" w:rsidRDefault="002558A8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1</w:t>
            </w:r>
            <w:r w:rsidRPr="00C66E50">
              <w:rPr>
                <w:sz w:val="18"/>
                <w:szCs w:val="18"/>
              </w:rPr>
              <w:t>为首次创建的数据版本号；</w:t>
            </w:r>
            <w:r w:rsidRPr="00C66E50">
              <w:rPr>
                <w:sz w:val="18"/>
                <w:szCs w:val="18"/>
              </w:rPr>
              <w:t xml:space="preserve"> </w:t>
            </w:r>
            <w:r w:rsidRPr="00C66E50">
              <w:rPr>
                <w:sz w:val="18"/>
                <w:szCs w:val="18"/>
              </w:rPr>
              <w:t>每次更新时，数据版本号</w:t>
            </w:r>
            <w:r w:rsidRPr="00C66E50">
              <w:rPr>
                <w:sz w:val="18"/>
                <w:szCs w:val="18"/>
              </w:rPr>
              <w:t>+1.</w:t>
            </w:r>
          </w:p>
        </w:tc>
      </w:tr>
    </w:tbl>
    <w:p w14:paraId="36419C95" w14:textId="77777777" w:rsidR="002558A8" w:rsidRPr="002558A8" w:rsidRDefault="002558A8" w:rsidP="00DE4088"/>
    <w:p w14:paraId="0E20E031" w14:textId="20413E47" w:rsidR="002558A8" w:rsidRDefault="002558A8" w:rsidP="00DE4088">
      <w:r>
        <w:t>指令监控配置</w:t>
      </w:r>
    </w:p>
    <w:p w14:paraId="52BC0939" w14:textId="2FE6F678" w:rsidR="00CE71B1" w:rsidRPr="002558A8" w:rsidRDefault="005D321B" w:rsidP="00DE4088">
      <w:r>
        <w:rPr>
          <w:rFonts w:hint="eastAsia"/>
        </w:rPr>
        <w:t>表名：</w:t>
      </w:r>
      <w:r>
        <w:rPr>
          <w:rFonts w:hint="eastAsia"/>
        </w:rPr>
        <w:t>CONF</w:t>
      </w:r>
      <w:r>
        <w:t>_COMMAND_MONITOR</w:t>
      </w:r>
      <w:r w:rsidR="00DE5F2C">
        <w:t>(</w:t>
      </w:r>
      <w:r w:rsidR="00DE5F2C" w:rsidRPr="00FA0C40">
        <w:rPr>
          <w:color w:val="FF0000"/>
        </w:rPr>
        <w:t>现有表</w:t>
      </w:r>
      <w:r w:rsidR="00DE5F2C">
        <w:t>)</w:t>
      </w:r>
    </w:p>
    <w:tbl>
      <w:tblPr>
        <w:tblW w:w="11716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4"/>
        <w:gridCol w:w="1670"/>
        <w:gridCol w:w="1134"/>
        <w:gridCol w:w="7188"/>
      </w:tblGrid>
      <w:tr w:rsidR="001967F3" w:rsidRPr="00C66E50" w14:paraId="51F830F9" w14:textId="77777777" w:rsidTr="001967F3">
        <w:trPr>
          <w:tblHeader/>
        </w:trPr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7C4FC8F6" w14:textId="77777777" w:rsidR="001967F3" w:rsidRPr="00C66E50" w:rsidRDefault="001967F3" w:rsidP="00C66E50">
            <w:pPr>
              <w:rPr>
                <w:b/>
                <w:bCs/>
                <w:sz w:val="18"/>
                <w:szCs w:val="18"/>
              </w:rPr>
            </w:pPr>
            <w:r w:rsidRPr="00C66E50">
              <w:rPr>
                <w:b/>
                <w:bCs/>
                <w:sz w:val="18"/>
                <w:szCs w:val="18"/>
              </w:rPr>
              <w:t>字段名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1E1A6F9D" w14:textId="77777777" w:rsidR="001967F3" w:rsidRPr="00C66E50" w:rsidRDefault="001967F3" w:rsidP="00C66E50">
            <w:pPr>
              <w:rPr>
                <w:b/>
                <w:bCs/>
                <w:sz w:val="18"/>
                <w:szCs w:val="18"/>
              </w:rPr>
            </w:pPr>
            <w:r w:rsidRPr="00C66E50">
              <w:rPr>
                <w:b/>
                <w:bCs/>
                <w:sz w:val="18"/>
                <w:szCs w:val="18"/>
              </w:rPr>
              <w:t>定义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</w:tcPr>
          <w:p w14:paraId="0BCA1D84" w14:textId="49900799" w:rsidR="001967F3" w:rsidRPr="00C66E50" w:rsidRDefault="001967F3" w:rsidP="00C66E50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空</w:t>
            </w:r>
            <w:r>
              <w:rPr>
                <w:rFonts w:hint="eastAsia"/>
                <w:b/>
                <w:bCs/>
                <w:sz w:val="18"/>
                <w:szCs w:val="18"/>
              </w:rPr>
              <w:t>/</w:t>
            </w:r>
            <w:r>
              <w:rPr>
                <w:rFonts w:hint="eastAsia"/>
                <w:b/>
                <w:bCs/>
                <w:sz w:val="18"/>
                <w:szCs w:val="18"/>
              </w:rPr>
              <w:t>非空</w:t>
            </w: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77389D51" w14:textId="2CC7E5DD" w:rsidR="001967F3" w:rsidRPr="00C66E50" w:rsidRDefault="001967F3" w:rsidP="00C66E50">
            <w:pPr>
              <w:rPr>
                <w:b/>
                <w:bCs/>
                <w:sz w:val="18"/>
                <w:szCs w:val="18"/>
              </w:rPr>
            </w:pPr>
            <w:r w:rsidRPr="00C66E50">
              <w:rPr>
                <w:b/>
                <w:bCs/>
                <w:sz w:val="18"/>
                <w:szCs w:val="18"/>
              </w:rPr>
              <w:t>说明</w:t>
            </w:r>
          </w:p>
        </w:tc>
      </w:tr>
      <w:tr w:rsidR="001967F3" w:rsidRPr="00C66E50" w14:paraId="251D8200" w14:textId="77777777" w:rsidTr="001967F3"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97BA6BC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COMMANDNO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5277865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VARCHAR2(8)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622959F2" w14:textId="4D68E54B" w:rsidR="001967F3" w:rsidRPr="00C66E50" w:rsidRDefault="00D71B65" w:rsidP="00D2396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OT NULL</w:t>
            </w: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642A0BE" w14:textId="63DAF65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交收指令编号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C66E50">
              <w:rPr>
                <w:sz w:val="18"/>
                <w:szCs w:val="18"/>
              </w:rPr>
              <w:t>关联</w:t>
            </w:r>
            <w:r w:rsidRPr="00C66E50">
              <w:rPr>
                <w:sz w:val="18"/>
                <w:szCs w:val="18"/>
              </w:rPr>
              <w:t>CONF_COMMAND.COMMANDNO</w:t>
            </w:r>
          </w:p>
        </w:tc>
      </w:tr>
      <w:tr w:rsidR="001967F3" w:rsidRPr="00C66E50" w14:paraId="1826CC99" w14:textId="77777777" w:rsidTr="001967F3"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810FFD4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TARGETACCO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3DB6AF4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VARCHAR2(128)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47895BA1" w14:textId="77777777" w:rsidR="001967F3" w:rsidRPr="00C66E50" w:rsidRDefault="001967F3" w:rsidP="00D23966">
            <w:pPr>
              <w:rPr>
                <w:sz w:val="18"/>
                <w:szCs w:val="18"/>
              </w:rPr>
            </w:pP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3A2D089" w14:textId="676C79CB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对方账号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C66E50">
              <w:rPr>
                <w:sz w:val="18"/>
                <w:szCs w:val="18"/>
              </w:rPr>
              <w:t>可配置多个账号，</w:t>
            </w:r>
            <w:r w:rsidRPr="00C66E50">
              <w:rPr>
                <w:sz w:val="18"/>
                <w:szCs w:val="18"/>
              </w:rPr>
              <w:t>&amp;</w:t>
            </w:r>
            <w:r w:rsidRPr="00C66E50">
              <w:rPr>
                <w:sz w:val="18"/>
                <w:szCs w:val="18"/>
              </w:rPr>
              <w:t>隔开</w:t>
            </w:r>
          </w:p>
        </w:tc>
      </w:tr>
      <w:tr w:rsidR="001967F3" w:rsidRPr="00C66E50" w14:paraId="718B16A4" w14:textId="77777777" w:rsidTr="001967F3"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383BF3C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ACCOMATCH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2030F7B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CHAR(1)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6C0AB46D" w14:textId="77777777" w:rsidR="001967F3" w:rsidRPr="00C66E50" w:rsidRDefault="001967F3" w:rsidP="00D23966">
            <w:pPr>
              <w:rPr>
                <w:sz w:val="18"/>
                <w:szCs w:val="18"/>
              </w:rPr>
            </w:pP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A75BAC6" w14:textId="7B8D0521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对账账号过滤或匹配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C66E50">
              <w:rPr>
                <w:sz w:val="18"/>
                <w:szCs w:val="18"/>
              </w:rPr>
              <w:t>1-</w:t>
            </w:r>
            <w:r w:rsidRPr="00C66E50">
              <w:rPr>
                <w:sz w:val="18"/>
                <w:szCs w:val="18"/>
              </w:rPr>
              <w:t>匹配</w:t>
            </w:r>
            <w:r w:rsidRPr="00C66E50">
              <w:rPr>
                <w:sz w:val="18"/>
                <w:szCs w:val="18"/>
              </w:rPr>
              <w:t xml:space="preserve"> 2-</w:t>
            </w:r>
            <w:r w:rsidRPr="00C66E50">
              <w:rPr>
                <w:sz w:val="18"/>
                <w:szCs w:val="18"/>
              </w:rPr>
              <w:t>过滤</w:t>
            </w:r>
            <w:r w:rsidRPr="00C66E50">
              <w:rPr>
                <w:sz w:val="18"/>
                <w:szCs w:val="18"/>
              </w:rPr>
              <w:t xml:space="preserve"> 0-</w:t>
            </w:r>
            <w:r w:rsidRPr="00C66E50">
              <w:rPr>
                <w:sz w:val="18"/>
                <w:szCs w:val="18"/>
              </w:rPr>
              <w:t>不启用</w:t>
            </w:r>
          </w:p>
        </w:tc>
      </w:tr>
      <w:tr w:rsidR="001967F3" w:rsidRPr="00C66E50" w14:paraId="011070E2" w14:textId="77777777" w:rsidTr="001967F3"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FF0942D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TARGETACCONAME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A5FC75A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VARCHAR2(128)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56C83EB3" w14:textId="77777777" w:rsidR="001967F3" w:rsidRPr="00C66E50" w:rsidRDefault="001967F3" w:rsidP="00D23966">
            <w:pPr>
              <w:rPr>
                <w:sz w:val="18"/>
                <w:szCs w:val="18"/>
              </w:rPr>
            </w:pP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76FA4C2" w14:textId="71B8BA19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对方户名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C66E50">
              <w:rPr>
                <w:sz w:val="18"/>
                <w:szCs w:val="18"/>
              </w:rPr>
              <w:t>可配置多个户名，</w:t>
            </w:r>
            <w:r w:rsidRPr="00C66E50">
              <w:rPr>
                <w:sz w:val="18"/>
                <w:szCs w:val="18"/>
              </w:rPr>
              <w:t>&amp;</w:t>
            </w:r>
            <w:r w:rsidRPr="00C66E50">
              <w:rPr>
                <w:sz w:val="18"/>
                <w:szCs w:val="18"/>
              </w:rPr>
              <w:t>隔开</w:t>
            </w:r>
          </w:p>
        </w:tc>
      </w:tr>
      <w:tr w:rsidR="001967F3" w:rsidRPr="00C66E50" w14:paraId="42476231" w14:textId="77777777" w:rsidTr="001967F3"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EC74FBC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ACCONAMEMATCH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7198707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CHAR(1)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1B628F2E" w14:textId="77777777" w:rsidR="001967F3" w:rsidRPr="00C66E50" w:rsidRDefault="001967F3" w:rsidP="00D23966">
            <w:pPr>
              <w:rPr>
                <w:sz w:val="18"/>
                <w:szCs w:val="18"/>
              </w:rPr>
            </w:pP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95DE5D9" w14:textId="5B1A4F56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对账户名过滤或匹配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C66E50">
              <w:rPr>
                <w:sz w:val="18"/>
                <w:szCs w:val="18"/>
              </w:rPr>
              <w:t>1-</w:t>
            </w:r>
            <w:r w:rsidRPr="00C66E50">
              <w:rPr>
                <w:sz w:val="18"/>
                <w:szCs w:val="18"/>
              </w:rPr>
              <w:t>匹配</w:t>
            </w:r>
            <w:r w:rsidRPr="00C66E50">
              <w:rPr>
                <w:sz w:val="18"/>
                <w:szCs w:val="18"/>
              </w:rPr>
              <w:t xml:space="preserve"> 2-</w:t>
            </w:r>
            <w:r w:rsidRPr="00C66E50">
              <w:rPr>
                <w:sz w:val="18"/>
                <w:szCs w:val="18"/>
              </w:rPr>
              <w:t>过滤</w:t>
            </w:r>
            <w:r w:rsidRPr="00C66E50">
              <w:rPr>
                <w:sz w:val="18"/>
                <w:szCs w:val="18"/>
              </w:rPr>
              <w:t> 0-</w:t>
            </w:r>
            <w:r w:rsidRPr="00C66E50">
              <w:rPr>
                <w:sz w:val="18"/>
                <w:szCs w:val="18"/>
              </w:rPr>
              <w:t>不启用</w:t>
            </w:r>
          </w:p>
        </w:tc>
      </w:tr>
      <w:tr w:rsidR="001967F3" w:rsidRPr="00C66E50" w14:paraId="6F8DA307" w14:textId="77777777" w:rsidTr="001967F3"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78EB9A8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TARGETSUMMARY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2A33EE2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VARCHAR2(256)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4FAEB6FD" w14:textId="77777777" w:rsidR="001967F3" w:rsidRPr="00C66E50" w:rsidRDefault="001967F3" w:rsidP="00D23966">
            <w:pPr>
              <w:rPr>
                <w:sz w:val="18"/>
                <w:szCs w:val="18"/>
              </w:rPr>
            </w:pP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BB02524" w14:textId="2F1B91A2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摘要</w:t>
            </w:r>
          </w:p>
        </w:tc>
      </w:tr>
      <w:tr w:rsidR="001967F3" w:rsidRPr="00C66E50" w14:paraId="4F561210" w14:textId="77777777" w:rsidTr="001967F3"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7B4324A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SUMMARYMATCH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0D2200F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CHAR(1)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5AA764F9" w14:textId="77777777" w:rsidR="001967F3" w:rsidRPr="00C66E50" w:rsidRDefault="001967F3" w:rsidP="00D23966">
            <w:pPr>
              <w:rPr>
                <w:sz w:val="18"/>
                <w:szCs w:val="18"/>
              </w:rPr>
            </w:pP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8249ADF" w14:textId="7CAED828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摘要过滤或匹配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C66E50">
              <w:rPr>
                <w:sz w:val="18"/>
                <w:szCs w:val="18"/>
              </w:rPr>
              <w:t>1-</w:t>
            </w:r>
            <w:r w:rsidRPr="00C66E50">
              <w:rPr>
                <w:sz w:val="18"/>
                <w:szCs w:val="18"/>
              </w:rPr>
              <w:t>匹配</w:t>
            </w:r>
            <w:r w:rsidRPr="00C66E50">
              <w:rPr>
                <w:sz w:val="18"/>
                <w:szCs w:val="18"/>
              </w:rPr>
              <w:t xml:space="preserve"> 2-</w:t>
            </w:r>
            <w:r w:rsidRPr="00C66E50">
              <w:rPr>
                <w:sz w:val="18"/>
                <w:szCs w:val="18"/>
              </w:rPr>
              <w:t>过滤</w:t>
            </w:r>
            <w:r w:rsidRPr="00C66E50">
              <w:rPr>
                <w:sz w:val="18"/>
                <w:szCs w:val="18"/>
              </w:rPr>
              <w:t> 0-</w:t>
            </w:r>
            <w:r w:rsidRPr="00C66E50">
              <w:rPr>
                <w:sz w:val="18"/>
                <w:szCs w:val="18"/>
              </w:rPr>
              <w:t>不启用</w:t>
            </w:r>
          </w:p>
        </w:tc>
      </w:tr>
      <w:tr w:rsidR="001967F3" w:rsidRPr="00C66E50" w14:paraId="2198ACF4" w14:textId="77777777" w:rsidTr="001967F3"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3FFC5DE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TARGETUSAGE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740B873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VARCHAR2(256)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51134A23" w14:textId="77777777" w:rsidR="001967F3" w:rsidRPr="00C66E50" w:rsidRDefault="001967F3" w:rsidP="00D23966">
            <w:pPr>
              <w:rPr>
                <w:sz w:val="18"/>
                <w:szCs w:val="18"/>
              </w:rPr>
            </w:pP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8F106A5" w14:textId="62D99AC4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用途</w:t>
            </w:r>
          </w:p>
        </w:tc>
      </w:tr>
      <w:tr w:rsidR="001967F3" w:rsidRPr="00C66E50" w14:paraId="733FFD0F" w14:textId="77777777" w:rsidTr="001967F3"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92FCB47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lastRenderedPageBreak/>
              <w:t>USAGEMATCH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8862C36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CHAR(1)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3D032023" w14:textId="77777777" w:rsidR="001967F3" w:rsidRPr="00C66E50" w:rsidRDefault="001967F3" w:rsidP="00D23966">
            <w:pPr>
              <w:rPr>
                <w:sz w:val="18"/>
                <w:szCs w:val="18"/>
              </w:rPr>
            </w:pP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E5AFA45" w14:textId="6C1000FF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用途过滤或匹配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C66E50">
              <w:rPr>
                <w:sz w:val="18"/>
                <w:szCs w:val="18"/>
              </w:rPr>
              <w:t>1-</w:t>
            </w:r>
            <w:r w:rsidRPr="00C66E50">
              <w:rPr>
                <w:sz w:val="18"/>
                <w:szCs w:val="18"/>
              </w:rPr>
              <w:t>匹配</w:t>
            </w:r>
            <w:r w:rsidRPr="00C66E50">
              <w:rPr>
                <w:sz w:val="18"/>
                <w:szCs w:val="18"/>
              </w:rPr>
              <w:t xml:space="preserve"> 2-</w:t>
            </w:r>
            <w:r w:rsidRPr="00C66E50">
              <w:rPr>
                <w:sz w:val="18"/>
                <w:szCs w:val="18"/>
              </w:rPr>
              <w:t>过滤</w:t>
            </w:r>
            <w:r w:rsidRPr="00C66E50">
              <w:rPr>
                <w:sz w:val="18"/>
                <w:szCs w:val="18"/>
              </w:rPr>
              <w:t> 0-</w:t>
            </w:r>
            <w:r w:rsidRPr="00C66E50">
              <w:rPr>
                <w:sz w:val="18"/>
                <w:szCs w:val="18"/>
              </w:rPr>
              <w:t>不启用</w:t>
            </w:r>
          </w:p>
        </w:tc>
      </w:tr>
      <w:tr w:rsidR="001967F3" w:rsidRPr="00C66E50" w14:paraId="528F0CF9" w14:textId="77777777" w:rsidTr="001967F3"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8DC1A0A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remindtime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CAA1A64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varchar2(6)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34E901D0" w14:textId="77777777" w:rsidR="001967F3" w:rsidRPr="00C66E50" w:rsidRDefault="001967F3" w:rsidP="00D23966">
            <w:pPr>
              <w:rPr>
                <w:sz w:val="18"/>
                <w:szCs w:val="18"/>
              </w:rPr>
            </w:pP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4C34732" w14:textId="3BF4AEF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提醒时间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C66E50">
              <w:rPr>
                <w:sz w:val="18"/>
                <w:szCs w:val="18"/>
              </w:rPr>
              <w:t>格式</w:t>
            </w:r>
            <w:r w:rsidRPr="00C66E50">
              <w:rPr>
                <w:sz w:val="18"/>
                <w:szCs w:val="18"/>
              </w:rPr>
              <w:t>HHMMSS</w:t>
            </w:r>
          </w:p>
        </w:tc>
      </w:tr>
      <w:tr w:rsidR="001967F3" w:rsidRPr="00C66E50" w14:paraId="4FD14270" w14:textId="77777777" w:rsidTr="001967F3">
        <w:tc>
          <w:tcPr>
            <w:tcW w:w="172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4F1950E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remindflag</w:t>
            </w:r>
          </w:p>
        </w:tc>
        <w:tc>
          <w:tcPr>
            <w:tcW w:w="1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2809701" w14:textId="77777777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varchar2(8)</w:t>
            </w:r>
          </w:p>
        </w:tc>
        <w:tc>
          <w:tcPr>
            <w:tcW w:w="11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5105AC6B" w14:textId="77777777" w:rsidR="001967F3" w:rsidRPr="00C66E50" w:rsidRDefault="001967F3" w:rsidP="00D23966">
            <w:pPr>
              <w:rPr>
                <w:sz w:val="18"/>
                <w:szCs w:val="18"/>
              </w:rPr>
            </w:pPr>
          </w:p>
        </w:tc>
        <w:tc>
          <w:tcPr>
            <w:tcW w:w="718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A2DF307" w14:textId="69F7585C" w:rsidR="001967F3" w:rsidRPr="00C66E50" w:rsidRDefault="001967F3" w:rsidP="00D23966">
            <w:pPr>
              <w:rPr>
                <w:sz w:val="18"/>
                <w:szCs w:val="18"/>
              </w:rPr>
            </w:pPr>
            <w:r w:rsidRPr="00C66E50">
              <w:rPr>
                <w:sz w:val="18"/>
                <w:szCs w:val="18"/>
              </w:rPr>
              <w:t>提醒开关</w:t>
            </w:r>
            <w:r>
              <w:rPr>
                <w:rFonts w:hint="eastAsia"/>
                <w:sz w:val="18"/>
                <w:szCs w:val="18"/>
              </w:rPr>
              <w:t>：</w:t>
            </w:r>
            <w:r w:rsidRPr="00C66E50">
              <w:rPr>
                <w:sz w:val="18"/>
                <w:szCs w:val="18"/>
              </w:rPr>
              <w:t>1-</w:t>
            </w:r>
            <w:r w:rsidRPr="00C66E50">
              <w:rPr>
                <w:sz w:val="18"/>
                <w:szCs w:val="18"/>
              </w:rPr>
              <w:t>已开启</w:t>
            </w:r>
            <w:r w:rsidRPr="00C66E50">
              <w:rPr>
                <w:sz w:val="18"/>
                <w:szCs w:val="18"/>
              </w:rPr>
              <w:t xml:space="preserve"> 0-</w:t>
            </w:r>
            <w:r w:rsidRPr="00C66E50">
              <w:rPr>
                <w:sz w:val="18"/>
                <w:szCs w:val="18"/>
              </w:rPr>
              <w:t>已关闭</w:t>
            </w:r>
            <w:r w:rsidRPr="00C66E50">
              <w:rPr>
                <w:sz w:val="18"/>
                <w:szCs w:val="18"/>
              </w:rPr>
              <w:t xml:space="preserve"> YYMMDD </w:t>
            </w:r>
            <w:r w:rsidRPr="00C66E50">
              <w:rPr>
                <w:sz w:val="18"/>
                <w:szCs w:val="18"/>
              </w:rPr>
              <w:t>表示该日期忽略</w:t>
            </w:r>
          </w:p>
        </w:tc>
      </w:tr>
    </w:tbl>
    <w:p w14:paraId="71D42643" w14:textId="77777777" w:rsidR="002558A8" w:rsidRPr="00C66E50" w:rsidRDefault="002558A8" w:rsidP="00DE4088"/>
    <w:p w14:paraId="09C70D3D" w14:textId="1026145D" w:rsidR="00CA0DD4" w:rsidRDefault="00311134" w:rsidP="00CA0DD4">
      <w:r>
        <w:t>业务轧差规则配置表</w:t>
      </w:r>
    </w:p>
    <w:p w14:paraId="2285B604" w14:textId="362DE751" w:rsidR="00433C15" w:rsidRDefault="00433C15" w:rsidP="00CA0DD4">
      <w:r>
        <w:t>表名</w:t>
      </w:r>
      <w:r>
        <w:rPr>
          <w:rFonts w:hint="eastAsia"/>
        </w:rPr>
        <w:t>：</w:t>
      </w:r>
      <w:r>
        <w:t>CONF_</w:t>
      </w:r>
      <w:r w:rsidR="007779EC">
        <w:t>BIUSINESS_SETTLE</w:t>
      </w:r>
      <w:r>
        <w:t>_RULE</w:t>
      </w:r>
    </w:p>
    <w:p w14:paraId="0E4C8DB2" w14:textId="6E12DF4A" w:rsidR="00433C15" w:rsidRDefault="00433C15" w:rsidP="00CA0DD4">
      <w:r>
        <w:t>主键</w:t>
      </w:r>
      <w:r>
        <w:rPr>
          <w:rFonts w:hint="eastAsia"/>
        </w:rPr>
        <w:t>P</w:t>
      </w:r>
      <w:r>
        <w:t>K_</w:t>
      </w:r>
      <w:r w:rsidR="007779EC" w:rsidRPr="007779EC">
        <w:t xml:space="preserve"> </w:t>
      </w:r>
      <w:r w:rsidR="007779EC">
        <w:t xml:space="preserve">BIUSINESS_SETTLE_RULE </w:t>
      </w:r>
      <w:r>
        <w:t>(ruleid)</w:t>
      </w:r>
    </w:p>
    <w:p w14:paraId="5D56ED2C" w14:textId="77777777" w:rsidR="00CA0DD4" w:rsidRDefault="00CA0DD4" w:rsidP="00CA0DD4"/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681"/>
        <w:gridCol w:w="1854"/>
        <w:gridCol w:w="2986"/>
      </w:tblGrid>
      <w:tr w:rsidR="00717BF7" w:rsidRPr="008D221D" w14:paraId="2D90AA03" w14:textId="77777777" w:rsidTr="00EF70F5">
        <w:tc>
          <w:tcPr>
            <w:tcW w:w="2405" w:type="dxa"/>
            <w:tcBorders>
              <w:bottom w:val="single" w:sz="4" w:space="0" w:color="auto"/>
            </w:tcBorders>
            <w:shd w:val="clear" w:color="auto" w:fill="5B9BD5"/>
          </w:tcPr>
          <w:p w14:paraId="2B497AB4" w14:textId="77777777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字段名</w:t>
            </w:r>
          </w:p>
        </w:tc>
        <w:tc>
          <w:tcPr>
            <w:tcW w:w="1681" w:type="dxa"/>
            <w:tcBorders>
              <w:bottom w:val="single" w:sz="4" w:space="0" w:color="auto"/>
            </w:tcBorders>
            <w:shd w:val="clear" w:color="auto" w:fill="5B9BD5"/>
          </w:tcPr>
          <w:p w14:paraId="3CF50649" w14:textId="77777777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定义</w:t>
            </w:r>
          </w:p>
        </w:tc>
        <w:tc>
          <w:tcPr>
            <w:tcW w:w="1854" w:type="dxa"/>
            <w:tcBorders>
              <w:bottom w:val="single" w:sz="4" w:space="0" w:color="auto"/>
            </w:tcBorders>
            <w:shd w:val="clear" w:color="auto" w:fill="5B9BD5"/>
          </w:tcPr>
          <w:p w14:paraId="1EFEEF85" w14:textId="77777777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空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/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非空</w:t>
            </w:r>
          </w:p>
        </w:tc>
        <w:tc>
          <w:tcPr>
            <w:tcW w:w="2986" w:type="dxa"/>
            <w:tcBorders>
              <w:bottom w:val="single" w:sz="4" w:space="0" w:color="auto"/>
            </w:tcBorders>
            <w:shd w:val="clear" w:color="auto" w:fill="5B9BD5"/>
          </w:tcPr>
          <w:p w14:paraId="3537825B" w14:textId="77777777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说明</w:t>
            </w:r>
          </w:p>
        </w:tc>
      </w:tr>
      <w:tr w:rsidR="00717BF7" w:rsidRPr="008D221D" w14:paraId="64453C06" w14:textId="77777777" w:rsidTr="00EF70F5">
        <w:tc>
          <w:tcPr>
            <w:tcW w:w="240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1D6FD79" w14:textId="608CFB96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r</w:t>
            </w:r>
            <w:r>
              <w:rPr>
                <w:rFonts w:hint="eastAsia"/>
                <w:sz w:val="18"/>
                <w:szCs w:val="18"/>
                <w:lang w:val="x-none"/>
              </w:rPr>
              <w:t>uleid</w:t>
            </w:r>
          </w:p>
        </w:tc>
        <w:tc>
          <w:tcPr>
            <w:tcW w:w="168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FC6D044" w14:textId="77777777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VARCHAR2(64)</w:t>
            </w:r>
          </w:p>
        </w:tc>
        <w:tc>
          <w:tcPr>
            <w:tcW w:w="185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9309B38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8BF7700" w14:textId="3538F785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规则编号</w:t>
            </w:r>
          </w:p>
        </w:tc>
      </w:tr>
      <w:tr w:rsidR="00717BF7" w:rsidRPr="008D221D" w14:paraId="23EC82DB" w14:textId="77777777" w:rsidTr="00EF70F5">
        <w:tc>
          <w:tcPr>
            <w:tcW w:w="2405" w:type="dxa"/>
            <w:shd w:val="clear" w:color="auto" w:fill="auto"/>
          </w:tcPr>
          <w:p w14:paraId="4F1CAA4A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</w:t>
            </w:r>
            <w:r>
              <w:rPr>
                <w:rFonts w:hint="eastAsia"/>
                <w:sz w:val="18"/>
                <w:szCs w:val="18"/>
                <w:lang w:val="x-none"/>
              </w:rPr>
              <w:t>onfname</w:t>
            </w:r>
          </w:p>
        </w:tc>
        <w:tc>
          <w:tcPr>
            <w:tcW w:w="1681" w:type="dxa"/>
            <w:shd w:val="clear" w:color="auto" w:fill="auto"/>
          </w:tcPr>
          <w:p w14:paraId="19BDB93E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ARCHAR2(64)</w:t>
            </w:r>
          </w:p>
        </w:tc>
        <w:tc>
          <w:tcPr>
            <w:tcW w:w="1854" w:type="dxa"/>
            <w:shd w:val="clear" w:color="auto" w:fill="auto"/>
          </w:tcPr>
          <w:p w14:paraId="1E7849A1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shd w:val="clear" w:color="auto" w:fill="auto"/>
          </w:tcPr>
          <w:p w14:paraId="07AD719F" w14:textId="289F3819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规则名称</w:t>
            </w:r>
          </w:p>
        </w:tc>
      </w:tr>
      <w:tr w:rsidR="00717BF7" w:rsidRPr="008D221D" w14:paraId="7E075B2E" w14:textId="77777777" w:rsidTr="00EF70F5">
        <w:tc>
          <w:tcPr>
            <w:tcW w:w="2405" w:type="dxa"/>
            <w:shd w:val="clear" w:color="auto" w:fill="auto"/>
          </w:tcPr>
          <w:p w14:paraId="4364D7D6" w14:textId="77777777" w:rsidR="00717BF7" w:rsidRPr="00301AE6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settletype</w:t>
            </w:r>
          </w:p>
        </w:tc>
        <w:tc>
          <w:tcPr>
            <w:tcW w:w="1681" w:type="dxa"/>
            <w:shd w:val="clear" w:color="auto" w:fill="auto"/>
          </w:tcPr>
          <w:p w14:paraId="0EB90323" w14:textId="69B821C4" w:rsidR="00717BF7" w:rsidRPr="008D221D" w:rsidRDefault="00717BF7" w:rsidP="00717BF7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ARCHAR2(128)</w:t>
            </w:r>
          </w:p>
        </w:tc>
        <w:tc>
          <w:tcPr>
            <w:tcW w:w="1854" w:type="dxa"/>
            <w:shd w:val="clear" w:color="auto" w:fill="auto"/>
          </w:tcPr>
          <w:p w14:paraId="6ABA19BF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shd w:val="clear" w:color="auto" w:fill="auto"/>
          </w:tcPr>
          <w:p w14:paraId="007AB1E5" w14:textId="05E0CD2F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规则描述</w:t>
            </w:r>
          </w:p>
        </w:tc>
      </w:tr>
      <w:tr w:rsidR="00B879A6" w:rsidRPr="008D221D" w14:paraId="2F8C4EE7" w14:textId="77777777" w:rsidTr="00EF70F5">
        <w:tc>
          <w:tcPr>
            <w:tcW w:w="2405" w:type="dxa"/>
            <w:shd w:val="clear" w:color="auto" w:fill="auto"/>
          </w:tcPr>
          <w:p w14:paraId="7B41EE5E" w14:textId="2C3EB2DF" w:rsidR="00B879A6" w:rsidRDefault="00B879A6" w:rsidP="00B879A6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Operator</w:t>
            </w:r>
          </w:p>
        </w:tc>
        <w:tc>
          <w:tcPr>
            <w:tcW w:w="1681" w:type="dxa"/>
            <w:shd w:val="clear" w:color="auto" w:fill="auto"/>
          </w:tcPr>
          <w:p w14:paraId="2B627EDE" w14:textId="2C67A200" w:rsidR="00B879A6" w:rsidRDefault="00B879A6" w:rsidP="00B879A6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ARCHAR2(32)</w:t>
            </w:r>
          </w:p>
        </w:tc>
        <w:tc>
          <w:tcPr>
            <w:tcW w:w="1854" w:type="dxa"/>
            <w:shd w:val="clear" w:color="auto" w:fill="auto"/>
          </w:tcPr>
          <w:p w14:paraId="7CA9C1B8" w14:textId="77777777" w:rsidR="00B879A6" w:rsidRDefault="00B879A6" w:rsidP="00B879A6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17799D18" w14:textId="127C6E02" w:rsidR="00B879A6" w:rsidRDefault="00B879A6" w:rsidP="00B879A6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经办人</w:t>
            </w:r>
          </w:p>
        </w:tc>
      </w:tr>
      <w:tr w:rsidR="00B879A6" w:rsidRPr="008D221D" w14:paraId="49459827" w14:textId="77777777" w:rsidTr="00EF70F5">
        <w:tc>
          <w:tcPr>
            <w:tcW w:w="2405" w:type="dxa"/>
            <w:shd w:val="clear" w:color="auto" w:fill="auto"/>
          </w:tcPr>
          <w:p w14:paraId="34BBBBB3" w14:textId="513CE8F9" w:rsidR="00B879A6" w:rsidRDefault="00B879A6" w:rsidP="00B879A6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c</w:t>
            </w:r>
            <w:r>
              <w:rPr>
                <w:sz w:val="18"/>
                <w:szCs w:val="18"/>
                <w:lang w:val="x-none"/>
              </w:rPr>
              <w:t>hecker</w:t>
            </w:r>
          </w:p>
        </w:tc>
        <w:tc>
          <w:tcPr>
            <w:tcW w:w="1681" w:type="dxa"/>
            <w:shd w:val="clear" w:color="auto" w:fill="auto"/>
          </w:tcPr>
          <w:p w14:paraId="211C9C51" w14:textId="48D54631" w:rsidR="00B879A6" w:rsidRDefault="00B879A6" w:rsidP="00B879A6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ARCHAR2(32)</w:t>
            </w:r>
          </w:p>
        </w:tc>
        <w:tc>
          <w:tcPr>
            <w:tcW w:w="1854" w:type="dxa"/>
            <w:shd w:val="clear" w:color="auto" w:fill="auto"/>
          </w:tcPr>
          <w:p w14:paraId="61A5A48B" w14:textId="77777777" w:rsidR="00B879A6" w:rsidRDefault="00B879A6" w:rsidP="00B879A6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2AA64F86" w14:textId="4FBD9E6C" w:rsidR="00B879A6" w:rsidRDefault="00B879A6" w:rsidP="00B879A6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复核人</w:t>
            </w:r>
          </w:p>
        </w:tc>
      </w:tr>
      <w:tr w:rsidR="00717BF7" w:rsidRPr="008D221D" w14:paraId="6935D96E" w14:textId="77777777" w:rsidTr="00EF70F5">
        <w:tc>
          <w:tcPr>
            <w:tcW w:w="2405" w:type="dxa"/>
            <w:shd w:val="clear" w:color="auto" w:fill="auto"/>
          </w:tcPr>
          <w:p w14:paraId="33D8CAAB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i</w:t>
            </w:r>
            <w:r>
              <w:rPr>
                <w:rFonts w:hint="eastAsia"/>
                <w:sz w:val="18"/>
                <w:szCs w:val="18"/>
                <w:lang w:val="x-none"/>
              </w:rPr>
              <w:t>nsert</w:t>
            </w:r>
            <w:r>
              <w:rPr>
                <w:sz w:val="18"/>
                <w:szCs w:val="18"/>
                <w:lang w:val="x-none"/>
              </w:rPr>
              <w:t>timestamp</w:t>
            </w:r>
          </w:p>
        </w:tc>
        <w:tc>
          <w:tcPr>
            <w:tcW w:w="1681" w:type="dxa"/>
            <w:shd w:val="clear" w:color="auto" w:fill="auto"/>
          </w:tcPr>
          <w:p w14:paraId="1EE3DCB6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854" w:type="dxa"/>
            <w:shd w:val="clear" w:color="auto" w:fill="auto"/>
          </w:tcPr>
          <w:p w14:paraId="2696FCBF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096B01EF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插入时间</w:t>
            </w:r>
          </w:p>
        </w:tc>
      </w:tr>
      <w:tr w:rsidR="00717BF7" w:rsidRPr="008D221D" w14:paraId="5316A443" w14:textId="77777777" w:rsidTr="00EF70F5">
        <w:tc>
          <w:tcPr>
            <w:tcW w:w="2405" w:type="dxa"/>
            <w:shd w:val="clear" w:color="auto" w:fill="auto"/>
          </w:tcPr>
          <w:p w14:paraId="51E34639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updatetimestamp</w:t>
            </w:r>
          </w:p>
        </w:tc>
        <w:tc>
          <w:tcPr>
            <w:tcW w:w="1681" w:type="dxa"/>
            <w:shd w:val="clear" w:color="auto" w:fill="auto"/>
          </w:tcPr>
          <w:p w14:paraId="1709DCD0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854" w:type="dxa"/>
            <w:shd w:val="clear" w:color="auto" w:fill="auto"/>
          </w:tcPr>
          <w:p w14:paraId="7068E4D0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031EE3D2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更新</w:t>
            </w:r>
            <w:r>
              <w:rPr>
                <w:rFonts w:hint="eastAsia"/>
              </w:rPr>
              <w:t>时间</w:t>
            </w:r>
          </w:p>
        </w:tc>
      </w:tr>
      <w:tr w:rsidR="00717BF7" w:rsidRPr="008D221D" w14:paraId="6A91FCD5" w14:textId="77777777" w:rsidTr="00EF70F5">
        <w:tc>
          <w:tcPr>
            <w:tcW w:w="2405" w:type="dxa"/>
            <w:shd w:val="clear" w:color="auto" w:fill="auto"/>
          </w:tcPr>
          <w:p w14:paraId="26A8884B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status</w:t>
            </w:r>
          </w:p>
        </w:tc>
        <w:tc>
          <w:tcPr>
            <w:tcW w:w="1681" w:type="dxa"/>
            <w:shd w:val="clear" w:color="auto" w:fill="auto"/>
          </w:tcPr>
          <w:p w14:paraId="2A816995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CHAR(1)</w:t>
            </w:r>
          </w:p>
        </w:tc>
        <w:tc>
          <w:tcPr>
            <w:tcW w:w="1854" w:type="dxa"/>
            <w:shd w:val="clear" w:color="auto" w:fill="auto"/>
          </w:tcPr>
          <w:p w14:paraId="41BC45C8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NOT NULL</w:t>
            </w:r>
          </w:p>
        </w:tc>
        <w:tc>
          <w:tcPr>
            <w:tcW w:w="2986" w:type="dxa"/>
            <w:shd w:val="clear" w:color="auto" w:fill="auto"/>
          </w:tcPr>
          <w:p w14:paraId="6ECDDC86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状态</w:t>
            </w:r>
          </w:p>
        </w:tc>
      </w:tr>
    </w:tbl>
    <w:p w14:paraId="4EF42797" w14:textId="77777777" w:rsidR="00CA0DD4" w:rsidRDefault="00CA0DD4" w:rsidP="00DE4088"/>
    <w:p w14:paraId="079FBA87" w14:textId="753DB6DE" w:rsidR="00CA0DD4" w:rsidRDefault="002C0EB7" w:rsidP="00DE4088">
      <w:r>
        <w:rPr>
          <w:rFonts w:hint="eastAsia"/>
        </w:rPr>
        <w:t>C</w:t>
      </w:r>
      <w:r>
        <w:t>ONF_ST_RULE_DETAIL_</w:t>
      </w:r>
      <w:r w:rsidR="00717BF7">
        <w:t>交收规则配置明细</w:t>
      </w:r>
    </w:p>
    <w:p w14:paraId="23FB8E09" w14:textId="0484C2D2" w:rsidR="00896790" w:rsidRDefault="00896790" w:rsidP="00DE4088">
      <w:r>
        <w:t>表名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ONF_ST_RULE_DETAIL</w:t>
      </w:r>
    </w:p>
    <w:p w14:paraId="1C7EAEC3" w14:textId="1CFD5EAD" w:rsidR="002C0EB7" w:rsidRDefault="002C0EB7" w:rsidP="00DE4088">
      <w:r>
        <w:rPr>
          <w:rFonts w:hint="eastAsia"/>
        </w:rPr>
        <w:t>主键：</w:t>
      </w:r>
      <w:r>
        <w:rPr>
          <w:rFonts w:hint="eastAsia"/>
        </w:rPr>
        <w:t>P</w:t>
      </w:r>
      <w:r>
        <w:t>K_ST_RULE_</w:t>
      </w:r>
      <w:proofErr w:type="gramStart"/>
      <w:r>
        <w:t>DETAIL(</w:t>
      </w:r>
      <w:proofErr w:type="gramEnd"/>
      <w:r>
        <w:t>ruleid,order)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681"/>
        <w:gridCol w:w="1854"/>
        <w:gridCol w:w="2986"/>
      </w:tblGrid>
      <w:tr w:rsidR="00717BF7" w:rsidRPr="008D221D" w14:paraId="79D13B63" w14:textId="77777777" w:rsidTr="00EF70F5">
        <w:tc>
          <w:tcPr>
            <w:tcW w:w="2405" w:type="dxa"/>
            <w:tcBorders>
              <w:bottom w:val="single" w:sz="4" w:space="0" w:color="auto"/>
            </w:tcBorders>
            <w:shd w:val="clear" w:color="auto" w:fill="5B9BD5"/>
          </w:tcPr>
          <w:p w14:paraId="6E2B75CD" w14:textId="77777777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字段名</w:t>
            </w:r>
          </w:p>
        </w:tc>
        <w:tc>
          <w:tcPr>
            <w:tcW w:w="1681" w:type="dxa"/>
            <w:tcBorders>
              <w:bottom w:val="single" w:sz="4" w:space="0" w:color="auto"/>
            </w:tcBorders>
            <w:shd w:val="clear" w:color="auto" w:fill="5B9BD5"/>
          </w:tcPr>
          <w:p w14:paraId="1453351B" w14:textId="77777777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定义</w:t>
            </w:r>
          </w:p>
        </w:tc>
        <w:tc>
          <w:tcPr>
            <w:tcW w:w="1854" w:type="dxa"/>
            <w:tcBorders>
              <w:bottom w:val="single" w:sz="4" w:space="0" w:color="auto"/>
            </w:tcBorders>
            <w:shd w:val="clear" w:color="auto" w:fill="5B9BD5"/>
          </w:tcPr>
          <w:p w14:paraId="57291B8F" w14:textId="77777777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空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/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非空</w:t>
            </w:r>
          </w:p>
        </w:tc>
        <w:tc>
          <w:tcPr>
            <w:tcW w:w="2986" w:type="dxa"/>
            <w:tcBorders>
              <w:bottom w:val="single" w:sz="4" w:space="0" w:color="auto"/>
            </w:tcBorders>
            <w:shd w:val="clear" w:color="auto" w:fill="5B9BD5"/>
          </w:tcPr>
          <w:p w14:paraId="5F13131D" w14:textId="77777777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说明</w:t>
            </w:r>
          </w:p>
        </w:tc>
      </w:tr>
      <w:tr w:rsidR="00717BF7" w:rsidRPr="008D221D" w14:paraId="2574044C" w14:textId="77777777" w:rsidTr="00EF70F5">
        <w:tc>
          <w:tcPr>
            <w:tcW w:w="240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AE04ED5" w14:textId="1041E6E8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r</w:t>
            </w:r>
            <w:r>
              <w:rPr>
                <w:rFonts w:hint="eastAsia"/>
                <w:sz w:val="18"/>
                <w:szCs w:val="18"/>
                <w:lang w:val="x-none"/>
              </w:rPr>
              <w:t>uleid</w:t>
            </w:r>
          </w:p>
        </w:tc>
        <w:tc>
          <w:tcPr>
            <w:tcW w:w="168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A3D239C" w14:textId="77777777" w:rsidR="00717BF7" w:rsidRPr="008D221D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VARCHAR2(64)</w:t>
            </w:r>
          </w:p>
        </w:tc>
        <w:tc>
          <w:tcPr>
            <w:tcW w:w="185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68BF69B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2807777" w14:textId="29C00C78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规则编号：关联表“交收规则配置”</w:t>
            </w:r>
          </w:p>
        </w:tc>
      </w:tr>
      <w:tr w:rsidR="00717BF7" w:rsidRPr="008D221D" w14:paraId="3DE2C2D0" w14:textId="77777777" w:rsidTr="00EF70F5">
        <w:tc>
          <w:tcPr>
            <w:tcW w:w="2405" w:type="dxa"/>
            <w:shd w:val="clear" w:color="auto" w:fill="auto"/>
          </w:tcPr>
          <w:p w14:paraId="6ED598F2" w14:textId="5C7BFC35" w:rsidR="00717BF7" w:rsidRDefault="007C41AC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</w:t>
            </w:r>
            <w:r>
              <w:rPr>
                <w:rFonts w:hint="eastAsia"/>
                <w:sz w:val="18"/>
                <w:szCs w:val="18"/>
                <w:lang w:val="x-none"/>
              </w:rPr>
              <w:t>ign</w:t>
            </w:r>
          </w:p>
        </w:tc>
        <w:tc>
          <w:tcPr>
            <w:tcW w:w="1681" w:type="dxa"/>
            <w:shd w:val="clear" w:color="auto" w:fill="auto"/>
          </w:tcPr>
          <w:p w14:paraId="135964BE" w14:textId="0D6D39C3" w:rsidR="00717BF7" w:rsidRDefault="007C41AC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CHAR(1)</w:t>
            </w:r>
          </w:p>
        </w:tc>
        <w:tc>
          <w:tcPr>
            <w:tcW w:w="1854" w:type="dxa"/>
            <w:shd w:val="clear" w:color="auto" w:fill="auto"/>
          </w:tcPr>
          <w:p w14:paraId="677A84FE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shd w:val="clear" w:color="auto" w:fill="auto"/>
          </w:tcPr>
          <w:p w14:paraId="624CF869" w14:textId="019F4496" w:rsidR="00717BF7" w:rsidRDefault="007C41AC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符号：</w:t>
            </w:r>
            <w:r>
              <w:rPr>
                <w:rFonts w:hint="eastAsia"/>
                <w:sz w:val="18"/>
                <w:szCs w:val="18"/>
                <w:lang w:val="x-none"/>
              </w:rPr>
              <w:t>+</w:t>
            </w:r>
            <w:r>
              <w:rPr>
                <w:rFonts w:hint="eastAsia"/>
                <w:sz w:val="18"/>
                <w:szCs w:val="18"/>
                <w:lang w:val="x-none"/>
              </w:rPr>
              <w:t>或</w:t>
            </w:r>
            <w:r>
              <w:rPr>
                <w:rFonts w:hint="eastAsia"/>
                <w:sz w:val="18"/>
                <w:szCs w:val="18"/>
                <w:lang w:val="x-none"/>
              </w:rPr>
              <w:t>-</w:t>
            </w:r>
            <w:r w:rsidR="004725EA">
              <w:rPr>
                <w:rFonts w:hint="eastAsia"/>
                <w:sz w:val="18"/>
                <w:szCs w:val="18"/>
                <w:lang w:val="x-none"/>
              </w:rPr>
              <w:t>，默认空为</w:t>
            </w:r>
            <w:r w:rsidR="004725EA">
              <w:rPr>
                <w:rFonts w:hint="eastAsia"/>
                <w:sz w:val="18"/>
                <w:szCs w:val="18"/>
                <w:lang w:val="x-none"/>
              </w:rPr>
              <w:t>+</w:t>
            </w:r>
          </w:p>
        </w:tc>
      </w:tr>
      <w:tr w:rsidR="00EF70F5" w:rsidRPr="008D221D" w14:paraId="38566606" w14:textId="77777777" w:rsidTr="00EF70F5">
        <w:tc>
          <w:tcPr>
            <w:tcW w:w="2405" w:type="dxa"/>
            <w:shd w:val="clear" w:color="auto" w:fill="auto"/>
          </w:tcPr>
          <w:p w14:paraId="4829EF40" w14:textId="345304E9" w:rsidR="00EF70F5" w:rsidRDefault="00EF70F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tradetype</w:t>
            </w:r>
          </w:p>
        </w:tc>
        <w:tc>
          <w:tcPr>
            <w:tcW w:w="1681" w:type="dxa"/>
            <w:shd w:val="clear" w:color="auto" w:fill="auto"/>
          </w:tcPr>
          <w:p w14:paraId="0BCC4358" w14:textId="78C36E44" w:rsidR="00EF70F5" w:rsidRDefault="00EF70F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ARCHAR2(6)</w:t>
            </w:r>
          </w:p>
        </w:tc>
        <w:tc>
          <w:tcPr>
            <w:tcW w:w="1854" w:type="dxa"/>
            <w:shd w:val="clear" w:color="auto" w:fill="auto"/>
          </w:tcPr>
          <w:p w14:paraId="36403952" w14:textId="1E45269A" w:rsidR="00EF70F5" w:rsidRDefault="00EF70F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986" w:type="dxa"/>
            <w:shd w:val="clear" w:color="auto" w:fill="auto"/>
          </w:tcPr>
          <w:p w14:paraId="58E3DB06" w14:textId="764090E4" w:rsidR="00EF70F5" w:rsidRDefault="00EF70F5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交易类型</w:t>
            </w:r>
          </w:p>
        </w:tc>
      </w:tr>
      <w:tr w:rsidR="00717BF7" w:rsidRPr="008D221D" w14:paraId="358BC5D0" w14:textId="77777777" w:rsidTr="00EF70F5">
        <w:tc>
          <w:tcPr>
            <w:tcW w:w="2405" w:type="dxa"/>
            <w:shd w:val="clear" w:color="auto" w:fill="auto"/>
          </w:tcPr>
          <w:p w14:paraId="40CA50AA" w14:textId="0E355266" w:rsidR="00717BF7" w:rsidRDefault="004725EA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m</w:t>
            </w:r>
            <w:r>
              <w:rPr>
                <w:rFonts w:hint="eastAsia"/>
                <w:sz w:val="18"/>
                <w:szCs w:val="18"/>
                <w:lang w:val="x-none"/>
              </w:rPr>
              <w:t>oney</w:t>
            </w:r>
          </w:p>
        </w:tc>
        <w:tc>
          <w:tcPr>
            <w:tcW w:w="1681" w:type="dxa"/>
            <w:shd w:val="clear" w:color="auto" w:fill="auto"/>
          </w:tcPr>
          <w:p w14:paraId="2C856998" w14:textId="42AA0F3B" w:rsidR="00717BF7" w:rsidRDefault="004725EA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CHAR(1)</w:t>
            </w:r>
          </w:p>
        </w:tc>
        <w:tc>
          <w:tcPr>
            <w:tcW w:w="1854" w:type="dxa"/>
            <w:shd w:val="clear" w:color="auto" w:fill="auto"/>
          </w:tcPr>
          <w:p w14:paraId="1530ABE9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073FCC42" w14:textId="44A09A86" w:rsidR="00717BF7" w:rsidRDefault="004725EA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款：</w:t>
            </w:r>
            <w:r>
              <w:rPr>
                <w:rFonts w:hint="eastAsia"/>
                <w:sz w:val="18"/>
                <w:szCs w:val="18"/>
                <w:lang w:val="x-none"/>
              </w:rPr>
              <w:t>1-</w:t>
            </w:r>
            <w:r>
              <w:rPr>
                <w:rFonts w:hint="eastAsia"/>
                <w:sz w:val="18"/>
                <w:szCs w:val="18"/>
                <w:lang w:val="x-none"/>
              </w:rPr>
              <w:t>包含，</w:t>
            </w:r>
            <w:r>
              <w:rPr>
                <w:sz w:val="18"/>
                <w:szCs w:val="18"/>
                <w:lang w:val="x-none"/>
              </w:rPr>
              <w:t>0</w:t>
            </w:r>
            <w:r>
              <w:rPr>
                <w:rFonts w:hint="eastAsia"/>
                <w:sz w:val="18"/>
                <w:szCs w:val="18"/>
                <w:lang w:val="x-none"/>
              </w:rPr>
              <w:t>-</w:t>
            </w:r>
            <w:r>
              <w:rPr>
                <w:sz w:val="18"/>
                <w:szCs w:val="18"/>
                <w:lang w:val="x-none"/>
              </w:rPr>
              <w:t>不包含</w:t>
            </w:r>
          </w:p>
        </w:tc>
      </w:tr>
      <w:tr w:rsidR="00717BF7" w:rsidRPr="008D221D" w14:paraId="3E304F79" w14:textId="77777777" w:rsidTr="00EF70F5">
        <w:tc>
          <w:tcPr>
            <w:tcW w:w="2405" w:type="dxa"/>
            <w:shd w:val="clear" w:color="auto" w:fill="auto"/>
          </w:tcPr>
          <w:p w14:paraId="4E307B21" w14:textId="4FD22F6A" w:rsidR="00717BF7" w:rsidRDefault="004725EA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companyfee</w:t>
            </w:r>
          </w:p>
        </w:tc>
        <w:tc>
          <w:tcPr>
            <w:tcW w:w="1681" w:type="dxa"/>
            <w:shd w:val="clear" w:color="auto" w:fill="auto"/>
          </w:tcPr>
          <w:p w14:paraId="34F06E2A" w14:textId="1B41439D" w:rsidR="00717BF7" w:rsidRDefault="004725EA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CHAR(1)</w:t>
            </w:r>
          </w:p>
        </w:tc>
        <w:tc>
          <w:tcPr>
            <w:tcW w:w="1854" w:type="dxa"/>
            <w:shd w:val="clear" w:color="auto" w:fill="auto"/>
          </w:tcPr>
          <w:p w14:paraId="06BF1E8C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6D0399CD" w14:textId="3E76064D" w:rsidR="00717BF7" w:rsidRDefault="004725EA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归公司费：</w:t>
            </w:r>
            <w:r>
              <w:rPr>
                <w:rFonts w:hint="eastAsia"/>
                <w:sz w:val="18"/>
                <w:szCs w:val="18"/>
                <w:lang w:val="x-none"/>
              </w:rPr>
              <w:t>1-</w:t>
            </w:r>
            <w:r>
              <w:rPr>
                <w:rFonts w:hint="eastAsia"/>
                <w:sz w:val="18"/>
                <w:szCs w:val="18"/>
                <w:lang w:val="x-none"/>
              </w:rPr>
              <w:t>包含，</w:t>
            </w:r>
            <w:r>
              <w:rPr>
                <w:sz w:val="18"/>
                <w:szCs w:val="18"/>
                <w:lang w:val="x-none"/>
              </w:rPr>
              <w:t>0</w:t>
            </w:r>
            <w:r>
              <w:rPr>
                <w:rFonts w:hint="eastAsia"/>
                <w:sz w:val="18"/>
                <w:szCs w:val="18"/>
                <w:lang w:val="x-none"/>
              </w:rPr>
              <w:t>-</w:t>
            </w:r>
            <w:r>
              <w:rPr>
                <w:sz w:val="18"/>
                <w:szCs w:val="18"/>
                <w:lang w:val="x-none"/>
              </w:rPr>
              <w:t>不包含</w:t>
            </w:r>
          </w:p>
        </w:tc>
      </w:tr>
      <w:tr w:rsidR="00717BF7" w:rsidRPr="008D221D" w14:paraId="71EEE728" w14:textId="77777777" w:rsidTr="00EF70F5">
        <w:tc>
          <w:tcPr>
            <w:tcW w:w="2405" w:type="dxa"/>
            <w:shd w:val="clear" w:color="auto" w:fill="auto"/>
          </w:tcPr>
          <w:p w14:paraId="5E65B47D" w14:textId="3FE15B96" w:rsidR="00717BF7" w:rsidRDefault="004725EA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distributorfee</w:t>
            </w:r>
          </w:p>
        </w:tc>
        <w:tc>
          <w:tcPr>
            <w:tcW w:w="1681" w:type="dxa"/>
            <w:shd w:val="clear" w:color="auto" w:fill="auto"/>
          </w:tcPr>
          <w:p w14:paraId="7ECA0FF3" w14:textId="77ACAF13" w:rsidR="00717BF7" w:rsidRDefault="004725EA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CHAR(1)</w:t>
            </w:r>
          </w:p>
        </w:tc>
        <w:tc>
          <w:tcPr>
            <w:tcW w:w="1854" w:type="dxa"/>
            <w:shd w:val="clear" w:color="auto" w:fill="auto"/>
          </w:tcPr>
          <w:p w14:paraId="28D2D6BD" w14:textId="77777777" w:rsidR="00717BF7" w:rsidRDefault="00717BF7" w:rsidP="00EF70F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3B84D512" w14:textId="50DC8632" w:rsidR="00717BF7" w:rsidRDefault="004725EA" w:rsidP="00EF70F5">
            <w:pPr>
              <w:spacing w:after="72"/>
              <w:rPr>
                <w:sz w:val="18"/>
                <w:szCs w:val="18"/>
                <w:lang w:val="x-none"/>
              </w:rPr>
            </w:pP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归机构费</w:t>
            </w:r>
            <w:proofErr w:type="gramEnd"/>
            <w:r>
              <w:rPr>
                <w:rFonts w:hint="eastAsia"/>
                <w:sz w:val="18"/>
                <w:szCs w:val="18"/>
                <w:lang w:val="x-none"/>
              </w:rPr>
              <w:t>：</w:t>
            </w:r>
            <w:r>
              <w:rPr>
                <w:rFonts w:hint="eastAsia"/>
                <w:sz w:val="18"/>
                <w:szCs w:val="18"/>
                <w:lang w:val="x-none"/>
              </w:rPr>
              <w:t>1-</w:t>
            </w:r>
            <w:r>
              <w:rPr>
                <w:rFonts w:hint="eastAsia"/>
                <w:sz w:val="18"/>
                <w:szCs w:val="18"/>
                <w:lang w:val="x-none"/>
              </w:rPr>
              <w:t>包含，</w:t>
            </w:r>
            <w:r>
              <w:rPr>
                <w:sz w:val="18"/>
                <w:szCs w:val="18"/>
                <w:lang w:val="x-none"/>
              </w:rPr>
              <w:t>0</w:t>
            </w:r>
            <w:r>
              <w:rPr>
                <w:rFonts w:hint="eastAsia"/>
                <w:sz w:val="18"/>
                <w:szCs w:val="18"/>
                <w:lang w:val="x-none"/>
              </w:rPr>
              <w:t>-</w:t>
            </w:r>
            <w:r>
              <w:rPr>
                <w:sz w:val="18"/>
                <w:szCs w:val="18"/>
                <w:lang w:val="x-none"/>
              </w:rPr>
              <w:t>不包含</w:t>
            </w:r>
          </w:p>
        </w:tc>
      </w:tr>
      <w:tr w:rsidR="00F7732A" w:rsidRPr="008D221D" w14:paraId="10C304B6" w14:textId="77777777" w:rsidTr="00EF70F5">
        <w:tc>
          <w:tcPr>
            <w:tcW w:w="2405" w:type="dxa"/>
            <w:shd w:val="clear" w:color="auto" w:fill="auto"/>
          </w:tcPr>
          <w:p w14:paraId="7DADEFDB" w14:textId="48A06B58" w:rsidR="00F7732A" w:rsidRDefault="003D02C1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f</w:t>
            </w:r>
            <w:r w:rsidR="00F7732A">
              <w:rPr>
                <w:sz w:val="18"/>
                <w:szCs w:val="18"/>
                <w:lang w:val="x-none"/>
              </w:rPr>
              <w:t>order</w:t>
            </w:r>
          </w:p>
        </w:tc>
        <w:tc>
          <w:tcPr>
            <w:tcW w:w="1681" w:type="dxa"/>
            <w:shd w:val="clear" w:color="auto" w:fill="auto"/>
          </w:tcPr>
          <w:p w14:paraId="14D7AA75" w14:textId="2DC67199" w:rsidR="00F7732A" w:rsidRDefault="00F7732A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I</w:t>
            </w:r>
            <w:r>
              <w:rPr>
                <w:sz w:val="18"/>
                <w:szCs w:val="18"/>
                <w:lang w:val="x-none"/>
              </w:rPr>
              <w:t>NTEGER</w:t>
            </w:r>
          </w:p>
        </w:tc>
        <w:tc>
          <w:tcPr>
            <w:tcW w:w="1854" w:type="dxa"/>
            <w:shd w:val="clear" w:color="auto" w:fill="auto"/>
          </w:tcPr>
          <w:p w14:paraId="30B314C2" w14:textId="77777777" w:rsidR="00F7732A" w:rsidRDefault="00F7732A" w:rsidP="00EF70F5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986" w:type="dxa"/>
            <w:shd w:val="clear" w:color="auto" w:fill="auto"/>
          </w:tcPr>
          <w:p w14:paraId="6130308A" w14:textId="42DB24F7" w:rsidR="00F7732A" w:rsidRDefault="00F7732A" w:rsidP="00EF70F5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顺序</w:t>
            </w:r>
          </w:p>
        </w:tc>
      </w:tr>
    </w:tbl>
    <w:p w14:paraId="626C55E8" w14:textId="77777777" w:rsidR="00717BF7" w:rsidRDefault="00717BF7" w:rsidP="00DE4088"/>
    <w:p w14:paraId="7D8861C6" w14:textId="63C444A0" w:rsidR="002558A8" w:rsidRDefault="00981C81" w:rsidP="00DE4088">
      <w:r>
        <w:rPr>
          <w:rFonts w:hint="eastAsia"/>
        </w:rPr>
        <w:t>销售机构</w:t>
      </w:r>
      <w:r w:rsidR="00BF3A4D">
        <w:rPr>
          <w:rFonts w:hint="eastAsia"/>
        </w:rPr>
        <w:t>信息</w:t>
      </w:r>
      <w:r w:rsidR="00BF3A4D">
        <w:t>配置</w:t>
      </w:r>
    </w:p>
    <w:p w14:paraId="483D8B99" w14:textId="3241F97C" w:rsidR="004A6227" w:rsidRDefault="004A6227" w:rsidP="00DE4088">
      <w:r>
        <w:t>从</w:t>
      </w:r>
      <w:r>
        <w:t>oms</w:t>
      </w:r>
      <w:r>
        <w:t>同步</w:t>
      </w:r>
      <w:r>
        <w:rPr>
          <w:rFonts w:hint="eastAsia"/>
        </w:rPr>
        <w:t>，</w:t>
      </w:r>
      <w:r w:rsidRPr="004A6227">
        <w:rPr>
          <w:shd w:val="clear" w:color="auto" w:fill="FFFF00"/>
        </w:rPr>
        <w:t>黄色部分</w:t>
      </w:r>
      <w:r>
        <w:t>是在同步接口</w:t>
      </w:r>
      <w:r>
        <w:rPr>
          <w:rFonts w:hint="eastAsia"/>
        </w:rPr>
        <w:t>之</w:t>
      </w:r>
      <w:r>
        <w:t>新增的字段</w:t>
      </w:r>
    </w:p>
    <w:p w14:paraId="7C213BC7" w14:textId="77777777" w:rsidR="004A6227" w:rsidRDefault="004A6227" w:rsidP="00DE4088"/>
    <w:p w14:paraId="59A625B5" w14:textId="76844541" w:rsidR="00FA1CBE" w:rsidRDefault="00FA1CBE" w:rsidP="00DE4088">
      <w:r>
        <w:t>表名</w:t>
      </w:r>
      <w:r>
        <w:rPr>
          <w:rFonts w:hint="eastAsia"/>
        </w:rPr>
        <w:t>：</w:t>
      </w:r>
      <w:r w:rsidRPr="00FA1CBE">
        <w:t>INSTITUTIONS_INFO</w:t>
      </w:r>
    </w:p>
    <w:tbl>
      <w:tblPr>
        <w:tblW w:w="14540" w:type="dxa"/>
        <w:tblLook w:val="04A0" w:firstRow="1" w:lastRow="0" w:firstColumn="1" w:lastColumn="0" w:noHBand="0" w:noVBand="1"/>
      </w:tblPr>
      <w:tblGrid>
        <w:gridCol w:w="1780"/>
        <w:gridCol w:w="1480"/>
        <w:gridCol w:w="1080"/>
        <w:gridCol w:w="1523"/>
        <w:gridCol w:w="1583"/>
        <w:gridCol w:w="1080"/>
        <w:gridCol w:w="1572"/>
        <w:gridCol w:w="762"/>
        <w:gridCol w:w="3680"/>
      </w:tblGrid>
      <w:tr w:rsidR="006D4731" w:rsidRPr="006D4731" w14:paraId="74C8FAC4" w14:textId="77777777" w:rsidTr="006D4731">
        <w:trPr>
          <w:trHeight w:val="285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638DD21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字段名称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E88205F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字段描述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74E86C6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A951E7D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数据类型</w:t>
            </w:r>
          </w:p>
        </w:tc>
        <w:tc>
          <w:tcPr>
            <w:tcW w:w="1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5BF82F8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默认值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F102A9B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是否必填</w:t>
            </w: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4A3F2CDD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字段示例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74A8E8BB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栏位映射</w:t>
            </w: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EF554F5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6D4731" w:rsidRPr="006D4731" w14:paraId="7FDAE568" w14:textId="77777777" w:rsidTr="006D4731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D87ABB1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FORGANNUM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8D275C6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机构编号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CFD09EA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2723FCF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VARCHAR2(32)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406ADF6" w14:textId="77777777" w:rsidR="006D4731" w:rsidRPr="006D4731" w:rsidRDefault="006D4731" w:rsidP="006D473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F4C6DF6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2236E08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7440DF74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77C947F8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同机构代码；</w:t>
            </w:r>
          </w:p>
        </w:tc>
      </w:tr>
      <w:tr w:rsidR="006D4731" w:rsidRPr="006D4731" w14:paraId="3FA8DBC3" w14:textId="77777777" w:rsidTr="006D4731">
        <w:trPr>
          <w:trHeight w:val="5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B9FD1C7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FORGANCODE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D3F70AD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机构代码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5D244DC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EA8859C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VARCHAR2(32)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21A9BC6" w14:textId="77777777" w:rsidR="006D4731" w:rsidRPr="006D4731" w:rsidRDefault="006D4731" w:rsidP="006D473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1D6B632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5189001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2A594950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3E5E3876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营运平台推送三位编号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清算系统根据规则自动补充为6位；</w:t>
            </w:r>
          </w:p>
        </w:tc>
      </w:tr>
      <w:tr w:rsidR="006D4731" w:rsidRPr="006D4731" w14:paraId="796E51AB" w14:textId="77777777" w:rsidTr="006D4731">
        <w:trPr>
          <w:trHeight w:val="142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C0399F6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FORGANTYPE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1364F34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机构类型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B8959C0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F450F1D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761A8BF" w14:textId="77777777" w:rsidR="006D4731" w:rsidRPr="006D4731" w:rsidRDefault="006D4731" w:rsidP="006D473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8937FBA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D97E255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1:代销机构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2:</w:t>
            </w:r>
            <w:proofErr w:type="gramStart"/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直销套账</w:t>
            </w:r>
            <w:proofErr w:type="gramEnd"/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3:TA</w:t>
            </w:r>
            <w:proofErr w:type="gramStart"/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套账</w:t>
            </w:r>
            <w:proofErr w:type="gramEnd"/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4:席位结算编号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5:基金公司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36D28F9A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默认送1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46DBCDAD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6D4731" w:rsidRPr="006D4731" w14:paraId="5BE8DE06" w14:textId="77777777" w:rsidTr="006D4731">
        <w:trPr>
          <w:trHeight w:val="114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83FF593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FBJTYPE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8BCC3F8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备付金选择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CB6EA72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04CD9BB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F4984E5" w14:textId="77777777" w:rsidR="006D4731" w:rsidRPr="006D4731" w:rsidRDefault="006D4731" w:rsidP="006D473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27C143E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4D216896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1：深圳备付金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 xml:space="preserve">2：上海备付金 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3：无备付金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5B62912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08526492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6D4731" w:rsidRPr="006D4731" w14:paraId="2EB9470F" w14:textId="77777777" w:rsidTr="006D4731">
        <w:trPr>
          <w:trHeight w:val="5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F9A73BC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FFEEJSTYPE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356A7D3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费用结算方式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E7109CB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19176CD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7487904E" w14:textId="77777777" w:rsidR="006D4731" w:rsidRPr="006D4731" w:rsidRDefault="006D4731" w:rsidP="006D473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FB7E7AA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D3F2AD1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1：月结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2：季结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B5A6766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默认送2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763D74DD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6D4731" w:rsidRPr="006D4731" w14:paraId="0D3077FC" w14:textId="77777777" w:rsidTr="006D4731">
        <w:trPr>
          <w:trHeight w:val="142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4E7DF32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FNATURE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E6A455A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机构性质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DF34C68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9C73342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A064005" w14:textId="77777777" w:rsidR="006D4731" w:rsidRPr="006D4731" w:rsidRDefault="006D4731" w:rsidP="006D473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CD2DFE0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00E368F9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0：银行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1：券商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2：直销机构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3：第三</w:t>
            </w:r>
            <w:proofErr w:type="gramStart"/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方销售</w:t>
            </w:r>
            <w:proofErr w:type="gramEnd"/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机构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4：电商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F3ECEB5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78CBCB7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0,1,3 根据机构名称判断，若【机构名称】含“银行”则1，若【机构名称】含“证券”则2，其他填3</w:t>
            </w:r>
          </w:p>
        </w:tc>
      </w:tr>
      <w:tr w:rsidR="006D4731" w:rsidRPr="006D4731" w14:paraId="5206E271" w14:textId="77777777" w:rsidTr="006D4731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777C2EC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FORGANNAME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87D94B0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机构名称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4BE07EE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9430B7A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VARCHAR2(32)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C1C353E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13350FC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8B695A3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7F9749A1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69F0B2C3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6D4731" w:rsidRPr="006D4731" w14:paraId="430B8060" w14:textId="77777777" w:rsidTr="006D4731">
        <w:trPr>
          <w:trHeight w:val="85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D29EFB3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FADDRESS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CDDA062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机构地址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D5EC144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7293CAD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4096CB3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89BDD2E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E80F27F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23E3C23D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739F584D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6D4731" w:rsidRPr="006D4731" w14:paraId="3C50B1FE" w14:textId="77777777" w:rsidTr="006D4731">
        <w:trPr>
          <w:trHeight w:val="28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B48CD33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FDESC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2F4EDB4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94FD381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671CFC8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73D1648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D8C8DEA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42D27F8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73632663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送空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3DC4A73D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6D4731" w:rsidRPr="006D4731" w14:paraId="2D450180" w14:textId="77777777" w:rsidTr="006D4731">
        <w:trPr>
          <w:trHeight w:val="5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EC92726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FZDJSMODE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5EFE0C2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中</w:t>
            </w:r>
            <w:proofErr w:type="gramStart"/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登交收类型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E8E2101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D951BDA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C5A30AB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1:担保交收;(默认值)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B09EBFC" w14:textId="77777777" w:rsidR="006D4731" w:rsidRPr="006D4731" w:rsidRDefault="006D4731" w:rsidP="006D473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66AEF08C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1:担保交收;(默认值)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2:非担保交收;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604F0812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默认送2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2F572E1" w14:textId="77777777" w:rsidR="006D4731" w:rsidRPr="006D4731" w:rsidRDefault="006D4731" w:rsidP="006D473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B698C" w:rsidRPr="006D4731" w14:paraId="2F2F6FC6" w14:textId="77777777" w:rsidTr="00BB698C">
        <w:trPr>
          <w:trHeight w:val="5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02CD989" w14:textId="38AA7189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m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erge</w:t>
            </w:r>
            <w:r w:rsidRPr="006D473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fundcodes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3A254EC" w14:textId="7DD2720D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按基金合并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5A0A327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E9FB23B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F8581EF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FD69B72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7163449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9E0C67D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F2B6787" w14:textId="0202322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多个基金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用</w:t>
            </w:r>
            <w:r w:rsidR="00DD7FD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“,”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分隔</w:t>
            </w:r>
          </w:p>
        </w:tc>
      </w:tr>
      <w:tr w:rsidR="00BB698C" w:rsidRPr="006D4731" w14:paraId="3AC87F3F" w14:textId="77777777" w:rsidTr="00BB698C">
        <w:trPr>
          <w:trHeight w:val="5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3F1BDDB" w14:textId="0D6E6266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splitfundcodes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5C0D5200" w14:textId="5EC19854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按基金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拆分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60FA2DE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0E7E276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AE78B1A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FD0542A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639A282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C1C0123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9646021" w14:textId="357D54DE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多个基金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用</w:t>
            </w:r>
            <w:r w:rsidR="00DD7FD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“,”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分隔</w:t>
            </w:r>
          </w:p>
        </w:tc>
      </w:tr>
      <w:tr w:rsidR="00DD7FD6" w:rsidRPr="006D4731" w14:paraId="01B3F638" w14:textId="77777777" w:rsidTr="00BB698C">
        <w:trPr>
          <w:trHeight w:val="5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8314322" w14:textId="67DE5B9A" w:rsidR="00DD7FD6" w:rsidRPr="006D4731" w:rsidRDefault="004417C3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</w:t>
            </w:r>
            <w:r w:rsidR="00DD7FD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plitbusitag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4E92A53" w14:textId="5DDA8BD7" w:rsidR="00DD7FD6" w:rsidRPr="006D4731" w:rsidRDefault="00DD7FD6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按业务标志拆分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00963C2" w14:textId="77777777" w:rsidR="00DD7FD6" w:rsidRPr="006D4731" w:rsidRDefault="00DD7FD6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344C666" w14:textId="77777777" w:rsidR="00DD7FD6" w:rsidRPr="006D4731" w:rsidRDefault="00DD7FD6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07BDE06" w14:textId="77777777" w:rsidR="00DD7FD6" w:rsidRPr="006D4731" w:rsidRDefault="00DD7FD6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B013855" w14:textId="77777777" w:rsidR="00DD7FD6" w:rsidRPr="006D4731" w:rsidRDefault="00DD7FD6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8DAE658" w14:textId="77777777" w:rsidR="00DD7FD6" w:rsidRPr="006D4731" w:rsidRDefault="00DD7FD6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0C3AC74" w14:textId="77777777" w:rsidR="00DD7FD6" w:rsidRPr="006D4731" w:rsidRDefault="00DD7FD6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DBB9E47" w14:textId="147C1DC2" w:rsidR="00DD7FD6" w:rsidRDefault="00DD7FD6" w:rsidP="00DD7FD6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多个业务标志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用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“,”分隔</w:t>
            </w:r>
          </w:p>
        </w:tc>
      </w:tr>
      <w:tr w:rsidR="00BB698C" w:rsidRPr="006D4731" w14:paraId="0D7028A5" w14:textId="77777777" w:rsidTr="00FA1CBE">
        <w:trPr>
          <w:trHeight w:val="5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CC24361" w14:textId="7EE14611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nsert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539FCD7C" w14:textId="7083862B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插入时间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49AE171" w14:textId="5FD72376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4C78C42" w14:textId="56B11B1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14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65CA281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AD32999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1EF9A49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FFEDC34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F529022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B698C" w:rsidRPr="006D4731" w14:paraId="064AD888" w14:textId="77777777" w:rsidTr="00FA1CBE">
        <w:trPr>
          <w:trHeight w:val="5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F0D055D" w14:textId="2C1893ED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pdatetimestamp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193C615" w14:textId="3C7FF2A4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更新时间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D22F2DC" w14:textId="5B785416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0CBDCF4" w14:textId="1CAE1362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14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7E8605E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58C5ED49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C2CDC04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0015EC5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F9D72D2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B698C" w:rsidRPr="006D4731" w14:paraId="4D8B2AF5" w14:textId="77777777" w:rsidTr="00FA1CBE">
        <w:trPr>
          <w:trHeight w:val="5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5BC00A40" w14:textId="4A15D550" w:rsidR="00BB698C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prater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1561C4D" w14:textId="138C60A3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经办人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F88BB20" w14:textId="323EB140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B7F6590" w14:textId="0E9E1456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VARCHAR2(32)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167FBDD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D3609C0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D20FAFF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549C003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957EF7B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B698C" w:rsidRPr="006D4731" w14:paraId="6137EA18" w14:textId="77777777" w:rsidTr="00FA1CBE">
        <w:trPr>
          <w:trHeight w:val="5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80EC7B0" w14:textId="7BA26E44" w:rsidR="00BB698C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hecker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A0FA72C" w14:textId="0B64111A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复核人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58CFC9A" w14:textId="2A22B540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CC393EF" w14:textId="617ED28D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VARCHAR2(32)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60F188F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C2DEC9C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8DADB29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F16A076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216D6B7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B698C" w:rsidRPr="006D4731" w14:paraId="0D466A78" w14:textId="77777777" w:rsidTr="00FA1CBE">
        <w:trPr>
          <w:trHeight w:val="57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C6E1A3C" w14:textId="029B1476" w:rsidR="00BB698C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source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6F12992" w14:textId="5C1F0814" w:rsidR="00BB698C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CD47B3D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E88ABA7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C2DED01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8E9EFD8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D53A587" w14:textId="77777777" w:rsidR="00BB698C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EWECC</w:t>
            </w:r>
          </w:p>
          <w:p w14:paraId="0784CB70" w14:textId="48285055" w:rsidR="00BB698C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OMS</w:t>
            </w:r>
            <w:r w:rsidR="00E1368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="00E1368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运管</w:t>
            </w:r>
          </w:p>
          <w:p w14:paraId="31A2F8F4" w14:textId="6C5BF4A4" w:rsidR="00E13680" w:rsidRPr="006D4731" w:rsidRDefault="00E13680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YSS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赢时胜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435670E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FBF69B1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B698C" w:rsidRPr="006D4731" w14:paraId="450AE4FB" w14:textId="77777777" w:rsidTr="006D4731">
        <w:trPr>
          <w:trHeight w:val="57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AB04AAE" w14:textId="0F01BA8C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status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82DB8F3" w14:textId="505E34DF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状态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D1CFD8C" w14:textId="491F28B3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C37B156" w14:textId="4B694520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CHAR</w:t>
            </w:r>
            <w:r w:rsidRPr="006D473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(1)</w:t>
            </w:r>
          </w:p>
        </w:tc>
        <w:tc>
          <w:tcPr>
            <w:tcW w:w="1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F9B030B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8D06575" w14:textId="77777777" w:rsidR="00BB698C" w:rsidRPr="006D4731" w:rsidRDefault="00BB698C" w:rsidP="00BB69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DD116A3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95E62F3" w14:textId="77777777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506E84F" w14:textId="208DBE42" w:rsidR="00BB698C" w:rsidRPr="006D4731" w:rsidRDefault="00BB698C" w:rsidP="00BB69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经办复核状态</w:t>
            </w:r>
          </w:p>
        </w:tc>
      </w:tr>
    </w:tbl>
    <w:p w14:paraId="73BC68C1" w14:textId="77777777" w:rsidR="00BF3A4D" w:rsidRDefault="00BF3A4D" w:rsidP="00DE4088"/>
    <w:p w14:paraId="0935301D" w14:textId="77777777" w:rsidR="004A6227" w:rsidRDefault="004A6227" w:rsidP="00DE4088"/>
    <w:p w14:paraId="1E0BA4BC" w14:textId="3C4F48E6" w:rsidR="00BF3A4D" w:rsidRDefault="00BF3A4D" w:rsidP="00DE4088">
      <w:r>
        <w:t>基金信息配置</w:t>
      </w:r>
    </w:p>
    <w:p w14:paraId="5073E56C" w14:textId="24998B01" w:rsidR="004A6227" w:rsidRPr="004A6227" w:rsidRDefault="004A6227" w:rsidP="00DE4088">
      <w:r>
        <w:t>从</w:t>
      </w:r>
      <w:r>
        <w:t>oms</w:t>
      </w:r>
      <w:r>
        <w:t>同步</w:t>
      </w:r>
      <w:r>
        <w:rPr>
          <w:rFonts w:hint="eastAsia"/>
        </w:rPr>
        <w:t>，</w:t>
      </w:r>
      <w:r w:rsidRPr="004A6227">
        <w:rPr>
          <w:shd w:val="clear" w:color="auto" w:fill="FFFF00"/>
        </w:rPr>
        <w:t>黄色部分</w:t>
      </w:r>
      <w:r>
        <w:t>是在同步接口</w:t>
      </w:r>
      <w:r>
        <w:rPr>
          <w:rFonts w:hint="eastAsia"/>
        </w:rPr>
        <w:t>之</w:t>
      </w:r>
      <w:r>
        <w:t>新增的字段</w:t>
      </w:r>
    </w:p>
    <w:p w14:paraId="58836DC6" w14:textId="77777777" w:rsidR="004A6227" w:rsidRDefault="004A6227" w:rsidP="00DE4088"/>
    <w:p w14:paraId="4B61B50A" w14:textId="2F0A767D" w:rsidR="00FA1CBE" w:rsidRDefault="00FA1CBE" w:rsidP="00DE4088">
      <w:r w:rsidRPr="00FA1CBE">
        <w:rPr>
          <w:rFonts w:hint="eastAsia"/>
        </w:rPr>
        <w:t>表名：</w:t>
      </w:r>
      <w:r w:rsidRPr="00FA1CBE">
        <w:t>FUND_INFO_DETAILS</w:t>
      </w:r>
    </w:p>
    <w:tbl>
      <w:tblPr>
        <w:tblW w:w="16640" w:type="dxa"/>
        <w:tblLook w:val="04A0" w:firstRow="1" w:lastRow="0" w:firstColumn="1" w:lastColumn="0" w:noHBand="0" w:noVBand="1"/>
      </w:tblPr>
      <w:tblGrid>
        <w:gridCol w:w="1745"/>
        <w:gridCol w:w="2000"/>
        <w:gridCol w:w="1360"/>
        <w:gridCol w:w="1523"/>
        <w:gridCol w:w="1629"/>
        <w:gridCol w:w="860"/>
        <w:gridCol w:w="1080"/>
        <w:gridCol w:w="1604"/>
        <w:gridCol w:w="1229"/>
        <w:gridCol w:w="3610"/>
      </w:tblGrid>
      <w:tr w:rsidR="000426D5" w:rsidRPr="000426D5" w14:paraId="598EF52A" w14:textId="77777777" w:rsidTr="00FA1CBE">
        <w:trPr>
          <w:trHeight w:val="285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77A2606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字段类别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4118FC0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字段名称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0C45B85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字段描述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7F7BB94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5E41ACB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数据类型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AE4CBAA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默认值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6662494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是否必填</w:t>
            </w: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7962A37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字段示例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36DE61C3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栏位映射</w:t>
            </w:r>
          </w:p>
        </w:tc>
        <w:tc>
          <w:tcPr>
            <w:tcW w:w="3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C595141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0426D5" w:rsidRPr="000426D5" w14:paraId="46E7BD82" w14:textId="77777777" w:rsidTr="00FA1CBE">
        <w:trPr>
          <w:trHeight w:val="570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8AF5849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9DAB8EA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FFUNDNUMBER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6F4E565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基金编号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C10F4E2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18F6DDA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675FF76" w14:textId="77777777" w:rsidR="000426D5" w:rsidRPr="000426D5" w:rsidRDefault="000426D5" w:rsidP="000426D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7D645B5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23D038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09BE070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5A21347E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未送值，资金清算</w:t>
            </w:r>
            <w:proofErr w:type="gramStart"/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取基金</w:t>
            </w:r>
            <w:proofErr w:type="gramEnd"/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代码值作为填值；</w:t>
            </w:r>
          </w:p>
        </w:tc>
      </w:tr>
      <w:tr w:rsidR="000426D5" w:rsidRPr="000426D5" w14:paraId="3C561981" w14:textId="77777777" w:rsidTr="00FA1CBE">
        <w:trPr>
          <w:trHeight w:val="285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35E081B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969D286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FFUNDCODE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BBE0292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基金代码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375751B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C1A4D06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VARCHAR2(32)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809AC35" w14:textId="77777777" w:rsidR="000426D5" w:rsidRPr="000426D5" w:rsidRDefault="000426D5" w:rsidP="000426D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6203C9B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6DC1C77E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3E0F2E06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676582C1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基金支持填写单个基金代码</w:t>
            </w:r>
          </w:p>
        </w:tc>
      </w:tr>
      <w:tr w:rsidR="000426D5" w:rsidRPr="000426D5" w14:paraId="1CB61EAE" w14:textId="77777777" w:rsidTr="00FA1CBE">
        <w:trPr>
          <w:trHeight w:val="285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E1D3936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228B42B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FFUNDNAME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E94B081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基金名称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94451BB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D0038FE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VARCHAR2(100)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C973BBE" w14:textId="77777777" w:rsidR="000426D5" w:rsidRPr="000426D5" w:rsidRDefault="000426D5" w:rsidP="000426D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0DBCF33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6BA8B5EF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42588CEE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5A237115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0426D5" w:rsidRPr="000426D5" w14:paraId="69B0F8CA" w14:textId="77777777" w:rsidTr="00FA1CBE">
        <w:trPr>
          <w:trHeight w:val="285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1C3A9D8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A577287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FFUNDNAMEABBR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7D15B38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基金简称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5A53356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DAF225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VARCHAR2(64)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2C6257F" w14:textId="77777777" w:rsidR="000426D5" w:rsidRPr="000426D5" w:rsidRDefault="000426D5" w:rsidP="000426D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6995F91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4F3FCC5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6F34C2CB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5621CC8C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0426D5" w:rsidRPr="000426D5" w14:paraId="34CF047D" w14:textId="77777777" w:rsidTr="00FA1CBE">
        <w:trPr>
          <w:trHeight w:val="285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54546BB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DB75C9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FCHANGEFUND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E689CFF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后端代码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E5BB1B0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EBC789E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F6C0A68" w14:textId="77777777" w:rsidR="000426D5" w:rsidRPr="000426D5" w:rsidRDefault="000426D5" w:rsidP="000426D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ED81CC9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3D51F2A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3219676C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营运平台不送值，先送空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13A179EC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多个后端基金代码使用</w:t>
            </w:r>
            <w:proofErr w:type="gramStart"/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”</w:t>
            </w:r>
            <w:proofErr w:type="gramEnd"/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_</w:t>
            </w:r>
            <w:proofErr w:type="gramStart"/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”</w:t>
            </w:r>
            <w:proofErr w:type="gramEnd"/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分隔开</w:t>
            </w:r>
          </w:p>
        </w:tc>
      </w:tr>
      <w:tr w:rsidR="000426D5" w:rsidRPr="000426D5" w14:paraId="5241B9EF" w14:textId="77777777" w:rsidTr="00FA1CBE">
        <w:trPr>
          <w:trHeight w:val="285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4EBFA44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BECC7C9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FDESC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5B955F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基金备注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224C15F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71B3A18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A9089BB" w14:textId="77777777" w:rsidR="000426D5" w:rsidRPr="000426D5" w:rsidRDefault="000426D5" w:rsidP="000426D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6008AB4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DD5BE9B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6BFE2862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营运平台不送值，送空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0601CE8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0426D5" w:rsidRPr="000426D5" w14:paraId="3797A1AC" w14:textId="77777777" w:rsidTr="00FA1CBE">
        <w:trPr>
          <w:trHeight w:val="570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E86F4DE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A6CC9D4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FFUNDSTATUS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A87BA69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基金状态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407134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E7C63E9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VARCHAR2(32)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511D3EA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7FB6BA3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35D0576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0-清盘；1-募集；2-开放；3-封闭；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42A75104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7DBD56E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默认送2（开放）</w:t>
            </w:r>
          </w:p>
        </w:tc>
      </w:tr>
      <w:tr w:rsidR="000426D5" w:rsidRPr="000426D5" w14:paraId="4C049283" w14:textId="77777777" w:rsidTr="00FA1CBE">
        <w:trPr>
          <w:trHeight w:val="570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F220C9D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84AC7A9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FFUNDTYPE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7DA9C6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TA类型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8AFC901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ABF092C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DCFC6B6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706F2E8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70A1905C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1、自建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2、中登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bottom"/>
            <w:hideMark/>
          </w:tcPr>
          <w:p w14:paraId="012C10B6" w14:textId="77777777" w:rsidR="000426D5" w:rsidRPr="000426D5" w:rsidRDefault="000426D5" w:rsidP="000426D5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  <w:r w:rsidRPr="000426D5">
              <w:rPr>
                <w:rFonts w:ascii="宋体" w:hAnsi="宋体" w:cs="宋体" w:hint="eastAsia"/>
                <w:color w:val="0000FF"/>
                <w:kern w:val="0"/>
                <w:sz w:val="22"/>
                <w:szCs w:val="22"/>
                <w:u w:val="single"/>
              </w:rPr>
              <w:t xml:space="preserve">　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289D031" w14:textId="77777777" w:rsidR="000426D5" w:rsidRPr="000426D5" w:rsidRDefault="004D5CB7" w:rsidP="000426D5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  <w:hyperlink r:id="rId46" w:anchor="代码值!A1" w:history="1">
              <w:r w:rsidR="000426D5" w:rsidRPr="000426D5">
                <w:rPr>
                  <w:rFonts w:ascii="宋体" w:hAnsi="宋体" w:cs="宋体" w:hint="eastAsia"/>
                  <w:color w:val="0000FF"/>
                  <w:kern w:val="0"/>
                  <w:sz w:val="22"/>
                  <w:szCs w:val="22"/>
                  <w:u w:val="single"/>
                </w:rPr>
                <w:t>代码值映射</w:t>
              </w:r>
            </w:hyperlink>
          </w:p>
        </w:tc>
      </w:tr>
      <w:tr w:rsidR="000426D5" w:rsidRPr="000426D5" w14:paraId="2D49742D" w14:textId="77777777" w:rsidTr="00FA1CBE">
        <w:trPr>
          <w:trHeight w:val="3135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6757F18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499B999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FZDYFUNDTYPE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872026A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自定义类型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8D38290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54490EC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27899EE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7B62464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19EDD82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 普通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2 货币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3 专户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4 QD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5 美元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6 南下（可</w:t>
            </w:r>
            <w:proofErr w:type="gramStart"/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删</w:t>
            </w:r>
            <w:proofErr w:type="gramEnd"/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）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7 代销（可</w:t>
            </w:r>
            <w:proofErr w:type="gramStart"/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删</w:t>
            </w:r>
            <w:proofErr w:type="gramEnd"/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）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8 沪港深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9 联接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10 FOF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11 特殊债券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6A47B27" w14:textId="77777777" w:rsidR="000426D5" w:rsidRPr="000426D5" w:rsidRDefault="000426D5" w:rsidP="000426D5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  <w:r w:rsidRPr="000426D5">
              <w:rPr>
                <w:rFonts w:ascii="宋体" w:hAnsi="宋体" w:cs="宋体" w:hint="eastAsia"/>
                <w:color w:val="0000FF"/>
                <w:kern w:val="0"/>
                <w:sz w:val="22"/>
                <w:szCs w:val="22"/>
                <w:u w:val="single"/>
              </w:rPr>
              <w:t xml:space="preserve">　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3F15401D" w14:textId="77777777" w:rsidR="000426D5" w:rsidRPr="000426D5" w:rsidRDefault="004D5CB7" w:rsidP="000426D5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  <w:hyperlink r:id="rId47" w:anchor="代码值!A1" w:history="1">
              <w:r w:rsidR="000426D5" w:rsidRPr="000426D5">
                <w:rPr>
                  <w:rFonts w:ascii="宋体" w:hAnsi="宋体" w:cs="宋体" w:hint="eastAsia"/>
                  <w:color w:val="0000FF"/>
                  <w:kern w:val="0"/>
                  <w:sz w:val="22"/>
                  <w:szCs w:val="22"/>
                  <w:u w:val="single"/>
                </w:rPr>
                <w:t>代码值映射</w:t>
              </w:r>
            </w:hyperlink>
          </w:p>
        </w:tc>
      </w:tr>
      <w:tr w:rsidR="000426D5" w:rsidRPr="000426D5" w14:paraId="7B5200A2" w14:textId="77777777" w:rsidTr="00FA1CBE">
        <w:trPr>
          <w:trHeight w:val="285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75FA9B71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A2A27A0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FSEDATE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E3EFC6B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募集起始日期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1665FC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F760787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E0B8788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B5B3CCE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63880DA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0B4191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营运平台不送值，送空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8345949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若未填值，TACS默认取系统日期</w:t>
            </w:r>
          </w:p>
        </w:tc>
      </w:tr>
      <w:tr w:rsidR="000426D5" w:rsidRPr="000426D5" w14:paraId="0DDFCC46" w14:textId="77777777" w:rsidTr="00FA1CBE">
        <w:trPr>
          <w:trHeight w:val="285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3EF531F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bottom"/>
            <w:hideMark/>
          </w:tcPr>
          <w:p w14:paraId="5F5480EF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FMJJZR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7E34543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募集截止日期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bottom"/>
            <w:hideMark/>
          </w:tcPr>
          <w:p w14:paraId="74E4FF84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02B658A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BE318E6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23F317C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4D5A1453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13CA896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营运平台不送值，送空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C06D9D6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若未填值，TACS默认取系统日期</w:t>
            </w:r>
          </w:p>
        </w:tc>
      </w:tr>
      <w:tr w:rsidR="000426D5" w:rsidRPr="000426D5" w14:paraId="6AF85F45" w14:textId="77777777" w:rsidTr="00FA1CBE">
        <w:trPr>
          <w:trHeight w:val="285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DAC51A0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6C449CE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FFOUNDDATE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3504625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基金成立日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99FB8E8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F857059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D33FEE5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EC654A1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49A9A298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0BCF6FAC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营运平台不送值，送空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FFBD3C8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若未填值，TACS默认取系统日期</w:t>
            </w:r>
          </w:p>
        </w:tc>
      </w:tr>
      <w:tr w:rsidR="000426D5" w:rsidRPr="000426D5" w14:paraId="7C3232A9" w14:textId="77777777" w:rsidTr="00FA1CBE">
        <w:trPr>
          <w:trHeight w:val="570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56BBC12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业务类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11AEEDC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FMARKETID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14A2C1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节假日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58B253C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36203A53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D6A5F97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4E1EABD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9F7280F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Holiday: 境内场内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Holiday_HK：港股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C8814C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默认送Holiday</w:t>
            </w:r>
          </w:p>
        </w:tc>
        <w:tc>
          <w:tcPr>
            <w:tcW w:w="3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6C14FCC6" w14:textId="77777777" w:rsidR="000426D5" w:rsidRPr="000426D5" w:rsidRDefault="000426D5" w:rsidP="000426D5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  <w:r w:rsidRPr="000426D5">
              <w:rPr>
                <w:rFonts w:ascii="宋体" w:hAnsi="宋体" w:cs="宋体" w:hint="eastAsia"/>
                <w:color w:val="0000FF"/>
                <w:kern w:val="0"/>
                <w:sz w:val="22"/>
                <w:szCs w:val="22"/>
                <w:u w:val="single"/>
              </w:rPr>
              <w:t xml:space="preserve">　</w:t>
            </w:r>
          </w:p>
        </w:tc>
      </w:tr>
      <w:tr w:rsidR="000426D5" w:rsidRPr="000426D5" w14:paraId="1ABE3BF7" w14:textId="77777777" w:rsidTr="00FA1CBE">
        <w:trPr>
          <w:trHeight w:val="3135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2CCE6B9E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业务类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0603475F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FFUNDSTATE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46D5B91D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基金类型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102B70D2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D93CF40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5A82B579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14:paraId="6378BA19" w14:textId="77777777" w:rsidR="000426D5" w:rsidRPr="000426D5" w:rsidRDefault="000426D5" w:rsidP="000426D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29883470" w14:textId="77777777" w:rsidR="000426D5" w:rsidRPr="000426D5" w:rsidRDefault="000426D5" w:rsidP="000426D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 普通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2 货币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3 专户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4 QD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5 互认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6 美元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7 沪港深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8 联接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9 FOF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10 代销</w:t>
            </w:r>
            <w:r w:rsidRPr="000426D5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11 特殊债券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695080FB" w14:textId="77777777" w:rsidR="000426D5" w:rsidRPr="000426D5" w:rsidRDefault="000426D5" w:rsidP="000426D5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  <w:r w:rsidRPr="000426D5">
              <w:rPr>
                <w:rFonts w:ascii="宋体" w:hAnsi="宋体" w:cs="宋体" w:hint="eastAsia"/>
                <w:color w:val="0000FF"/>
                <w:kern w:val="0"/>
                <w:sz w:val="22"/>
                <w:szCs w:val="22"/>
                <w:u w:val="single"/>
              </w:rPr>
              <w:t xml:space="preserve">　</w:t>
            </w:r>
          </w:p>
        </w:tc>
        <w:tc>
          <w:tcPr>
            <w:tcW w:w="3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14:paraId="50710449" w14:textId="77777777" w:rsidR="000426D5" w:rsidRPr="000426D5" w:rsidRDefault="004D5CB7" w:rsidP="000426D5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  <w:hyperlink r:id="rId48" w:anchor="代码值!A1" w:history="1">
              <w:r w:rsidR="000426D5" w:rsidRPr="000426D5">
                <w:rPr>
                  <w:rFonts w:ascii="宋体" w:hAnsi="宋体" w:cs="宋体" w:hint="eastAsia"/>
                  <w:color w:val="0000FF"/>
                  <w:kern w:val="0"/>
                  <w:sz w:val="22"/>
                  <w:szCs w:val="22"/>
                  <w:u w:val="single"/>
                </w:rPr>
                <w:t>代码值映射，同自定义类型</w:t>
              </w:r>
            </w:hyperlink>
          </w:p>
        </w:tc>
      </w:tr>
      <w:tr w:rsidR="00FA1CBE" w:rsidRPr="000426D5" w14:paraId="5F089839" w14:textId="77777777" w:rsidTr="00FA1CBE">
        <w:trPr>
          <w:trHeight w:val="951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6778796" w14:textId="6F1C257A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nsert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2997A01" w14:textId="25D6AA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插入时间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4EA6396" w14:textId="3756557F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EFB4890" w14:textId="061AC0CF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14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91B7256" w14:textId="777777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CFE25A9" w14:textId="77777777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5CF784C2" w14:textId="77777777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EACE171" w14:textId="777777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9517328" w14:textId="77777777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</w:p>
        </w:tc>
        <w:tc>
          <w:tcPr>
            <w:tcW w:w="3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4BBADD4" w14:textId="77777777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</w:p>
        </w:tc>
      </w:tr>
      <w:tr w:rsidR="00FA1CBE" w:rsidRPr="000426D5" w14:paraId="7E44D374" w14:textId="77777777" w:rsidTr="00FA1CBE">
        <w:trPr>
          <w:trHeight w:val="657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E711B7C" w14:textId="4B63663E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pdatetimestamp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4380B63" w14:textId="3F563656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更新时间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519964E" w14:textId="696F449A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1A7F0CD" w14:textId="6CA7AD19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14</w:t>
            </w: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2CDA05E" w14:textId="777777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558E2351" w14:textId="77777777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8EDCD4A" w14:textId="77777777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5E97B2E" w14:textId="777777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92771BF" w14:textId="77777777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</w:p>
        </w:tc>
        <w:tc>
          <w:tcPr>
            <w:tcW w:w="3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94384A8" w14:textId="77777777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</w:p>
        </w:tc>
      </w:tr>
      <w:tr w:rsidR="00FA1CBE" w:rsidRPr="000426D5" w14:paraId="00F3C6EE" w14:textId="77777777" w:rsidTr="00FA1CBE">
        <w:trPr>
          <w:trHeight w:val="516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47B6C4E" w14:textId="77A87A29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prater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DF69925" w14:textId="15636E42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经办人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85DEBBF" w14:textId="22899B1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5629C6EB" w14:textId="140F954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VARCHAR2(32)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BC0F89E" w14:textId="777777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550E97AB" w14:textId="77777777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BDD65E5" w14:textId="77777777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79AD5CF" w14:textId="777777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A095B50" w14:textId="77777777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</w:p>
        </w:tc>
        <w:tc>
          <w:tcPr>
            <w:tcW w:w="3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00E23C" w14:textId="77777777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</w:p>
        </w:tc>
      </w:tr>
      <w:tr w:rsidR="00FA1CBE" w:rsidRPr="000426D5" w14:paraId="2264761A" w14:textId="77777777" w:rsidTr="00FA1CBE">
        <w:trPr>
          <w:trHeight w:val="424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898864C" w14:textId="34DE890E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hecker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E64EFA6" w14:textId="583CA3C5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复核人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14A6536" w14:textId="2963938F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E197B0B" w14:textId="6C20AA5D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VARCHAR2(32)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2923833" w14:textId="777777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E82E93F" w14:textId="77777777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F3B054E" w14:textId="77777777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6475F13" w14:textId="777777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B17184B" w14:textId="77777777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</w:p>
        </w:tc>
        <w:tc>
          <w:tcPr>
            <w:tcW w:w="3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00BDE85" w14:textId="77777777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</w:p>
        </w:tc>
      </w:tr>
      <w:tr w:rsidR="00FA1CBE" w:rsidRPr="000426D5" w14:paraId="29B298F8" w14:textId="77777777" w:rsidTr="00FA1CBE">
        <w:trPr>
          <w:trHeight w:val="420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437FC361" w14:textId="43A31FE9" w:rsidR="00FA1CBE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source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7772C4B" w14:textId="640C01DD" w:rsidR="00FA1CBE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51EAFABC" w14:textId="77777777" w:rsidR="00FA1CBE" w:rsidRPr="006D4731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EA1CEB2" w14:textId="77777777" w:rsidR="00FA1CBE" w:rsidRPr="006D4731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08358AE" w14:textId="777777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9EDF922" w14:textId="77777777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97B52BD" w14:textId="1709A2CE" w:rsidR="00E13680" w:rsidRPr="000426D5" w:rsidRDefault="00E13680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7B784D0" w14:textId="77777777" w:rsidR="00E13680" w:rsidRDefault="00E13680" w:rsidP="00E1368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EWECC</w:t>
            </w:r>
          </w:p>
          <w:p w14:paraId="066F0073" w14:textId="77777777" w:rsidR="00E13680" w:rsidRDefault="00E13680" w:rsidP="00E13680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OMS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运管</w:t>
            </w:r>
          </w:p>
          <w:p w14:paraId="7B21D7C6" w14:textId="6B70E9EE" w:rsidR="00FA1CBE" w:rsidRPr="000426D5" w:rsidRDefault="00E13680" w:rsidP="00E1368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YSS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赢时胜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C5FD332" w14:textId="77777777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</w:p>
        </w:tc>
        <w:tc>
          <w:tcPr>
            <w:tcW w:w="3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3360033" w14:textId="77777777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</w:p>
        </w:tc>
      </w:tr>
      <w:tr w:rsidR="00FA1CBE" w:rsidRPr="000426D5" w14:paraId="64505683" w14:textId="77777777" w:rsidTr="00FA1CBE">
        <w:trPr>
          <w:trHeight w:val="484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669BE69" w14:textId="72F84E21" w:rsidR="00FA1CBE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status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1BA633A" w14:textId="3ADA3649" w:rsidR="00FA1CBE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状态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67D5F31" w14:textId="60615061" w:rsidR="00FA1CBE" w:rsidRPr="006D4731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String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2B9A13D" w14:textId="10558C7B" w:rsidR="00FA1CBE" w:rsidRPr="006D4731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CHAR</w:t>
            </w:r>
            <w:r w:rsidRPr="006D473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(1)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66B4ABE" w14:textId="777777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D1F53F6" w14:textId="77777777" w:rsidR="00FA1CBE" w:rsidRPr="000426D5" w:rsidRDefault="00FA1CBE" w:rsidP="00FA1CB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05E4BE71" w14:textId="77777777" w:rsidR="00FA1CBE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36A9FC3" w14:textId="77777777" w:rsidR="00FA1CBE" w:rsidRPr="000426D5" w:rsidRDefault="00FA1CBE" w:rsidP="00FA1CB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C7FC3D9" w14:textId="3CFB0C19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  <w:r w:rsidRPr="006D473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经办复核状态</w:t>
            </w:r>
          </w:p>
        </w:tc>
        <w:tc>
          <w:tcPr>
            <w:tcW w:w="3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C8924A9" w14:textId="77777777" w:rsidR="00FA1CBE" w:rsidRPr="000426D5" w:rsidRDefault="00FA1CBE" w:rsidP="00FA1CBE">
            <w:pPr>
              <w:widowControl/>
              <w:jc w:val="left"/>
              <w:rPr>
                <w:rFonts w:ascii="宋体" w:hAnsi="宋体" w:cs="宋体"/>
                <w:color w:val="0000FF"/>
                <w:kern w:val="0"/>
                <w:sz w:val="22"/>
                <w:szCs w:val="22"/>
                <w:u w:val="single"/>
              </w:rPr>
            </w:pPr>
          </w:p>
        </w:tc>
      </w:tr>
    </w:tbl>
    <w:p w14:paraId="28D0E3DE" w14:textId="77777777" w:rsidR="002558A8" w:rsidRPr="000426D5" w:rsidRDefault="002558A8" w:rsidP="00DE4088"/>
    <w:p w14:paraId="7F976E07" w14:textId="77777777" w:rsidR="000426D5" w:rsidRPr="00DE4088" w:rsidRDefault="000426D5" w:rsidP="00DE4088"/>
    <w:p w14:paraId="357F5BC3" w14:textId="0B80F089" w:rsidR="00AB0905" w:rsidRDefault="00AB0905" w:rsidP="00AB0905">
      <w:pPr>
        <w:pStyle w:val="2"/>
      </w:pPr>
      <w:r>
        <w:rPr>
          <w:rFonts w:hint="eastAsia"/>
        </w:rPr>
        <w:t>交易明细</w:t>
      </w:r>
    </w:p>
    <w:p w14:paraId="435278EF" w14:textId="414B8C9E" w:rsidR="00B27A64" w:rsidRDefault="00B27A64" w:rsidP="00B27A64">
      <w:r>
        <w:rPr>
          <w:rFonts w:hint="eastAsia"/>
        </w:rPr>
        <w:t>表名：</w:t>
      </w:r>
      <w:r w:rsidRPr="00B27A64">
        <w:t>BUSINESS_DATA</w:t>
      </w:r>
    </w:p>
    <w:p w14:paraId="395F6FA2" w14:textId="7BAC2DF5" w:rsidR="005E41C2" w:rsidRPr="00F81DAE" w:rsidRDefault="005C434B" w:rsidP="005C434B">
      <w:r>
        <w:rPr>
          <w:rFonts w:hint="eastAsia"/>
        </w:rPr>
        <w:t>主键：</w:t>
      </w:r>
      <w:r w:rsidR="005E41C2">
        <w:rPr>
          <w:rFonts w:hint="eastAsia"/>
        </w:rPr>
        <w:t>PK</w:t>
      </w:r>
      <w:r w:rsidR="005E41C2">
        <w:t>_</w:t>
      </w:r>
      <w:r w:rsidR="005E41C2" w:rsidRPr="00931590">
        <w:t xml:space="preserve"> BUSINESS_DATA</w:t>
      </w:r>
      <w:r w:rsidR="005E41C2" w:rsidRPr="00931590">
        <w:rPr>
          <w:rFonts w:hint="eastAsia"/>
        </w:rPr>
        <w:t xml:space="preserve"> </w:t>
      </w:r>
      <w:r w:rsidR="005E41C2">
        <w:rPr>
          <w:rFonts w:hint="eastAsia"/>
        </w:rPr>
        <w:t>(</w:t>
      </w:r>
      <w:r w:rsidR="005E41C2">
        <w:rPr>
          <w:sz w:val="18"/>
          <w:szCs w:val="18"/>
          <w:lang w:val="x-none"/>
        </w:rPr>
        <w:t>CONFIRMDATE, FUNDCODE, SEATNO, BUSITYPE</w:t>
      </w:r>
      <w:r w:rsidR="005E41C2">
        <w:t xml:space="preserve">) 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5"/>
        <w:gridCol w:w="1718"/>
        <w:gridCol w:w="1975"/>
        <w:gridCol w:w="2758"/>
      </w:tblGrid>
      <w:tr w:rsidR="005E41C2" w:rsidRPr="008D221D" w14:paraId="5C275271" w14:textId="77777777" w:rsidTr="008866BF">
        <w:tc>
          <w:tcPr>
            <w:tcW w:w="2475" w:type="dxa"/>
            <w:tcBorders>
              <w:bottom w:val="single" w:sz="4" w:space="0" w:color="auto"/>
            </w:tcBorders>
            <w:shd w:val="clear" w:color="auto" w:fill="5B9BD5"/>
          </w:tcPr>
          <w:p w14:paraId="1D4A70B2" w14:textId="77777777" w:rsidR="005E41C2" w:rsidRPr="008D221D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字段名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5B9BD5"/>
          </w:tcPr>
          <w:p w14:paraId="4BD22425" w14:textId="77777777" w:rsidR="005E41C2" w:rsidRPr="008D221D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定义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5B9BD5"/>
          </w:tcPr>
          <w:p w14:paraId="57C18438" w14:textId="77777777" w:rsidR="005E41C2" w:rsidRPr="008D221D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空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/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非空</w:t>
            </w: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5B9BD5"/>
          </w:tcPr>
          <w:p w14:paraId="35FA3DF3" w14:textId="77777777" w:rsidR="005E41C2" w:rsidRPr="008D221D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说明</w:t>
            </w:r>
          </w:p>
        </w:tc>
      </w:tr>
      <w:tr w:rsidR="007009F8" w:rsidRPr="008D221D" w14:paraId="49324A9F" w14:textId="77777777" w:rsidTr="008866BF">
        <w:tc>
          <w:tcPr>
            <w:tcW w:w="2475" w:type="dxa"/>
            <w:shd w:val="clear" w:color="auto" w:fill="auto"/>
          </w:tcPr>
          <w:p w14:paraId="2825A062" w14:textId="1D5CC9B8" w:rsidR="007009F8" w:rsidRDefault="007009F8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SERIALNO</w:t>
            </w:r>
          </w:p>
        </w:tc>
        <w:tc>
          <w:tcPr>
            <w:tcW w:w="1718" w:type="dxa"/>
            <w:shd w:val="clear" w:color="auto" w:fill="auto"/>
          </w:tcPr>
          <w:p w14:paraId="46868EC4" w14:textId="0BEABF41" w:rsidR="007009F8" w:rsidRDefault="007009F8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ARCHAR2(62)</w:t>
            </w:r>
          </w:p>
        </w:tc>
        <w:tc>
          <w:tcPr>
            <w:tcW w:w="1975" w:type="dxa"/>
            <w:shd w:val="clear" w:color="auto" w:fill="auto"/>
          </w:tcPr>
          <w:p w14:paraId="331FD3C4" w14:textId="37B12A47" w:rsidR="007009F8" w:rsidRDefault="007009F8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670BC285" w14:textId="75BEBB2A" w:rsidR="007009F8" w:rsidRDefault="007009F8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流水号</w:t>
            </w:r>
          </w:p>
        </w:tc>
      </w:tr>
      <w:tr w:rsidR="005E41C2" w:rsidRPr="008D221D" w14:paraId="2A7640D9" w14:textId="77777777" w:rsidTr="008866BF">
        <w:tc>
          <w:tcPr>
            <w:tcW w:w="2475" w:type="dxa"/>
            <w:shd w:val="clear" w:color="auto" w:fill="auto"/>
          </w:tcPr>
          <w:p w14:paraId="6B92979C" w14:textId="77777777" w:rsidR="005E41C2" w:rsidRPr="00301AE6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CONFIRMDATE</w:t>
            </w:r>
          </w:p>
        </w:tc>
        <w:tc>
          <w:tcPr>
            <w:tcW w:w="1718" w:type="dxa"/>
            <w:shd w:val="clear" w:color="auto" w:fill="auto"/>
          </w:tcPr>
          <w:p w14:paraId="71CF1E5A" w14:textId="77777777" w:rsidR="005E41C2" w:rsidRPr="008D221D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VARCHAR2(8)</w:t>
            </w:r>
          </w:p>
        </w:tc>
        <w:tc>
          <w:tcPr>
            <w:tcW w:w="1975" w:type="dxa"/>
            <w:shd w:val="clear" w:color="auto" w:fill="auto"/>
          </w:tcPr>
          <w:p w14:paraId="31CC4514" w14:textId="77777777" w:rsidR="005E41C2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0482D6C7" w14:textId="77777777" w:rsidR="005E41C2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确认日期</w:t>
            </w:r>
          </w:p>
        </w:tc>
      </w:tr>
      <w:tr w:rsidR="005E41C2" w:rsidRPr="008D221D" w14:paraId="13EF2D09" w14:textId="77777777" w:rsidTr="008866BF">
        <w:tc>
          <w:tcPr>
            <w:tcW w:w="2475" w:type="dxa"/>
            <w:shd w:val="clear" w:color="auto" w:fill="auto"/>
          </w:tcPr>
          <w:p w14:paraId="15A29349" w14:textId="77777777" w:rsidR="005E41C2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PAYDATE</w:t>
            </w:r>
          </w:p>
        </w:tc>
        <w:tc>
          <w:tcPr>
            <w:tcW w:w="1718" w:type="dxa"/>
            <w:shd w:val="clear" w:color="auto" w:fill="auto"/>
          </w:tcPr>
          <w:p w14:paraId="18F911D1" w14:textId="77777777" w:rsidR="005E41C2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VARCHAR2(8)</w:t>
            </w:r>
          </w:p>
        </w:tc>
        <w:tc>
          <w:tcPr>
            <w:tcW w:w="1975" w:type="dxa"/>
            <w:shd w:val="clear" w:color="auto" w:fill="auto"/>
          </w:tcPr>
          <w:p w14:paraId="262D3E8B" w14:textId="77777777" w:rsidR="005E41C2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30C51624" w14:textId="77777777" w:rsidR="005E41C2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交收日期</w:t>
            </w:r>
          </w:p>
        </w:tc>
      </w:tr>
      <w:tr w:rsidR="005E41C2" w:rsidRPr="008D221D" w14:paraId="209E8666" w14:textId="77777777" w:rsidTr="008866BF">
        <w:tc>
          <w:tcPr>
            <w:tcW w:w="2475" w:type="dxa"/>
            <w:shd w:val="clear" w:color="auto" w:fill="auto"/>
          </w:tcPr>
          <w:p w14:paraId="599F7075" w14:textId="77777777" w:rsidR="005E41C2" w:rsidRPr="008D221D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 w:rsidRPr="00301AE6">
              <w:rPr>
                <w:sz w:val="18"/>
                <w:szCs w:val="18"/>
                <w:lang w:val="x-none"/>
              </w:rPr>
              <w:t>FUNDCODE</w:t>
            </w:r>
          </w:p>
        </w:tc>
        <w:tc>
          <w:tcPr>
            <w:tcW w:w="1718" w:type="dxa"/>
            <w:shd w:val="clear" w:color="auto" w:fill="auto"/>
          </w:tcPr>
          <w:p w14:paraId="54AA2F90" w14:textId="77777777" w:rsidR="005E41C2" w:rsidRPr="008D221D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1FEF9935" w14:textId="77777777" w:rsidR="005E41C2" w:rsidRPr="008D221D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NOT NULL</w:t>
            </w:r>
          </w:p>
        </w:tc>
        <w:tc>
          <w:tcPr>
            <w:tcW w:w="2758" w:type="dxa"/>
            <w:shd w:val="clear" w:color="auto" w:fill="auto"/>
          </w:tcPr>
          <w:p w14:paraId="45D53D54" w14:textId="77777777" w:rsidR="005E41C2" w:rsidRPr="008D221D" w:rsidRDefault="005E41C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基金代码</w:t>
            </w:r>
          </w:p>
        </w:tc>
      </w:tr>
      <w:tr w:rsidR="00BC348E" w:rsidRPr="008D221D" w14:paraId="337A6E2F" w14:textId="77777777" w:rsidTr="008866BF">
        <w:tc>
          <w:tcPr>
            <w:tcW w:w="2475" w:type="dxa"/>
            <w:shd w:val="clear" w:color="auto" w:fill="auto"/>
          </w:tcPr>
          <w:p w14:paraId="5832DABE" w14:textId="1EEA76B0" w:rsidR="00BC348E" w:rsidRPr="00301AE6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OTHER</w:t>
            </w:r>
            <w:r w:rsidR="00237758">
              <w:rPr>
                <w:rFonts w:hint="eastAsia"/>
                <w:sz w:val="18"/>
                <w:szCs w:val="18"/>
                <w:lang w:val="x-none"/>
              </w:rPr>
              <w:t>FUND</w:t>
            </w:r>
            <w:r>
              <w:rPr>
                <w:rFonts w:hint="eastAsia"/>
                <w:sz w:val="18"/>
                <w:szCs w:val="18"/>
                <w:lang w:val="x-none"/>
              </w:rPr>
              <w:t>CODE</w:t>
            </w:r>
          </w:p>
        </w:tc>
        <w:tc>
          <w:tcPr>
            <w:tcW w:w="1718" w:type="dxa"/>
            <w:shd w:val="clear" w:color="auto" w:fill="auto"/>
          </w:tcPr>
          <w:p w14:paraId="31FE9187" w14:textId="54066DAC" w:rsidR="00BC348E" w:rsidRPr="008D221D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0E21AE1B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3D20EEEA" w14:textId="6E4CC5DF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转入基金代码</w:t>
            </w:r>
            <w:r w:rsidR="006A1A03">
              <w:rPr>
                <w:rFonts w:hint="eastAsia"/>
                <w:sz w:val="18"/>
                <w:szCs w:val="18"/>
                <w:lang w:val="x-none"/>
              </w:rPr>
              <w:t>，转换交易非空</w:t>
            </w:r>
          </w:p>
        </w:tc>
      </w:tr>
      <w:tr w:rsidR="00BC348E" w:rsidRPr="008D221D" w14:paraId="5298A2EC" w14:textId="77777777" w:rsidTr="008866BF">
        <w:tc>
          <w:tcPr>
            <w:tcW w:w="2475" w:type="dxa"/>
            <w:shd w:val="clear" w:color="auto" w:fill="auto"/>
          </w:tcPr>
          <w:p w14:paraId="7C96CA72" w14:textId="77777777" w:rsidR="00BC348E" w:rsidRPr="008D221D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SEATNO</w:t>
            </w:r>
          </w:p>
        </w:tc>
        <w:tc>
          <w:tcPr>
            <w:tcW w:w="1718" w:type="dxa"/>
            <w:shd w:val="clear" w:color="auto" w:fill="auto"/>
          </w:tcPr>
          <w:p w14:paraId="3FE17DFC" w14:textId="77777777" w:rsidR="00BC348E" w:rsidRPr="008D221D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3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48AB0F14" w14:textId="77777777" w:rsidR="00BC348E" w:rsidRPr="008D221D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NOT NULL</w:t>
            </w:r>
          </w:p>
        </w:tc>
        <w:tc>
          <w:tcPr>
            <w:tcW w:w="2758" w:type="dxa"/>
            <w:shd w:val="clear" w:color="auto" w:fill="auto"/>
          </w:tcPr>
          <w:p w14:paraId="656E46A2" w14:textId="77777777" w:rsidR="00BC348E" w:rsidRPr="008D221D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代销机构代码</w:t>
            </w:r>
          </w:p>
        </w:tc>
      </w:tr>
      <w:tr w:rsidR="00BC348E" w:rsidRPr="008D221D" w14:paraId="268A9B9C" w14:textId="77777777" w:rsidTr="008866BF">
        <w:tc>
          <w:tcPr>
            <w:tcW w:w="2475" w:type="dxa"/>
            <w:shd w:val="clear" w:color="auto" w:fill="auto"/>
          </w:tcPr>
          <w:p w14:paraId="44AF0B0E" w14:textId="77777777" w:rsidR="00BC348E" w:rsidRPr="008D221D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BUSITYPE</w:t>
            </w:r>
          </w:p>
        </w:tc>
        <w:tc>
          <w:tcPr>
            <w:tcW w:w="1718" w:type="dxa"/>
            <w:shd w:val="clear" w:color="auto" w:fill="auto"/>
          </w:tcPr>
          <w:p w14:paraId="0A47F154" w14:textId="77777777" w:rsidR="00BC348E" w:rsidRPr="008D221D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VARCHAR2(3)</w:t>
            </w:r>
          </w:p>
        </w:tc>
        <w:tc>
          <w:tcPr>
            <w:tcW w:w="1975" w:type="dxa"/>
            <w:shd w:val="clear" w:color="auto" w:fill="auto"/>
          </w:tcPr>
          <w:p w14:paraId="0501E3CF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348D29D5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交易类型</w:t>
            </w:r>
          </w:p>
        </w:tc>
      </w:tr>
      <w:tr w:rsidR="00BC348E" w:rsidRPr="008D221D" w14:paraId="24E7B418" w14:textId="77777777" w:rsidTr="008866BF">
        <w:tc>
          <w:tcPr>
            <w:tcW w:w="2475" w:type="dxa"/>
            <w:shd w:val="clear" w:color="auto" w:fill="auto"/>
          </w:tcPr>
          <w:p w14:paraId="2E80713C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lastRenderedPageBreak/>
              <w:t>AMOUNT</w:t>
            </w:r>
          </w:p>
        </w:tc>
        <w:tc>
          <w:tcPr>
            <w:tcW w:w="1718" w:type="dxa"/>
            <w:shd w:val="clear" w:color="auto" w:fill="auto"/>
          </w:tcPr>
          <w:p w14:paraId="1084E22B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NUMBER(16,2)</w:t>
            </w:r>
          </w:p>
        </w:tc>
        <w:tc>
          <w:tcPr>
            <w:tcW w:w="1975" w:type="dxa"/>
            <w:shd w:val="clear" w:color="auto" w:fill="auto"/>
          </w:tcPr>
          <w:p w14:paraId="54E53727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7881C176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金额</w:t>
            </w:r>
          </w:p>
        </w:tc>
      </w:tr>
      <w:tr w:rsidR="00BC348E" w:rsidRPr="008D221D" w14:paraId="0EDA4EFB" w14:textId="77777777" w:rsidTr="008866BF">
        <w:tc>
          <w:tcPr>
            <w:tcW w:w="2475" w:type="dxa"/>
            <w:shd w:val="clear" w:color="auto" w:fill="auto"/>
          </w:tcPr>
          <w:p w14:paraId="67F4C9AB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COMPANYFEE</w:t>
            </w:r>
          </w:p>
        </w:tc>
        <w:tc>
          <w:tcPr>
            <w:tcW w:w="1718" w:type="dxa"/>
            <w:shd w:val="clear" w:color="auto" w:fill="auto"/>
          </w:tcPr>
          <w:p w14:paraId="34E993DE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NUMBER(16,2)</w:t>
            </w:r>
          </w:p>
        </w:tc>
        <w:tc>
          <w:tcPr>
            <w:tcW w:w="1975" w:type="dxa"/>
            <w:shd w:val="clear" w:color="auto" w:fill="auto"/>
          </w:tcPr>
          <w:p w14:paraId="7FDA70F4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7A2C4184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归公</w:t>
            </w: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司费用</w:t>
            </w:r>
            <w:proofErr w:type="gramEnd"/>
          </w:p>
        </w:tc>
      </w:tr>
      <w:tr w:rsidR="00BC348E" w:rsidRPr="008D221D" w14:paraId="396B55F8" w14:textId="77777777" w:rsidTr="008866BF">
        <w:tc>
          <w:tcPr>
            <w:tcW w:w="2475" w:type="dxa"/>
            <w:shd w:val="clear" w:color="auto" w:fill="auto"/>
          </w:tcPr>
          <w:p w14:paraId="6814A78E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DISTRIBUTORFEE</w:t>
            </w:r>
          </w:p>
        </w:tc>
        <w:tc>
          <w:tcPr>
            <w:tcW w:w="1718" w:type="dxa"/>
            <w:shd w:val="clear" w:color="auto" w:fill="auto"/>
          </w:tcPr>
          <w:p w14:paraId="7B6CF183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NUMBER(16,2)</w:t>
            </w:r>
          </w:p>
        </w:tc>
        <w:tc>
          <w:tcPr>
            <w:tcW w:w="1975" w:type="dxa"/>
            <w:shd w:val="clear" w:color="auto" w:fill="auto"/>
          </w:tcPr>
          <w:p w14:paraId="1D7A2341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71A74768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归机构</w:t>
            </w:r>
            <w:proofErr w:type="gramEnd"/>
            <w:r>
              <w:rPr>
                <w:rFonts w:hint="eastAsia"/>
                <w:sz w:val="18"/>
                <w:szCs w:val="18"/>
                <w:lang w:val="x-none"/>
              </w:rPr>
              <w:t>费用</w:t>
            </w:r>
          </w:p>
        </w:tc>
      </w:tr>
      <w:tr w:rsidR="00BC348E" w:rsidRPr="008D221D" w14:paraId="358D630E" w14:textId="77777777" w:rsidTr="008866BF">
        <w:tc>
          <w:tcPr>
            <w:tcW w:w="2475" w:type="dxa"/>
            <w:shd w:val="clear" w:color="auto" w:fill="auto"/>
          </w:tcPr>
          <w:p w14:paraId="65CDE83A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FUNDFEE</w:t>
            </w:r>
          </w:p>
        </w:tc>
        <w:tc>
          <w:tcPr>
            <w:tcW w:w="1718" w:type="dxa"/>
            <w:shd w:val="clear" w:color="auto" w:fill="auto"/>
          </w:tcPr>
          <w:p w14:paraId="2752F0CF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NUMBER(16,2)</w:t>
            </w:r>
          </w:p>
        </w:tc>
        <w:tc>
          <w:tcPr>
            <w:tcW w:w="1975" w:type="dxa"/>
            <w:shd w:val="clear" w:color="auto" w:fill="auto"/>
          </w:tcPr>
          <w:p w14:paraId="33ECF2B7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24283531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归基金</w:t>
            </w:r>
            <w:proofErr w:type="gramEnd"/>
            <w:r>
              <w:rPr>
                <w:rFonts w:hint="eastAsia"/>
                <w:sz w:val="18"/>
                <w:szCs w:val="18"/>
                <w:lang w:val="x-none"/>
              </w:rPr>
              <w:t>资产费用</w:t>
            </w:r>
          </w:p>
        </w:tc>
      </w:tr>
      <w:tr w:rsidR="00BC348E" w:rsidRPr="008D221D" w14:paraId="0DE12A4C" w14:textId="77777777" w:rsidTr="008866BF">
        <w:tc>
          <w:tcPr>
            <w:tcW w:w="2475" w:type="dxa"/>
            <w:shd w:val="clear" w:color="auto" w:fill="auto"/>
          </w:tcPr>
          <w:p w14:paraId="0C1DEA27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SOURCE</w:t>
            </w:r>
          </w:p>
        </w:tc>
        <w:tc>
          <w:tcPr>
            <w:tcW w:w="1718" w:type="dxa"/>
            <w:shd w:val="clear" w:color="auto" w:fill="auto"/>
          </w:tcPr>
          <w:p w14:paraId="72AC9A61" w14:textId="77777777" w:rsidR="00BC348E" w:rsidRDefault="00BC348E" w:rsidP="00BC348E">
            <w:pPr>
              <w:spacing w:after="72"/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C37149">
              <w:rPr>
                <w:sz w:val="18"/>
                <w:szCs w:val="18"/>
                <w:lang w:val="x-none"/>
              </w:rPr>
              <w:t>VARCHAR2 (16)</w:t>
            </w:r>
          </w:p>
        </w:tc>
        <w:tc>
          <w:tcPr>
            <w:tcW w:w="1975" w:type="dxa"/>
            <w:shd w:val="clear" w:color="auto" w:fill="auto"/>
          </w:tcPr>
          <w:p w14:paraId="62AB6EA0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65BFE5D6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数据来源：会计文件（</w:t>
            </w:r>
            <w:r>
              <w:rPr>
                <w:rFonts w:hint="eastAsia"/>
                <w:sz w:val="18"/>
                <w:szCs w:val="18"/>
                <w:lang w:val="x-none"/>
              </w:rPr>
              <w:t>Allot</w:t>
            </w:r>
            <w:r>
              <w:rPr>
                <w:rFonts w:hint="eastAsia"/>
                <w:sz w:val="18"/>
                <w:szCs w:val="18"/>
                <w:lang w:val="x-none"/>
              </w:rPr>
              <w:t>，</w:t>
            </w:r>
            <w:r>
              <w:rPr>
                <w:rFonts w:hint="eastAsia"/>
                <w:sz w:val="18"/>
                <w:szCs w:val="18"/>
                <w:lang w:val="x-none"/>
              </w:rPr>
              <w:t>Redeem</w:t>
            </w:r>
            <w:r>
              <w:rPr>
                <w:rFonts w:hint="eastAsia"/>
                <w:sz w:val="18"/>
                <w:szCs w:val="18"/>
                <w:lang w:val="x-none"/>
              </w:rPr>
              <w:t>，</w:t>
            </w:r>
            <w:r>
              <w:rPr>
                <w:rFonts w:hint="eastAsia"/>
                <w:sz w:val="18"/>
                <w:szCs w:val="18"/>
                <w:lang w:val="x-none"/>
              </w:rPr>
              <w:t>Switch</w:t>
            </w:r>
            <w:r>
              <w:rPr>
                <w:rFonts w:hint="eastAsia"/>
                <w:sz w:val="18"/>
                <w:szCs w:val="18"/>
                <w:lang w:val="x-none"/>
              </w:rPr>
              <w:t>，</w:t>
            </w:r>
            <w:r>
              <w:rPr>
                <w:rFonts w:hint="eastAsia"/>
                <w:sz w:val="18"/>
                <w:szCs w:val="18"/>
                <w:lang w:val="x-none"/>
              </w:rPr>
              <w:t>Fare</w:t>
            </w:r>
            <w:r>
              <w:rPr>
                <w:rFonts w:hint="eastAsia"/>
                <w:sz w:val="18"/>
                <w:szCs w:val="18"/>
                <w:lang w:val="x-none"/>
              </w:rPr>
              <w:t>，</w:t>
            </w:r>
            <w:r>
              <w:rPr>
                <w:rFonts w:hint="eastAsia"/>
                <w:sz w:val="18"/>
                <w:szCs w:val="18"/>
                <w:lang w:val="x-none"/>
              </w:rPr>
              <w:t>Sub</w:t>
            </w:r>
            <w:r>
              <w:rPr>
                <w:rFonts w:hint="eastAsia"/>
                <w:sz w:val="18"/>
                <w:szCs w:val="18"/>
                <w:lang w:val="x-none"/>
              </w:rPr>
              <w:t>），认购报表，台账</w:t>
            </w:r>
            <w:r>
              <w:rPr>
                <w:rFonts w:hint="eastAsia"/>
                <w:sz w:val="18"/>
                <w:szCs w:val="18"/>
                <w:lang w:val="x-none"/>
              </w:rPr>
              <w:t>(Ledger</w:t>
            </w:r>
            <w:r>
              <w:rPr>
                <w:sz w:val="18"/>
                <w:szCs w:val="18"/>
                <w:lang w:val="x-none"/>
              </w:rPr>
              <w:t>)</w:t>
            </w:r>
          </w:p>
        </w:tc>
      </w:tr>
      <w:tr w:rsidR="00BC348E" w:rsidRPr="008D221D" w14:paraId="0B238AB3" w14:textId="77777777" w:rsidTr="008866BF">
        <w:tc>
          <w:tcPr>
            <w:tcW w:w="2475" w:type="dxa"/>
            <w:shd w:val="clear" w:color="auto" w:fill="auto"/>
          </w:tcPr>
          <w:p w14:paraId="12205A23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INSERTTIMESTAMP</w:t>
            </w:r>
          </w:p>
        </w:tc>
        <w:tc>
          <w:tcPr>
            <w:tcW w:w="1718" w:type="dxa"/>
            <w:shd w:val="clear" w:color="auto" w:fill="auto"/>
          </w:tcPr>
          <w:p w14:paraId="7E2EB0DA" w14:textId="77777777" w:rsidR="00BC348E" w:rsidRPr="00C37149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975" w:type="dxa"/>
            <w:shd w:val="clear" w:color="auto" w:fill="auto"/>
          </w:tcPr>
          <w:p w14:paraId="6043879D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19B68BF2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插入时间</w:t>
            </w:r>
          </w:p>
        </w:tc>
      </w:tr>
      <w:tr w:rsidR="00BC348E" w:rsidRPr="008D221D" w14:paraId="385AD33B" w14:textId="77777777" w:rsidTr="008866BF">
        <w:tc>
          <w:tcPr>
            <w:tcW w:w="2475" w:type="dxa"/>
            <w:shd w:val="clear" w:color="auto" w:fill="auto"/>
          </w:tcPr>
          <w:p w14:paraId="6D8CA8F3" w14:textId="77777777" w:rsidR="00BC348E" w:rsidRPr="00DE1EAF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UPDATETIMESTAMP</w:t>
            </w:r>
          </w:p>
        </w:tc>
        <w:tc>
          <w:tcPr>
            <w:tcW w:w="1718" w:type="dxa"/>
            <w:shd w:val="clear" w:color="auto" w:fill="auto"/>
          </w:tcPr>
          <w:p w14:paraId="483A6DC2" w14:textId="77777777" w:rsidR="00BC348E" w:rsidRPr="00C37149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975" w:type="dxa"/>
            <w:shd w:val="clear" w:color="auto" w:fill="auto"/>
          </w:tcPr>
          <w:p w14:paraId="04919282" w14:textId="77777777" w:rsidR="00BC348E" w:rsidRDefault="00BC348E" w:rsidP="00BC348E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5FAE2F56" w14:textId="77777777" w:rsidR="00BC348E" w:rsidRPr="00DD6B78" w:rsidRDefault="00BC348E" w:rsidP="00BC348E">
            <w:pPr>
              <w:spacing w:after="72"/>
            </w:pPr>
            <w:r>
              <w:rPr>
                <w:rFonts w:hint="eastAsia"/>
                <w:sz w:val="18"/>
                <w:szCs w:val="18"/>
                <w:lang w:val="x-none"/>
              </w:rPr>
              <w:t>更新</w:t>
            </w:r>
            <w:r>
              <w:rPr>
                <w:rFonts w:hint="eastAsia"/>
              </w:rPr>
              <w:t>时间</w:t>
            </w:r>
          </w:p>
        </w:tc>
      </w:tr>
    </w:tbl>
    <w:p w14:paraId="0F6641DF" w14:textId="77777777" w:rsidR="005E41C2" w:rsidRDefault="005E41C2" w:rsidP="005E41C2">
      <w:pPr>
        <w:ind w:firstLine="420"/>
      </w:pPr>
    </w:p>
    <w:p w14:paraId="352AC258" w14:textId="77777777" w:rsidR="00DB6362" w:rsidRPr="00DB6362" w:rsidRDefault="00DB6362" w:rsidP="00DB6362"/>
    <w:p w14:paraId="7761BD95" w14:textId="346A2854" w:rsidR="00AB0905" w:rsidRDefault="00E81235" w:rsidP="00E81235">
      <w:pPr>
        <w:pStyle w:val="2"/>
      </w:pPr>
      <w:r>
        <w:rPr>
          <w:rFonts w:hint="eastAsia"/>
        </w:rPr>
        <w:t>指令明细</w:t>
      </w:r>
    </w:p>
    <w:p w14:paraId="7DE57828" w14:textId="733BDAFC" w:rsidR="003919AF" w:rsidRDefault="003919AF" w:rsidP="000A128B">
      <w:pPr>
        <w:pStyle w:val="ac"/>
        <w:rPr>
          <w:szCs w:val="21"/>
        </w:rPr>
      </w:pPr>
      <w:bookmarkStart w:id="56" w:name="_Hlk34059221"/>
      <w:r>
        <w:rPr>
          <w:rFonts w:hint="eastAsia"/>
          <w:szCs w:val="21"/>
        </w:rPr>
        <w:t>表明：</w:t>
      </w:r>
      <w:r>
        <w:rPr>
          <w:rFonts w:hint="eastAsia"/>
          <w:szCs w:val="21"/>
        </w:rPr>
        <w:t>SETTLEMENT_TRANSFER</w:t>
      </w:r>
    </w:p>
    <w:p w14:paraId="673F8772" w14:textId="77777777" w:rsidR="003919AF" w:rsidRDefault="003919AF" w:rsidP="000A128B">
      <w:pPr>
        <w:pStyle w:val="ac"/>
        <w:rPr>
          <w:szCs w:val="21"/>
        </w:rPr>
      </w:pPr>
      <w:r w:rsidRPr="00FF1E96">
        <w:rPr>
          <w:rFonts w:hint="eastAsia"/>
          <w:szCs w:val="21"/>
        </w:rPr>
        <w:t>主键：</w:t>
      </w:r>
      <w:r>
        <w:rPr>
          <w:rFonts w:hint="eastAsia"/>
          <w:szCs w:val="21"/>
        </w:rPr>
        <w:t xml:space="preserve"> </w:t>
      </w:r>
    </w:p>
    <w:p w14:paraId="3DCC7F99" w14:textId="390C5760" w:rsidR="000B5049" w:rsidRDefault="000B5049" w:rsidP="000A128B">
      <w:pPr>
        <w:pStyle w:val="ac"/>
        <w:rPr>
          <w:szCs w:val="21"/>
        </w:rPr>
      </w:pPr>
      <w:r>
        <w:rPr>
          <w:szCs w:val="21"/>
        </w:rPr>
        <w:tab/>
      </w:r>
      <w:r w:rsidR="00035D3A">
        <w:rPr>
          <w:szCs w:val="21"/>
        </w:rPr>
        <w:t>PK_SETTLEMENT_</w:t>
      </w:r>
      <w:proofErr w:type="gramStart"/>
      <w:r w:rsidR="00035D3A">
        <w:rPr>
          <w:szCs w:val="21"/>
        </w:rPr>
        <w:t>TRANSFER(</w:t>
      </w:r>
      <w:proofErr w:type="gramEnd"/>
      <w:r w:rsidR="00035D3A">
        <w:rPr>
          <w:szCs w:val="21"/>
        </w:rPr>
        <w:t>SERIALNO)</w:t>
      </w:r>
    </w:p>
    <w:p w14:paraId="1F16303B" w14:textId="0D94F299" w:rsidR="00035D3A" w:rsidRDefault="00035D3A" w:rsidP="000A128B">
      <w:pPr>
        <w:pStyle w:val="ac"/>
        <w:rPr>
          <w:szCs w:val="21"/>
        </w:rPr>
      </w:pPr>
      <w:r>
        <w:rPr>
          <w:rFonts w:hint="eastAsia"/>
          <w:szCs w:val="21"/>
        </w:rPr>
        <w:t>唯一键：</w:t>
      </w:r>
    </w:p>
    <w:p w14:paraId="0B3C166E" w14:textId="57FB0279" w:rsidR="003919AF" w:rsidRPr="00F81DAE" w:rsidRDefault="003919AF" w:rsidP="000A128B">
      <w:pPr>
        <w:pStyle w:val="ac"/>
        <w:rPr>
          <w:szCs w:val="21"/>
        </w:rPr>
      </w:pPr>
      <w:r>
        <w:rPr>
          <w:szCs w:val="21"/>
        </w:rPr>
        <w:tab/>
      </w:r>
      <w:r w:rsidR="00502CDE">
        <w:rPr>
          <w:szCs w:val="21"/>
        </w:rPr>
        <w:t>U</w:t>
      </w:r>
      <w:r>
        <w:rPr>
          <w:szCs w:val="21"/>
        </w:rPr>
        <w:t>K1_</w:t>
      </w:r>
      <w:r>
        <w:rPr>
          <w:rFonts w:hint="eastAsia"/>
          <w:szCs w:val="21"/>
        </w:rPr>
        <w:t>SETTLEMENT_</w:t>
      </w:r>
      <w:proofErr w:type="gramStart"/>
      <w:r>
        <w:rPr>
          <w:rFonts w:hint="eastAsia"/>
          <w:szCs w:val="21"/>
        </w:rPr>
        <w:t>TRANSFER(</w:t>
      </w:r>
      <w:proofErr w:type="gramEnd"/>
      <w:r>
        <w:rPr>
          <w:sz w:val="18"/>
          <w:szCs w:val="18"/>
          <w:lang w:val="x-none"/>
        </w:rPr>
        <w:t>CONFIRMDATE</w:t>
      </w:r>
      <w:r w:rsidRPr="00920AF3">
        <w:rPr>
          <w:sz w:val="18"/>
          <w:szCs w:val="18"/>
          <w:lang w:val="x-none"/>
        </w:rPr>
        <w:t xml:space="preserve">, </w:t>
      </w:r>
      <w:r w:rsidRPr="00301AE6">
        <w:rPr>
          <w:sz w:val="18"/>
          <w:szCs w:val="18"/>
          <w:lang w:val="x-none"/>
        </w:rPr>
        <w:t>FUNDCODE</w:t>
      </w:r>
      <w:r w:rsidRPr="00920AF3">
        <w:rPr>
          <w:sz w:val="18"/>
          <w:szCs w:val="18"/>
          <w:lang w:val="x-none"/>
        </w:rPr>
        <w:t xml:space="preserve">, </w:t>
      </w:r>
      <w:r>
        <w:rPr>
          <w:sz w:val="18"/>
          <w:szCs w:val="18"/>
          <w:lang w:val="x-none"/>
        </w:rPr>
        <w:t>SEATNO</w:t>
      </w:r>
      <w:r w:rsidRPr="00920AF3">
        <w:rPr>
          <w:sz w:val="18"/>
          <w:szCs w:val="18"/>
          <w:lang w:val="x-none"/>
        </w:rPr>
        <w:t>,</w:t>
      </w:r>
      <w:r w:rsidRPr="00920AF3">
        <w:rPr>
          <w:rFonts w:hint="eastAsia"/>
          <w:sz w:val="18"/>
          <w:szCs w:val="18"/>
          <w:lang w:val="x-none"/>
        </w:rPr>
        <w:t xml:space="preserve"> </w:t>
      </w:r>
      <w:r>
        <w:rPr>
          <w:rFonts w:hint="eastAsia"/>
          <w:sz w:val="18"/>
          <w:szCs w:val="18"/>
          <w:lang w:val="x-none"/>
        </w:rPr>
        <w:t>BUSITYPE</w:t>
      </w:r>
      <w:r w:rsidRPr="00920AF3">
        <w:rPr>
          <w:sz w:val="18"/>
          <w:szCs w:val="18"/>
          <w:lang w:val="x-none"/>
        </w:rPr>
        <w:t>,</w:t>
      </w:r>
      <w:r w:rsidRPr="00920AF3">
        <w:t xml:space="preserve"> </w:t>
      </w:r>
      <w:r w:rsidRPr="00920AF3">
        <w:rPr>
          <w:sz w:val="18"/>
          <w:szCs w:val="18"/>
          <w:lang w:val="x-none"/>
        </w:rPr>
        <w:t>PAYDATE</w:t>
      </w:r>
      <w:r>
        <w:rPr>
          <w:szCs w:val="21"/>
        </w:rPr>
        <w:t xml:space="preserve">) 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5"/>
        <w:gridCol w:w="1718"/>
        <w:gridCol w:w="1975"/>
        <w:gridCol w:w="2758"/>
      </w:tblGrid>
      <w:tr w:rsidR="000A128B" w:rsidRPr="008D221D" w14:paraId="55DE5E64" w14:textId="77777777" w:rsidTr="008866BF">
        <w:tc>
          <w:tcPr>
            <w:tcW w:w="2475" w:type="dxa"/>
            <w:tcBorders>
              <w:bottom w:val="single" w:sz="4" w:space="0" w:color="auto"/>
            </w:tcBorders>
            <w:shd w:val="clear" w:color="auto" w:fill="5B9BD5"/>
          </w:tcPr>
          <w:bookmarkEnd w:id="56"/>
          <w:p w14:paraId="3C956565" w14:textId="77777777" w:rsidR="000A128B" w:rsidRPr="008D221D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字段名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5B9BD5"/>
          </w:tcPr>
          <w:p w14:paraId="4A5F9B79" w14:textId="77777777" w:rsidR="000A128B" w:rsidRPr="008D221D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rFonts w:hint="eastAsia"/>
                <w:sz w:val="18"/>
                <w:szCs w:val="18"/>
                <w:lang w:val="x-none"/>
              </w:rPr>
              <w:t>定义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5B9BD5"/>
          </w:tcPr>
          <w:p w14:paraId="50DC4B3F" w14:textId="77777777" w:rsidR="000A128B" w:rsidRPr="008D221D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空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/</w:t>
            </w:r>
            <w:r>
              <w:rPr>
                <w:rFonts w:hint="eastAsia"/>
                <w:noProof/>
                <w:sz w:val="18"/>
                <w:szCs w:val="18"/>
                <w:lang w:val="x-none"/>
              </w:rPr>
              <w:t>非空</w:t>
            </w: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5B9BD5"/>
          </w:tcPr>
          <w:p w14:paraId="2E3F8502" w14:textId="77777777" w:rsidR="000A128B" w:rsidRPr="008D221D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说明</w:t>
            </w:r>
          </w:p>
        </w:tc>
      </w:tr>
      <w:tr w:rsidR="00F87A95" w:rsidRPr="008D221D" w14:paraId="56482672" w14:textId="77777777" w:rsidTr="00577EB0">
        <w:tc>
          <w:tcPr>
            <w:tcW w:w="24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37BA49" w14:textId="3A737C67" w:rsidR="00F87A95" w:rsidRPr="008D221D" w:rsidRDefault="00F87A95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SERIALNO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9F2613A" w14:textId="4FF0888D" w:rsidR="00F87A95" w:rsidRPr="008D221D" w:rsidRDefault="00F87A95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VARCHAR</w:t>
            </w:r>
            <w:r>
              <w:rPr>
                <w:sz w:val="18"/>
                <w:szCs w:val="18"/>
                <w:lang w:val="x-none"/>
              </w:rPr>
              <w:t>2(64)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288DEB0" w14:textId="7BED9706" w:rsidR="00F87A95" w:rsidRDefault="00F87A95" w:rsidP="008866BF">
            <w:pPr>
              <w:spacing w:after="72"/>
              <w:rPr>
                <w:noProof/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N</w:t>
            </w:r>
            <w:r>
              <w:rPr>
                <w:noProof/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D3E014" w14:textId="19108DD4" w:rsidR="00F87A95" w:rsidRDefault="00F87A95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流水号</w:t>
            </w:r>
          </w:p>
        </w:tc>
      </w:tr>
      <w:tr w:rsidR="00F87A95" w:rsidRPr="008D221D" w14:paraId="5DF3D348" w14:textId="77777777" w:rsidTr="00577EB0">
        <w:tc>
          <w:tcPr>
            <w:tcW w:w="24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FF2018C" w14:textId="4A4A5071" w:rsidR="00F87A95" w:rsidRDefault="00F87A95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REFNO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23210E1" w14:textId="7544BDD8" w:rsidR="00F87A95" w:rsidRDefault="00F87A95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VAR</w:t>
            </w:r>
            <w:r>
              <w:rPr>
                <w:sz w:val="18"/>
                <w:szCs w:val="18"/>
                <w:lang w:val="x-none"/>
              </w:rPr>
              <w:t>CHAR2(64)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5BE6A58" w14:textId="337335AA" w:rsidR="00F87A95" w:rsidRDefault="00F87A95" w:rsidP="008866BF">
            <w:pPr>
              <w:spacing w:after="72"/>
              <w:rPr>
                <w:noProof/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N</w:t>
            </w:r>
            <w:r>
              <w:rPr>
                <w:noProof/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5028D4E" w14:textId="6A07FE82" w:rsidR="00F87A95" w:rsidRDefault="00F87A95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关联交易明细流水号</w:t>
            </w:r>
          </w:p>
        </w:tc>
      </w:tr>
      <w:tr w:rsidR="00F87A95" w:rsidRPr="008D221D" w14:paraId="4FA91227" w14:textId="77777777" w:rsidTr="00577EB0">
        <w:tc>
          <w:tcPr>
            <w:tcW w:w="24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4A80139" w14:textId="7D4838A9" w:rsidR="00F87A95" w:rsidRDefault="00F87A95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COMMANDSERIALNO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C438BE6" w14:textId="4682DB35" w:rsidR="00F87A95" w:rsidRDefault="00F87A95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ARCHAR2(64)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65AC622" w14:textId="77777777" w:rsidR="00F87A95" w:rsidRDefault="00F87A95" w:rsidP="008866BF">
            <w:pPr>
              <w:spacing w:after="72"/>
              <w:rPr>
                <w:noProof/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36FB614" w14:textId="16A9ACC5" w:rsidR="00F87A95" w:rsidRDefault="00F87A95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关联指令流水号</w:t>
            </w:r>
          </w:p>
        </w:tc>
      </w:tr>
      <w:tr w:rsidR="007D7BA0" w:rsidRPr="008D221D" w14:paraId="022F82E5" w14:textId="77777777" w:rsidTr="00577EB0">
        <w:tc>
          <w:tcPr>
            <w:tcW w:w="24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3129599" w14:textId="1E68365A" w:rsidR="007D7BA0" w:rsidRDefault="00085E15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T</w:t>
            </w:r>
            <w:r>
              <w:rPr>
                <w:sz w:val="18"/>
                <w:szCs w:val="18"/>
                <w:lang w:val="x-none"/>
              </w:rPr>
              <w:t>PLCODE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B01ED4C" w14:textId="2BF24F80" w:rsidR="007D7BA0" w:rsidRDefault="00026F9D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ARCHAR2(32)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3F92080" w14:textId="4C48C957" w:rsidR="007D7BA0" w:rsidRDefault="00026F9D" w:rsidP="008866BF">
            <w:pPr>
              <w:spacing w:after="72"/>
              <w:rPr>
                <w:noProof/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N</w:t>
            </w:r>
            <w:r>
              <w:rPr>
                <w:noProof/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760A890" w14:textId="34A188D0" w:rsidR="007D7BA0" w:rsidRDefault="00026F9D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划拨模板编号</w:t>
            </w:r>
          </w:p>
        </w:tc>
      </w:tr>
      <w:tr w:rsidR="00C01802" w:rsidRPr="008D221D" w14:paraId="3ACF91BF" w14:textId="77777777" w:rsidTr="00577EB0">
        <w:tc>
          <w:tcPr>
            <w:tcW w:w="24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DC9B09C" w14:textId="7C0274FF" w:rsidR="00C01802" w:rsidRDefault="005A756E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R</w:t>
            </w:r>
            <w:r>
              <w:rPr>
                <w:rFonts w:hint="eastAsia"/>
                <w:sz w:val="18"/>
                <w:szCs w:val="18"/>
                <w:lang w:val="x-none"/>
              </w:rPr>
              <w:t>ule</w:t>
            </w:r>
            <w:r>
              <w:rPr>
                <w:sz w:val="18"/>
                <w:szCs w:val="18"/>
                <w:lang w:val="x-none"/>
              </w:rPr>
              <w:t>Id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D89282F" w14:textId="7C9C6AD4" w:rsidR="00C01802" w:rsidRDefault="00C01802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VARCHAR</w:t>
            </w:r>
            <w:r>
              <w:rPr>
                <w:sz w:val="18"/>
                <w:szCs w:val="18"/>
                <w:lang w:val="x-none"/>
              </w:rPr>
              <w:t>2(6)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1D79946" w14:textId="700238C5" w:rsidR="00C01802" w:rsidRDefault="00C01802" w:rsidP="008866BF">
            <w:pPr>
              <w:spacing w:after="72"/>
              <w:rPr>
                <w:noProof/>
                <w:sz w:val="18"/>
                <w:szCs w:val="18"/>
                <w:lang w:val="x-none"/>
              </w:rPr>
            </w:pPr>
            <w:r>
              <w:rPr>
                <w:rFonts w:hint="eastAsia"/>
                <w:noProof/>
                <w:sz w:val="18"/>
                <w:szCs w:val="18"/>
                <w:lang w:val="x-none"/>
              </w:rPr>
              <w:t>N</w:t>
            </w:r>
            <w:r>
              <w:rPr>
                <w:noProof/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71FD232" w14:textId="6A0CD1F4" w:rsidR="00C01802" w:rsidRDefault="005A756E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交收规则编号</w:t>
            </w:r>
          </w:p>
        </w:tc>
      </w:tr>
      <w:tr w:rsidR="00354606" w:rsidRPr="008D221D" w14:paraId="05D5D18C" w14:textId="77777777" w:rsidTr="00577EB0">
        <w:tc>
          <w:tcPr>
            <w:tcW w:w="24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9FF6F2A" w14:textId="3CA78BF9" w:rsidR="00354606" w:rsidRDefault="00354606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Busitag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587434" w14:textId="469F85A5" w:rsidR="00354606" w:rsidRDefault="00354606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ARCHAR2(16)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76EAF7A" w14:textId="77777777" w:rsidR="00354606" w:rsidRDefault="00354606" w:rsidP="008866BF">
            <w:pPr>
              <w:spacing w:after="72"/>
              <w:rPr>
                <w:noProof/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C4ECB30" w14:textId="01836245" w:rsidR="00354606" w:rsidRDefault="00354606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业务标识</w:t>
            </w:r>
          </w:p>
        </w:tc>
      </w:tr>
      <w:tr w:rsidR="004F4F18" w:rsidRPr="008D221D" w14:paraId="07BE981B" w14:textId="77777777" w:rsidTr="00577EB0">
        <w:tc>
          <w:tcPr>
            <w:tcW w:w="24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2C74402" w14:textId="6E220056" w:rsidR="004F4F18" w:rsidRDefault="004F4F18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commandlevel</w:t>
            </w:r>
          </w:p>
        </w:tc>
        <w:tc>
          <w:tcPr>
            <w:tcW w:w="171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188B3E7" w14:textId="34C72C23" w:rsidR="004F4F18" w:rsidRDefault="007071E8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VARCHAR</w:t>
            </w:r>
            <w:r>
              <w:rPr>
                <w:sz w:val="18"/>
                <w:szCs w:val="18"/>
                <w:lang w:val="x-none"/>
              </w:rPr>
              <w:t>2(6)</w:t>
            </w:r>
          </w:p>
        </w:tc>
        <w:tc>
          <w:tcPr>
            <w:tcW w:w="19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46A8115" w14:textId="77777777" w:rsidR="004F4F18" w:rsidRDefault="004F4F18" w:rsidP="008866BF">
            <w:pPr>
              <w:spacing w:after="72"/>
              <w:rPr>
                <w:noProof/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4E6DD24" w14:textId="74640119" w:rsidR="004F4F18" w:rsidRDefault="004F4F18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机构维</w:t>
            </w: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度类型</w:t>
            </w:r>
            <w:proofErr w:type="gramEnd"/>
          </w:p>
        </w:tc>
      </w:tr>
      <w:tr w:rsidR="000A128B" w:rsidRPr="008D221D" w14:paraId="4B7551AE" w14:textId="77777777" w:rsidTr="008866BF">
        <w:tc>
          <w:tcPr>
            <w:tcW w:w="2475" w:type="dxa"/>
            <w:shd w:val="clear" w:color="auto" w:fill="auto"/>
          </w:tcPr>
          <w:p w14:paraId="4ED7F2CD" w14:textId="77777777" w:rsidR="000A128B" w:rsidRPr="00301AE6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CONFIRMDATE</w:t>
            </w:r>
          </w:p>
        </w:tc>
        <w:tc>
          <w:tcPr>
            <w:tcW w:w="1718" w:type="dxa"/>
            <w:shd w:val="clear" w:color="auto" w:fill="auto"/>
          </w:tcPr>
          <w:p w14:paraId="4D8A7F75" w14:textId="77777777" w:rsidR="000A128B" w:rsidRPr="008D221D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VARCHAR2(8)</w:t>
            </w:r>
          </w:p>
        </w:tc>
        <w:tc>
          <w:tcPr>
            <w:tcW w:w="1975" w:type="dxa"/>
            <w:shd w:val="clear" w:color="auto" w:fill="auto"/>
          </w:tcPr>
          <w:p w14:paraId="5548954D" w14:textId="77777777" w:rsidR="000A128B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5C949718" w14:textId="77777777" w:rsidR="000A128B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确认日期</w:t>
            </w:r>
          </w:p>
        </w:tc>
      </w:tr>
      <w:tr w:rsidR="000A128B" w:rsidRPr="008D221D" w14:paraId="7214263E" w14:textId="77777777" w:rsidTr="008866BF">
        <w:tc>
          <w:tcPr>
            <w:tcW w:w="2475" w:type="dxa"/>
            <w:shd w:val="clear" w:color="auto" w:fill="auto"/>
          </w:tcPr>
          <w:p w14:paraId="6ECB5181" w14:textId="77777777" w:rsidR="000A128B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PAYDATE</w:t>
            </w:r>
          </w:p>
        </w:tc>
        <w:tc>
          <w:tcPr>
            <w:tcW w:w="1718" w:type="dxa"/>
            <w:shd w:val="clear" w:color="auto" w:fill="auto"/>
          </w:tcPr>
          <w:p w14:paraId="0902C524" w14:textId="77777777" w:rsidR="000A128B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VARCHAR2(8)</w:t>
            </w:r>
          </w:p>
        </w:tc>
        <w:tc>
          <w:tcPr>
            <w:tcW w:w="1975" w:type="dxa"/>
            <w:shd w:val="clear" w:color="auto" w:fill="auto"/>
          </w:tcPr>
          <w:p w14:paraId="4A51B28C" w14:textId="77777777" w:rsidR="000A128B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3B3B6EBD" w14:textId="77777777" w:rsidR="000A128B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交收日期</w:t>
            </w:r>
          </w:p>
        </w:tc>
      </w:tr>
      <w:tr w:rsidR="000A128B" w:rsidRPr="008D221D" w14:paraId="5A4EF6D3" w14:textId="77777777" w:rsidTr="008866BF">
        <w:tc>
          <w:tcPr>
            <w:tcW w:w="2475" w:type="dxa"/>
            <w:shd w:val="clear" w:color="auto" w:fill="auto"/>
          </w:tcPr>
          <w:p w14:paraId="0A0C13B6" w14:textId="77777777" w:rsidR="000A128B" w:rsidRPr="008D221D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 w:rsidRPr="00301AE6">
              <w:rPr>
                <w:sz w:val="18"/>
                <w:szCs w:val="18"/>
                <w:lang w:val="x-none"/>
              </w:rPr>
              <w:t>FUNDCODE</w:t>
            </w:r>
          </w:p>
        </w:tc>
        <w:tc>
          <w:tcPr>
            <w:tcW w:w="1718" w:type="dxa"/>
            <w:shd w:val="clear" w:color="auto" w:fill="auto"/>
          </w:tcPr>
          <w:p w14:paraId="0C5CD1E9" w14:textId="77777777" w:rsidR="000A128B" w:rsidRPr="008D221D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5FED923D" w14:textId="77777777" w:rsidR="000A128B" w:rsidRPr="008D221D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NOT NULL</w:t>
            </w:r>
          </w:p>
        </w:tc>
        <w:tc>
          <w:tcPr>
            <w:tcW w:w="2758" w:type="dxa"/>
            <w:shd w:val="clear" w:color="auto" w:fill="auto"/>
          </w:tcPr>
          <w:p w14:paraId="381009A6" w14:textId="77777777" w:rsidR="000A128B" w:rsidRPr="008D221D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基金代码</w:t>
            </w:r>
          </w:p>
        </w:tc>
      </w:tr>
      <w:tr w:rsidR="000A128B" w:rsidRPr="008D221D" w14:paraId="67AC53A4" w14:textId="77777777" w:rsidTr="008866BF">
        <w:tc>
          <w:tcPr>
            <w:tcW w:w="2475" w:type="dxa"/>
            <w:shd w:val="clear" w:color="auto" w:fill="auto"/>
          </w:tcPr>
          <w:p w14:paraId="225FEE78" w14:textId="77777777" w:rsidR="000A128B" w:rsidRPr="00301AE6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ORIGFUNDCODE</w:t>
            </w:r>
          </w:p>
        </w:tc>
        <w:tc>
          <w:tcPr>
            <w:tcW w:w="1718" w:type="dxa"/>
            <w:shd w:val="clear" w:color="auto" w:fill="auto"/>
          </w:tcPr>
          <w:p w14:paraId="554C480F" w14:textId="77777777" w:rsidR="000A128B" w:rsidRPr="008D221D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6A7558D0" w14:textId="77777777" w:rsidR="000A128B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32DD1CF3" w14:textId="77777777" w:rsidR="000A128B" w:rsidRDefault="000A128B" w:rsidP="008866BF">
            <w:pPr>
              <w:spacing w:after="72"/>
              <w:rPr>
                <w:sz w:val="18"/>
                <w:szCs w:val="18"/>
                <w:lang w:val="x-none"/>
              </w:rPr>
            </w:pP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原基金</w:t>
            </w:r>
            <w:proofErr w:type="gramEnd"/>
            <w:r>
              <w:rPr>
                <w:rFonts w:hint="eastAsia"/>
                <w:sz w:val="18"/>
                <w:szCs w:val="18"/>
                <w:lang w:val="x-none"/>
              </w:rPr>
              <w:t>代码：分级基金会将基金代码设置为母基金代码，此字段表示</w:t>
            </w: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子基金</w:t>
            </w:r>
            <w:proofErr w:type="gramEnd"/>
            <w:r>
              <w:rPr>
                <w:rFonts w:hint="eastAsia"/>
                <w:sz w:val="18"/>
                <w:szCs w:val="18"/>
                <w:lang w:val="x-none"/>
              </w:rPr>
              <w:t>代码</w:t>
            </w:r>
          </w:p>
        </w:tc>
      </w:tr>
      <w:tr w:rsidR="003919AF" w:rsidRPr="008D221D" w14:paraId="204099E2" w14:textId="77777777" w:rsidTr="008866BF">
        <w:tc>
          <w:tcPr>
            <w:tcW w:w="2475" w:type="dxa"/>
            <w:shd w:val="clear" w:color="auto" w:fill="auto"/>
          </w:tcPr>
          <w:p w14:paraId="35257761" w14:textId="5F72621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OTHERFUNDCODE</w:t>
            </w:r>
          </w:p>
        </w:tc>
        <w:tc>
          <w:tcPr>
            <w:tcW w:w="1718" w:type="dxa"/>
            <w:shd w:val="clear" w:color="auto" w:fill="auto"/>
          </w:tcPr>
          <w:p w14:paraId="79618379" w14:textId="422A0451" w:rsidR="003919AF" w:rsidRPr="008D221D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rFonts w:hint="eastAsia"/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2CFDC4DA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1E759778" w14:textId="60F469D8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转入基金代码，转换交易非空</w:t>
            </w:r>
          </w:p>
        </w:tc>
      </w:tr>
      <w:tr w:rsidR="003919AF" w:rsidRPr="008D221D" w14:paraId="54EE7868" w14:textId="77777777" w:rsidTr="008866BF">
        <w:tc>
          <w:tcPr>
            <w:tcW w:w="2475" w:type="dxa"/>
            <w:shd w:val="clear" w:color="auto" w:fill="auto"/>
          </w:tcPr>
          <w:p w14:paraId="5911B1B7" w14:textId="77777777" w:rsidR="003919AF" w:rsidRPr="008D221D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SEATNO</w:t>
            </w:r>
          </w:p>
        </w:tc>
        <w:tc>
          <w:tcPr>
            <w:tcW w:w="1718" w:type="dxa"/>
            <w:shd w:val="clear" w:color="auto" w:fill="auto"/>
          </w:tcPr>
          <w:p w14:paraId="16DB8BFB" w14:textId="77777777" w:rsidR="003919AF" w:rsidRPr="008D221D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VARCHAR2(</w:t>
            </w:r>
            <w:r>
              <w:rPr>
                <w:sz w:val="18"/>
                <w:szCs w:val="18"/>
                <w:lang w:val="x-none"/>
              </w:rPr>
              <w:t>6</w:t>
            </w:r>
            <w:r w:rsidRPr="008D221D">
              <w:rPr>
                <w:sz w:val="18"/>
                <w:szCs w:val="18"/>
                <w:lang w:val="x-none"/>
              </w:rPr>
              <w:t>)</w:t>
            </w:r>
          </w:p>
        </w:tc>
        <w:tc>
          <w:tcPr>
            <w:tcW w:w="1975" w:type="dxa"/>
            <w:shd w:val="clear" w:color="auto" w:fill="auto"/>
          </w:tcPr>
          <w:p w14:paraId="7F95CF22" w14:textId="77777777" w:rsidR="003919AF" w:rsidRPr="008D221D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NOT NULL</w:t>
            </w:r>
          </w:p>
        </w:tc>
        <w:tc>
          <w:tcPr>
            <w:tcW w:w="2758" w:type="dxa"/>
            <w:shd w:val="clear" w:color="auto" w:fill="auto"/>
          </w:tcPr>
          <w:p w14:paraId="313838F9" w14:textId="77777777" w:rsidR="003919AF" w:rsidRPr="008D221D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代销机构代码</w:t>
            </w:r>
          </w:p>
        </w:tc>
      </w:tr>
      <w:tr w:rsidR="003919AF" w:rsidRPr="008D221D" w14:paraId="2CC7E5B7" w14:textId="77777777" w:rsidTr="008866BF">
        <w:tc>
          <w:tcPr>
            <w:tcW w:w="2475" w:type="dxa"/>
            <w:shd w:val="clear" w:color="auto" w:fill="auto"/>
          </w:tcPr>
          <w:p w14:paraId="5B8E005A" w14:textId="77777777" w:rsidR="003919AF" w:rsidRPr="008D221D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BUSITYPE</w:t>
            </w:r>
          </w:p>
        </w:tc>
        <w:tc>
          <w:tcPr>
            <w:tcW w:w="1718" w:type="dxa"/>
            <w:shd w:val="clear" w:color="auto" w:fill="auto"/>
          </w:tcPr>
          <w:p w14:paraId="71B05CFA" w14:textId="77777777" w:rsidR="003919AF" w:rsidRPr="008D221D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VARCHAR2(3)</w:t>
            </w:r>
          </w:p>
        </w:tc>
        <w:tc>
          <w:tcPr>
            <w:tcW w:w="1975" w:type="dxa"/>
            <w:shd w:val="clear" w:color="auto" w:fill="auto"/>
          </w:tcPr>
          <w:p w14:paraId="15EBCC52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120A360A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交易类型</w:t>
            </w:r>
          </w:p>
        </w:tc>
      </w:tr>
      <w:tr w:rsidR="003919AF" w:rsidRPr="008D221D" w14:paraId="12CAFB33" w14:textId="77777777" w:rsidTr="008866BF">
        <w:tc>
          <w:tcPr>
            <w:tcW w:w="2475" w:type="dxa"/>
            <w:shd w:val="clear" w:color="auto" w:fill="auto"/>
          </w:tcPr>
          <w:p w14:paraId="0BC46D48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lastRenderedPageBreak/>
              <w:t>OUTACCOID</w:t>
            </w:r>
          </w:p>
        </w:tc>
        <w:tc>
          <w:tcPr>
            <w:tcW w:w="1718" w:type="dxa"/>
            <w:shd w:val="clear" w:color="auto" w:fill="auto"/>
          </w:tcPr>
          <w:p w14:paraId="09A127CB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</w:t>
            </w:r>
            <w:r>
              <w:rPr>
                <w:sz w:val="18"/>
                <w:szCs w:val="18"/>
                <w:lang w:val="x-none"/>
              </w:rPr>
              <w:t xml:space="preserve"> (12)</w:t>
            </w:r>
          </w:p>
        </w:tc>
        <w:tc>
          <w:tcPr>
            <w:tcW w:w="1975" w:type="dxa"/>
            <w:shd w:val="clear" w:color="auto" w:fill="auto"/>
          </w:tcPr>
          <w:p w14:paraId="068058E9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04DFA509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付款账户编号</w:t>
            </w:r>
          </w:p>
        </w:tc>
      </w:tr>
      <w:tr w:rsidR="003919AF" w:rsidRPr="008D221D" w14:paraId="2EDE4016" w14:textId="77777777" w:rsidTr="008866BF">
        <w:tc>
          <w:tcPr>
            <w:tcW w:w="2475" w:type="dxa"/>
            <w:shd w:val="clear" w:color="auto" w:fill="auto"/>
          </w:tcPr>
          <w:p w14:paraId="10139E75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INACCOID</w:t>
            </w:r>
          </w:p>
        </w:tc>
        <w:tc>
          <w:tcPr>
            <w:tcW w:w="1718" w:type="dxa"/>
            <w:shd w:val="clear" w:color="auto" w:fill="auto"/>
          </w:tcPr>
          <w:p w14:paraId="5BB2BA8E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ARCHAR2(12)</w:t>
            </w:r>
          </w:p>
        </w:tc>
        <w:tc>
          <w:tcPr>
            <w:tcW w:w="1975" w:type="dxa"/>
            <w:shd w:val="clear" w:color="auto" w:fill="auto"/>
          </w:tcPr>
          <w:p w14:paraId="72ABC16F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4228B616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收款账户编号</w:t>
            </w:r>
          </w:p>
        </w:tc>
      </w:tr>
      <w:tr w:rsidR="003919AF" w:rsidRPr="008D221D" w14:paraId="06C3DB9F" w14:textId="77777777" w:rsidTr="008866BF">
        <w:tc>
          <w:tcPr>
            <w:tcW w:w="2475" w:type="dxa"/>
            <w:shd w:val="clear" w:color="auto" w:fill="auto"/>
          </w:tcPr>
          <w:p w14:paraId="1F4D5A85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VOUTACCOID</w:t>
            </w:r>
          </w:p>
        </w:tc>
        <w:tc>
          <w:tcPr>
            <w:tcW w:w="1718" w:type="dxa"/>
            <w:shd w:val="clear" w:color="auto" w:fill="auto"/>
          </w:tcPr>
          <w:p w14:paraId="75966193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</w:t>
            </w:r>
            <w:r>
              <w:rPr>
                <w:sz w:val="18"/>
                <w:szCs w:val="18"/>
                <w:lang w:val="x-none"/>
              </w:rPr>
              <w:t xml:space="preserve"> (12)</w:t>
            </w:r>
          </w:p>
        </w:tc>
        <w:tc>
          <w:tcPr>
            <w:tcW w:w="1975" w:type="dxa"/>
            <w:shd w:val="clear" w:color="auto" w:fill="auto"/>
          </w:tcPr>
          <w:p w14:paraId="252A4CA0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62CA524A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虚拟付款账户</w:t>
            </w:r>
          </w:p>
        </w:tc>
      </w:tr>
      <w:tr w:rsidR="003919AF" w:rsidRPr="008D221D" w14:paraId="67CA6A33" w14:textId="77777777" w:rsidTr="008866BF">
        <w:tc>
          <w:tcPr>
            <w:tcW w:w="2475" w:type="dxa"/>
            <w:shd w:val="clear" w:color="auto" w:fill="auto"/>
          </w:tcPr>
          <w:p w14:paraId="22CD041B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VIN</w:t>
            </w:r>
            <w:r>
              <w:rPr>
                <w:rFonts w:hint="eastAsia"/>
                <w:sz w:val="18"/>
                <w:szCs w:val="18"/>
                <w:lang w:val="x-none"/>
              </w:rPr>
              <w:t>ACCOID</w:t>
            </w:r>
          </w:p>
        </w:tc>
        <w:tc>
          <w:tcPr>
            <w:tcW w:w="1718" w:type="dxa"/>
            <w:shd w:val="clear" w:color="auto" w:fill="auto"/>
          </w:tcPr>
          <w:p w14:paraId="2E235321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8D221D">
              <w:rPr>
                <w:sz w:val="18"/>
                <w:szCs w:val="18"/>
                <w:lang w:val="x-none"/>
              </w:rPr>
              <w:t>VARCHAR2</w:t>
            </w:r>
            <w:r>
              <w:rPr>
                <w:sz w:val="18"/>
                <w:szCs w:val="18"/>
                <w:lang w:val="x-none"/>
              </w:rPr>
              <w:t xml:space="preserve"> (12)</w:t>
            </w:r>
          </w:p>
        </w:tc>
        <w:tc>
          <w:tcPr>
            <w:tcW w:w="1975" w:type="dxa"/>
            <w:shd w:val="clear" w:color="auto" w:fill="auto"/>
          </w:tcPr>
          <w:p w14:paraId="1C38F23B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4FB181B9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虚拟收款账户</w:t>
            </w:r>
          </w:p>
        </w:tc>
      </w:tr>
      <w:tr w:rsidR="003919AF" w:rsidRPr="008D221D" w14:paraId="430E1D7D" w14:textId="77777777" w:rsidTr="008866BF">
        <w:tc>
          <w:tcPr>
            <w:tcW w:w="2475" w:type="dxa"/>
            <w:shd w:val="clear" w:color="auto" w:fill="auto"/>
          </w:tcPr>
          <w:p w14:paraId="5B59181E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S</w:t>
            </w:r>
            <w:r>
              <w:rPr>
                <w:sz w:val="18"/>
                <w:szCs w:val="18"/>
                <w:lang w:val="x-none"/>
              </w:rPr>
              <w:t>ETTLETYPE</w:t>
            </w:r>
          </w:p>
        </w:tc>
        <w:tc>
          <w:tcPr>
            <w:tcW w:w="1718" w:type="dxa"/>
            <w:shd w:val="clear" w:color="auto" w:fill="auto"/>
          </w:tcPr>
          <w:p w14:paraId="03FF1ED4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V</w:t>
            </w:r>
            <w:r>
              <w:rPr>
                <w:sz w:val="18"/>
                <w:szCs w:val="18"/>
                <w:lang w:val="x-none"/>
              </w:rPr>
              <w:t>ARCHAR2(16)</w:t>
            </w:r>
          </w:p>
        </w:tc>
        <w:tc>
          <w:tcPr>
            <w:tcW w:w="1975" w:type="dxa"/>
            <w:shd w:val="clear" w:color="auto" w:fill="auto"/>
          </w:tcPr>
          <w:p w14:paraId="6D4E5C04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722CFDB6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交收模式：</w:t>
            </w:r>
            <w:r>
              <w:rPr>
                <w:rFonts w:hint="eastAsia"/>
                <w:sz w:val="18"/>
                <w:szCs w:val="18"/>
                <w:lang w:val="x-none"/>
              </w:rPr>
              <w:t>0-</w:t>
            </w:r>
            <w:r>
              <w:rPr>
                <w:rFonts w:hint="eastAsia"/>
                <w:sz w:val="18"/>
                <w:szCs w:val="18"/>
                <w:lang w:val="x-none"/>
              </w:rPr>
              <w:t>全额，</w:t>
            </w:r>
            <w:r>
              <w:rPr>
                <w:rFonts w:hint="eastAsia"/>
                <w:sz w:val="18"/>
                <w:szCs w:val="18"/>
                <w:lang w:val="x-none"/>
              </w:rPr>
              <w:t>1-</w:t>
            </w:r>
            <w:r>
              <w:rPr>
                <w:rFonts w:hint="eastAsia"/>
                <w:sz w:val="18"/>
                <w:szCs w:val="18"/>
                <w:lang w:val="x-none"/>
              </w:rPr>
              <w:t>不分基金轧差，</w:t>
            </w:r>
            <w:r>
              <w:rPr>
                <w:rFonts w:hint="eastAsia"/>
                <w:sz w:val="18"/>
                <w:szCs w:val="18"/>
                <w:lang w:val="x-none"/>
              </w:rPr>
              <w:t>2-</w:t>
            </w: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分基金轧</w:t>
            </w:r>
            <w:proofErr w:type="gramEnd"/>
            <w:r>
              <w:rPr>
                <w:rFonts w:hint="eastAsia"/>
                <w:sz w:val="18"/>
                <w:szCs w:val="18"/>
                <w:lang w:val="x-none"/>
              </w:rPr>
              <w:t>差</w:t>
            </w:r>
          </w:p>
        </w:tc>
      </w:tr>
      <w:tr w:rsidR="003919AF" w:rsidRPr="008D221D" w14:paraId="0F889FB5" w14:textId="77777777" w:rsidTr="008866BF">
        <w:tc>
          <w:tcPr>
            <w:tcW w:w="2475" w:type="dxa"/>
            <w:shd w:val="clear" w:color="auto" w:fill="auto"/>
          </w:tcPr>
          <w:p w14:paraId="0F8E0D52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AMOUNT</w:t>
            </w:r>
          </w:p>
        </w:tc>
        <w:tc>
          <w:tcPr>
            <w:tcW w:w="1718" w:type="dxa"/>
            <w:shd w:val="clear" w:color="auto" w:fill="auto"/>
          </w:tcPr>
          <w:p w14:paraId="57A1AC26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NUMBER(16,2)</w:t>
            </w:r>
          </w:p>
        </w:tc>
        <w:tc>
          <w:tcPr>
            <w:tcW w:w="1975" w:type="dxa"/>
            <w:shd w:val="clear" w:color="auto" w:fill="auto"/>
          </w:tcPr>
          <w:p w14:paraId="705611D5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30F70507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金额</w:t>
            </w:r>
          </w:p>
        </w:tc>
      </w:tr>
      <w:tr w:rsidR="003919AF" w:rsidRPr="008D221D" w14:paraId="4DFB1C4C" w14:textId="77777777" w:rsidTr="008866BF">
        <w:tc>
          <w:tcPr>
            <w:tcW w:w="2475" w:type="dxa"/>
            <w:shd w:val="clear" w:color="auto" w:fill="auto"/>
          </w:tcPr>
          <w:p w14:paraId="0763A525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COMPANYFEE</w:t>
            </w:r>
          </w:p>
        </w:tc>
        <w:tc>
          <w:tcPr>
            <w:tcW w:w="1718" w:type="dxa"/>
            <w:shd w:val="clear" w:color="auto" w:fill="auto"/>
          </w:tcPr>
          <w:p w14:paraId="14C32D5F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NUMBER(16,2)</w:t>
            </w:r>
          </w:p>
        </w:tc>
        <w:tc>
          <w:tcPr>
            <w:tcW w:w="1975" w:type="dxa"/>
            <w:shd w:val="clear" w:color="auto" w:fill="auto"/>
          </w:tcPr>
          <w:p w14:paraId="1EB06071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6F709B1A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归公</w:t>
            </w: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司费用</w:t>
            </w:r>
            <w:proofErr w:type="gramEnd"/>
          </w:p>
        </w:tc>
      </w:tr>
      <w:tr w:rsidR="003919AF" w:rsidRPr="008D221D" w14:paraId="1BD858D5" w14:textId="77777777" w:rsidTr="008866BF">
        <w:tc>
          <w:tcPr>
            <w:tcW w:w="2475" w:type="dxa"/>
            <w:shd w:val="clear" w:color="auto" w:fill="auto"/>
          </w:tcPr>
          <w:p w14:paraId="35796029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DISTRIBUTORFEE</w:t>
            </w:r>
          </w:p>
        </w:tc>
        <w:tc>
          <w:tcPr>
            <w:tcW w:w="1718" w:type="dxa"/>
            <w:shd w:val="clear" w:color="auto" w:fill="auto"/>
          </w:tcPr>
          <w:p w14:paraId="0C6AC27D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NUMBER(16,2)</w:t>
            </w:r>
          </w:p>
        </w:tc>
        <w:tc>
          <w:tcPr>
            <w:tcW w:w="1975" w:type="dxa"/>
            <w:shd w:val="clear" w:color="auto" w:fill="auto"/>
          </w:tcPr>
          <w:p w14:paraId="76B3F4B9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70C049B3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归机构</w:t>
            </w:r>
            <w:proofErr w:type="gramEnd"/>
            <w:r>
              <w:rPr>
                <w:rFonts w:hint="eastAsia"/>
                <w:sz w:val="18"/>
                <w:szCs w:val="18"/>
                <w:lang w:val="x-none"/>
              </w:rPr>
              <w:t>费用</w:t>
            </w:r>
          </w:p>
        </w:tc>
      </w:tr>
      <w:tr w:rsidR="003919AF" w:rsidRPr="008D221D" w14:paraId="425DE63F" w14:textId="77777777" w:rsidTr="008866BF">
        <w:tc>
          <w:tcPr>
            <w:tcW w:w="2475" w:type="dxa"/>
            <w:shd w:val="clear" w:color="auto" w:fill="auto"/>
          </w:tcPr>
          <w:p w14:paraId="55D4A025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FUNDFEE</w:t>
            </w:r>
          </w:p>
        </w:tc>
        <w:tc>
          <w:tcPr>
            <w:tcW w:w="1718" w:type="dxa"/>
            <w:shd w:val="clear" w:color="auto" w:fill="auto"/>
          </w:tcPr>
          <w:p w14:paraId="59109131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sz w:val="18"/>
                <w:szCs w:val="18"/>
                <w:lang w:val="x-none"/>
              </w:rPr>
              <w:t>NUMBER(16,2)</w:t>
            </w:r>
          </w:p>
        </w:tc>
        <w:tc>
          <w:tcPr>
            <w:tcW w:w="1975" w:type="dxa"/>
            <w:shd w:val="clear" w:color="auto" w:fill="auto"/>
          </w:tcPr>
          <w:p w14:paraId="6B9EF843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4CA71F05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proofErr w:type="gramStart"/>
            <w:r>
              <w:rPr>
                <w:rFonts w:hint="eastAsia"/>
                <w:sz w:val="18"/>
                <w:szCs w:val="18"/>
                <w:lang w:val="x-none"/>
              </w:rPr>
              <w:t>归基金</w:t>
            </w:r>
            <w:proofErr w:type="gramEnd"/>
            <w:r>
              <w:rPr>
                <w:rFonts w:hint="eastAsia"/>
                <w:sz w:val="18"/>
                <w:szCs w:val="18"/>
                <w:lang w:val="x-none"/>
              </w:rPr>
              <w:t>资产费用</w:t>
            </w:r>
          </w:p>
        </w:tc>
      </w:tr>
      <w:tr w:rsidR="003919AF" w:rsidRPr="008D221D" w14:paraId="119E1090" w14:textId="77777777" w:rsidTr="008866BF">
        <w:tc>
          <w:tcPr>
            <w:tcW w:w="2475" w:type="dxa"/>
            <w:shd w:val="clear" w:color="auto" w:fill="auto"/>
          </w:tcPr>
          <w:p w14:paraId="2756DA27" w14:textId="77777777" w:rsidR="003919AF" w:rsidRPr="00363FE1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363FE1">
              <w:rPr>
                <w:sz w:val="18"/>
                <w:szCs w:val="18"/>
                <w:lang w:val="x-none"/>
              </w:rPr>
              <w:t>STATUS</w:t>
            </w:r>
          </w:p>
        </w:tc>
        <w:tc>
          <w:tcPr>
            <w:tcW w:w="1718" w:type="dxa"/>
            <w:shd w:val="clear" w:color="auto" w:fill="auto"/>
          </w:tcPr>
          <w:p w14:paraId="49FBC6C9" w14:textId="77777777" w:rsidR="003919AF" w:rsidRPr="00363FE1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363FE1">
              <w:rPr>
                <w:sz w:val="18"/>
                <w:szCs w:val="18"/>
                <w:lang w:val="x-none"/>
              </w:rPr>
              <w:t>CHAR(1)</w:t>
            </w:r>
          </w:p>
        </w:tc>
        <w:tc>
          <w:tcPr>
            <w:tcW w:w="1975" w:type="dxa"/>
            <w:shd w:val="clear" w:color="auto" w:fill="auto"/>
          </w:tcPr>
          <w:p w14:paraId="5B05E4D6" w14:textId="77777777" w:rsidR="003919AF" w:rsidRPr="00363FE1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0C28BB17" w14:textId="77777777" w:rsidR="003919AF" w:rsidRPr="00363FE1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363FE1">
              <w:rPr>
                <w:rFonts w:hint="eastAsia"/>
                <w:sz w:val="18"/>
                <w:szCs w:val="18"/>
                <w:lang w:val="x-none"/>
              </w:rPr>
              <w:t>状态：</w:t>
            </w:r>
            <w:r w:rsidRPr="00363FE1">
              <w:rPr>
                <w:sz w:val="18"/>
                <w:szCs w:val="18"/>
                <w:lang w:val="x-none"/>
              </w:rPr>
              <w:t>N-</w:t>
            </w:r>
            <w:r w:rsidRPr="00363FE1">
              <w:rPr>
                <w:sz w:val="18"/>
                <w:szCs w:val="18"/>
                <w:lang w:val="x-none"/>
              </w:rPr>
              <w:t>未处理</w:t>
            </w:r>
            <w:r w:rsidRPr="00363FE1">
              <w:rPr>
                <w:rFonts w:hint="eastAsia"/>
                <w:sz w:val="18"/>
                <w:szCs w:val="18"/>
                <w:lang w:val="x-none"/>
              </w:rPr>
              <w:t>，</w:t>
            </w:r>
            <w:r w:rsidRPr="00363FE1">
              <w:rPr>
                <w:sz w:val="18"/>
                <w:szCs w:val="18"/>
                <w:lang w:val="x-none"/>
              </w:rPr>
              <w:t>Y</w:t>
            </w:r>
            <w:r w:rsidRPr="00363FE1">
              <w:rPr>
                <w:rFonts w:hint="eastAsia"/>
                <w:sz w:val="18"/>
                <w:szCs w:val="18"/>
                <w:lang w:val="x-none"/>
              </w:rPr>
              <w:t>-</w:t>
            </w:r>
            <w:r w:rsidRPr="00363FE1">
              <w:rPr>
                <w:sz w:val="18"/>
                <w:szCs w:val="18"/>
                <w:lang w:val="x-none"/>
              </w:rPr>
              <w:t>已处理</w:t>
            </w:r>
            <w:r w:rsidRPr="00363FE1">
              <w:rPr>
                <w:sz w:val="18"/>
                <w:szCs w:val="18"/>
                <w:lang w:val="x-none"/>
              </w:rPr>
              <w:t xml:space="preserve"> </w:t>
            </w:r>
          </w:p>
        </w:tc>
      </w:tr>
      <w:tr w:rsidR="003919AF" w:rsidRPr="008D221D" w14:paraId="6302C487" w14:textId="77777777" w:rsidTr="008866BF">
        <w:tc>
          <w:tcPr>
            <w:tcW w:w="2475" w:type="dxa"/>
            <w:shd w:val="clear" w:color="auto" w:fill="auto"/>
          </w:tcPr>
          <w:p w14:paraId="77EE286B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SOURCE</w:t>
            </w:r>
          </w:p>
        </w:tc>
        <w:tc>
          <w:tcPr>
            <w:tcW w:w="1718" w:type="dxa"/>
            <w:shd w:val="clear" w:color="auto" w:fill="auto"/>
          </w:tcPr>
          <w:p w14:paraId="06919559" w14:textId="77777777" w:rsidR="003919AF" w:rsidRDefault="003919AF" w:rsidP="003919AF">
            <w:pPr>
              <w:spacing w:after="72"/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C37149">
              <w:rPr>
                <w:sz w:val="18"/>
                <w:szCs w:val="18"/>
                <w:lang w:val="x-none"/>
              </w:rPr>
              <w:t>VARCHAR2 (16)</w:t>
            </w:r>
          </w:p>
        </w:tc>
        <w:tc>
          <w:tcPr>
            <w:tcW w:w="1975" w:type="dxa"/>
            <w:shd w:val="clear" w:color="auto" w:fill="auto"/>
          </w:tcPr>
          <w:p w14:paraId="1A1B3035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N</w:t>
            </w:r>
            <w:r>
              <w:rPr>
                <w:sz w:val="18"/>
                <w:szCs w:val="18"/>
                <w:lang w:val="x-none"/>
              </w:rPr>
              <w:t>OT NULL</w:t>
            </w:r>
          </w:p>
        </w:tc>
        <w:tc>
          <w:tcPr>
            <w:tcW w:w="2758" w:type="dxa"/>
            <w:shd w:val="clear" w:color="auto" w:fill="auto"/>
          </w:tcPr>
          <w:p w14:paraId="20150F90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数据来源：会计文件（</w:t>
            </w:r>
            <w:r>
              <w:rPr>
                <w:rFonts w:hint="eastAsia"/>
                <w:sz w:val="18"/>
                <w:szCs w:val="18"/>
                <w:lang w:val="x-none"/>
              </w:rPr>
              <w:t>Allot</w:t>
            </w:r>
            <w:r>
              <w:rPr>
                <w:rFonts w:hint="eastAsia"/>
                <w:sz w:val="18"/>
                <w:szCs w:val="18"/>
                <w:lang w:val="x-none"/>
              </w:rPr>
              <w:t>，</w:t>
            </w:r>
            <w:r>
              <w:rPr>
                <w:rFonts w:hint="eastAsia"/>
                <w:sz w:val="18"/>
                <w:szCs w:val="18"/>
                <w:lang w:val="x-none"/>
              </w:rPr>
              <w:t>Redeem</w:t>
            </w:r>
            <w:r>
              <w:rPr>
                <w:rFonts w:hint="eastAsia"/>
                <w:sz w:val="18"/>
                <w:szCs w:val="18"/>
                <w:lang w:val="x-none"/>
              </w:rPr>
              <w:t>，</w:t>
            </w:r>
            <w:r>
              <w:rPr>
                <w:rFonts w:hint="eastAsia"/>
                <w:sz w:val="18"/>
                <w:szCs w:val="18"/>
                <w:lang w:val="x-none"/>
              </w:rPr>
              <w:t>Switch</w:t>
            </w:r>
            <w:r>
              <w:rPr>
                <w:rFonts w:hint="eastAsia"/>
                <w:sz w:val="18"/>
                <w:szCs w:val="18"/>
                <w:lang w:val="x-none"/>
              </w:rPr>
              <w:t>，</w:t>
            </w:r>
            <w:r>
              <w:rPr>
                <w:rFonts w:hint="eastAsia"/>
                <w:sz w:val="18"/>
                <w:szCs w:val="18"/>
                <w:lang w:val="x-none"/>
              </w:rPr>
              <w:t>Fare</w:t>
            </w:r>
            <w:r>
              <w:rPr>
                <w:rFonts w:hint="eastAsia"/>
                <w:sz w:val="18"/>
                <w:szCs w:val="18"/>
                <w:lang w:val="x-none"/>
              </w:rPr>
              <w:t>，</w:t>
            </w:r>
            <w:r>
              <w:rPr>
                <w:rFonts w:hint="eastAsia"/>
                <w:sz w:val="18"/>
                <w:szCs w:val="18"/>
                <w:lang w:val="x-none"/>
              </w:rPr>
              <w:t>Sub</w:t>
            </w:r>
            <w:r>
              <w:rPr>
                <w:rFonts w:hint="eastAsia"/>
                <w:sz w:val="18"/>
                <w:szCs w:val="18"/>
                <w:lang w:val="x-none"/>
              </w:rPr>
              <w:t>），认购报表，台账</w:t>
            </w:r>
            <w:r>
              <w:rPr>
                <w:rFonts w:hint="eastAsia"/>
                <w:sz w:val="18"/>
                <w:szCs w:val="18"/>
                <w:lang w:val="x-none"/>
              </w:rPr>
              <w:t>(Ledger</w:t>
            </w:r>
            <w:r>
              <w:rPr>
                <w:sz w:val="18"/>
                <w:szCs w:val="18"/>
                <w:lang w:val="x-none"/>
              </w:rPr>
              <w:t>)</w:t>
            </w:r>
          </w:p>
        </w:tc>
      </w:tr>
      <w:tr w:rsidR="003919AF" w:rsidRPr="008D221D" w14:paraId="798F9DBD" w14:textId="77777777" w:rsidTr="008866BF">
        <w:tc>
          <w:tcPr>
            <w:tcW w:w="2475" w:type="dxa"/>
            <w:shd w:val="clear" w:color="auto" w:fill="auto"/>
          </w:tcPr>
          <w:p w14:paraId="7C3A583D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INSERTTIMESTAMP</w:t>
            </w:r>
          </w:p>
        </w:tc>
        <w:tc>
          <w:tcPr>
            <w:tcW w:w="1718" w:type="dxa"/>
            <w:shd w:val="clear" w:color="auto" w:fill="auto"/>
          </w:tcPr>
          <w:p w14:paraId="65581D42" w14:textId="77777777" w:rsidR="003919AF" w:rsidRPr="00C37149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975" w:type="dxa"/>
            <w:shd w:val="clear" w:color="auto" w:fill="auto"/>
          </w:tcPr>
          <w:p w14:paraId="00676BFC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1AA65174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插入时间</w:t>
            </w:r>
          </w:p>
        </w:tc>
      </w:tr>
      <w:tr w:rsidR="003919AF" w:rsidRPr="008D221D" w14:paraId="6C3B3AAA" w14:textId="77777777" w:rsidTr="008866BF">
        <w:tc>
          <w:tcPr>
            <w:tcW w:w="2475" w:type="dxa"/>
            <w:shd w:val="clear" w:color="auto" w:fill="auto"/>
          </w:tcPr>
          <w:p w14:paraId="15A358A0" w14:textId="77777777" w:rsidR="003919AF" w:rsidRPr="00DE1E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UPDATETIMESTAMP</w:t>
            </w:r>
          </w:p>
        </w:tc>
        <w:tc>
          <w:tcPr>
            <w:tcW w:w="1718" w:type="dxa"/>
            <w:shd w:val="clear" w:color="auto" w:fill="auto"/>
          </w:tcPr>
          <w:p w14:paraId="368BACA5" w14:textId="77777777" w:rsidR="003919AF" w:rsidRPr="00C37149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 w:rsidRPr="00DE1EAF">
              <w:rPr>
                <w:sz w:val="18"/>
                <w:szCs w:val="18"/>
                <w:lang w:val="x-none"/>
              </w:rPr>
              <w:t>VARCHAR2(14)</w:t>
            </w:r>
          </w:p>
        </w:tc>
        <w:tc>
          <w:tcPr>
            <w:tcW w:w="1975" w:type="dxa"/>
            <w:shd w:val="clear" w:color="auto" w:fill="auto"/>
          </w:tcPr>
          <w:p w14:paraId="276B0A76" w14:textId="77777777" w:rsidR="003919AF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</w:p>
        </w:tc>
        <w:tc>
          <w:tcPr>
            <w:tcW w:w="2758" w:type="dxa"/>
            <w:shd w:val="clear" w:color="auto" w:fill="auto"/>
          </w:tcPr>
          <w:p w14:paraId="507D2682" w14:textId="77777777" w:rsidR="003919AF" w:rsidRPr="00A3701A" w:rsidRDefault="003919AF" w:rsidP="003919AF">
            <w:pPr>
              <w:spacing w:after="72"/>
              <w:rPr>
                <w:sz w:val="18"/>
                <w:szCs w:val="18"/>
                <w:lang w:val="x-none"/>
              </w:rPr>
            </w:pPr>
            <w:r>
              <w:rPr>
                <w:rFonts w:hint="eastAsia"/>
                <w:sz w:val="18"/>
                <w:szCs w:val="18"/>
                <w:lang w:val="x-none"/>
              </w:rPr>
              <w:t>更新</w:t>
            </w:r>
            <w:r w:rsidRPr="00A3701A">
              <w:rPr>
                <w:rFonts w:hint="eastAsia"/>
                <w:sz w:val="18"/>
                <w:szCs w:val="18"/>
                <w:lang w:val="x-none"/>
              </w:rPr>
              <w:t>时间</w:t>
            </w:r>
          </w:p>
        </w:tc>
      </w:tr>
    </w:tbl>
    <w:p w14:paraId="6D57CC47" w14:textId="77777777" w:rsidR="000A53D7" w:rsidRPr="000A53D7" w:rsidRDefault="000A53D7" w:rsidP="000A53D7"/>
    <w:p w14:paraId="569E0658" w14:textId="77777777" w:rsidR="009175BB" w:rsidRPr="00A671D7" w:rsidRDefault="00E138BF" w:rsidP="00EF400E">
      <w:pPr>
        <w:pStyle w:val="1"/>
      </w:pPr>
      <w:r>
        <w:rPr>
          <w:rFonts w:hint="eastAsia"/>
        </w:rPr>
        <w:t>非功能性需求</w:t>
      </w:r>
      <w:bookmarkEnd w:id="42"/>
      <w:bookmarkEnd w:id="43"/>
      <w:bookmarkEnd w:id="44"/>
      <w:bookmarkEnd w:id="52"/>
      <w:bookmarkEnd w:id="53"/>
    </w:p>
    <w:p w14:paraId="07663244" w14:textId="77777777" w:rsidR="009175BB" w:rsidRDefault="009175BB" w:rsidP="009175BB">
      <w:pPr>
        <w:pStyle w:val="2"/>
        <w:ind w:left="576"/>
      </w:pPr>
      <w:bookmarkStart w:id="57" w:name="_Toc406664506"/>
      <w:bookmarkStart w:id="58" w:name="_Toc466911108"/>
      <w:bookmarkStart w:id="59" w:name="_Toc467083321"/>
      <w:bookmarkStart w:id="60" w:name="_Toc474164422"/>
      <w:bookmarkStart w:id="61" w:name="_Toc477856248"/>
      <w:r>
        <w:rPr>
          <w:rFonts w:hint="eastAsia"/>
        </w:rPr>
        <w:t>性能需求</w:t>
      </w:r>
      <w:bookmarkEnd w:id="57"/>
      <w:bookmarkEnd w:id="58"/>
      <w:bookmarkEnd w:id="59"/>
      <w:bookmarkEnd w:id="60"/>
      <w:bookmarkEnd w:id="61"/>
    </w:p>
    <w:p w14:paraId="76A31B70" w14:textId="77777777" w:rsidR="00D80602" w:rsidRPr="008C6168" w:rsidRDefault="00571A2F" w:rsidP="008C6168">
      <w:pPr>
        <w:rPr>
          <w:rFonts w:ascii="微软雅黑" w:eastAsia="微软雅黑" w:hAnsi="微软雅黑"/>
          <w:color w:val="808080"/>
        </w:rPr>
      </w:pPr>
      <w:r w:rsidRPr="008C6168">
        <w:rPr>
          <w:rFonts w:ascii="微软雅黑" w:eastAsia="微软雅黑" w:hAnsi="微软雅黑" w:hint="eastAsia"/>
          <w:color w:val="808080"/>
        </w:rPr>
        <w:t>/*</w:t>
      </w:r>
      <w:r w:rsidR="00D80602" w:rsidRPr="008C6168">
        <w:rPr>
          <w:rFonts w:ascii="微软雅黑" w:eastAsia="微软雅黑" w:hAnsi="微软雅黑" w:hint="eastAsia"/>
          <w:color w:val="808080"/>
        </w:rPr>
        <w:t>描述系统性能相关的需求分析，包括业务量增长情况分析、用户数情况分析、最大并发用户分析、用户峰值时系统对客户请求的处理成功率、系统成功处理的响应时间、系统吞吐量。</w:t>
      </w:r>
    </w:p>
    <w:p w14:paraId="6A60957D" w14:textId="77777777" w:rsidR="00D80602" w:rsidRPr="008C6168" w:rsidRDefault="00D80602" w:rsidP="00D80602">
      <w:pPr>
        <w:rPr>
          <w:rFonts w:ascii="微软雅黑" w:eastAsia="微软雅黑" w:hAnsi="微软雅黑"/>
          <w:color w:val="808080"/>
        </w:rPr>
      </w:pPr>
      <w:r w:rsidRPr="008C6168">
        <w:rPr>
          <w:rFonts w:ascii="微软雅黑" w:eastAsia="微软雅黑" w:hAnsi="微软雅黑" w:hint="eastAsia"/>
          <w:color w:val="808080"/>
        </w:rPr>
        <w:t>若涉及到批处理功能的更新，则需要明确最大批处理数据量和批处理时间窗口。</w:t>
      </w:r>
      <w:r w:rsidR="00571A2F" w:rsidRPr="008C6168">
        <w:rPr>
          <w:rFonts w:ascii="微软雅黑" w:eastAsia="微软雅黑" w:hAnsi="微软雅黑" w:hint="eastAsia"/>
          <w:color w:val="808080"/>
        </w:rPr>
        <w:t>*/</w:t>
      </w:r>
    </w:p>
    <w:p w14:paraId="1653DBB7" w14:textId="77777777" w:rsidR="009175BB" w:rsidRDefault="00E75D15" w:rsidP="009175BB">
      <w:pPr>
        <w:pStyle w:val="2"/>
        <w:ind w:left="576"/>
      </w:pPr>
      <w:bookmarkStart w:id="62" w:name="_Toc362365925"/>
      <w:bookmarkStart w:id="63" w:name="_Toc362445751"/>
      <w:bookmarkStart w:id="64" w:name="_Toc476064033"/>
      <w:bookmarkStart w:id="65" w:name="_Toc477856249"/>
      <w:r w:rsidRPr="00E75D15">
        <w:rPr>
          <w:rFonts w:hint="eastAsia"/>
        </w:rPr>
        <w:t>历史数据需求</w:t>
      </w:r>
      <w:bookmarkEnd w:id="62"/>
      <w:bookmarkEnd w:id="63"/>
      <w:bookmarkEnd w:id="64"/>
      <w:bookmarkEnd w:id="65"/>
    </w:p>
    <w:p w14:paraId="2A20C643" w14:textId="77777777" w:rsidR="00E75D15" w:rsidRPr="008C6168" w:rsidRDefault="00571A2F" w:rsidP="00571A2F">
      <w:pPr>
        <w:ind w:firstLine="420"/>
        <w:rPr>
          <w:rFonts w:ascii="微软雅黑" w:eastAsia="微软雅黑" w:hAnsi="微软雅黑"/>
          <w:color w:val="808080"/>
        </w:rPr>
      </w:pPr>
      <w:r w:rsidRPr="008C6168">
        <w:rPr>
          <w:rFonts w:ascii="微软雅黑" w:eastAsia="微软雅黑" w:hAnsi="微软雅黑" w:hint="eastAsia"/>
          <w:color w:val="808080"/>
        </w:rPr>
        <w:t>/*</w:t>
      </w:r>
      <w:r w:rsidR="00E75D15" w:rsidRPr="008C6168">
        <w:rPr>
          <w:rFonts w:ascii="微软雅黑" w:eastAsia="微软雅黑" w:hAnsi="微软雅黑" w:hint="eastAsia"/>
          <w:color w:val="808080"/>
        </w:rPr>
        <w:t>如果存在历史数据需要迁移，由于需根据新旧系统情况制定历史数据迁移方案，在此处可描述历史数据迁移需求概述。</w:t>
      </w:r>
    </w:p>
    <w:p w14:paraId="4662B675" w14:textId="77777777" w:rsidR="00E75D15" w:rsidRPr="008C6168" w:rsidRDefault="00E75D15" w:rsidP="008C6168">
      <w:pPr>
        <w:rPr>
          <w:rFonts w:ascii="微软雅黑" w:eastAsia="微软雅黑" w:hAnsi="微软雅黑"/>
          <w:color w:val="808080"/>
        </w:rPr>
      </w:pPr>
      <w:r w:rsidRPr="008C6168">
        <w:rPr>
          <w:rFonts w:ascii="微软雅黑" w:eastAsia="微软雅黑" w:hAnsi="微软雅黑" w:hint="eastAsia"/>
          <w:color w:val="808080"/>
        </w:rPr>
        <w:t>如果存在新、老客户数据的影响在此处可描述处理</w:t>
      </w:r>
      <w:r w:rsidR="00571A2F" w:rsidRPr="008C6168">
        <w:rPr>
          <w:rFonts w:ascii="微软雅黑" w:eastAsia="微软雅黑" w:hAnsi="微软雅黑" w:hint="eastAsia"/>
          <w:color w:val="808080"/>
        </w:rPr>
        <w:t>*/</w:t>
      </w:r>
    </w:p>
    <w:p w14:paraId="53FE703C" w14:textId="77777777" w:rsidR="00E75D15" w:rsidRPr="00E75D15" w:rsidRDefault="00E75D15" w:rsidP="00E75D15"/>
    <w:p w14:paraId="63247D72" w14:textId="77777777" w:rsidR="009175BB" w:rsidRDefault="00E75D15" w:rsidP="009175BB">
      <w:pPr>
        <w:pStyle w:val="2"/>
        <w:ind w:left="576"/>
      </w:pPr>
      <w:bookmarkStart w:id="66" w:name="_Toc406664508"/>
      <w:bookmarkStart w:id="67" w:name="_Toc466911110"/>
      <w:bookmarkStart w:id="68" w:name="_Toc467083323"/>
      <w:bookmarkStart w:id="69" w:name="_Toc474164424"/>
      <w:bookmarkStart w:id="70" w:name="_Toc477856250"/>
      <w:r>
        <w:rPr>
          <w:rFonts w:hint="eastAsia"/>
        </w:rPr>
        <w:lastRenderedPageBreak/>
        <w:t>系统兼容性需求</w:t>
      </w:r>
      <w:bookmarkEnd w:id="66"/>
      <w:bookmarkEnd w:id="67"/>
      <w:bookmarkEnd w:id="68"/>
      <w:bookmarkEnd w:id="69"/>
      <w:bookmarkEnd w:id="70"/>
    </w:p>
    <w:p w14:paraId="09ED5B7B" w14:textId="77777777" w:rsidR="00E75D15" w:rsidRPr="008C6168" w:rsidRDefault="00571A2F" w:rsidP="008C6168">
      <w:pPr>
        <w:spacing w:line="360" w:lineRule="auto"/>
        <w:ind w:firstLineChars="250" w:firstLine="525"/>
        <w:rPr>
          <w:rFonts w:ascii="微软雅黑" w:eastAsia="微软雅黑" w:hAnsi="微软雅黑"/>
          <w:color w:val="808080"/>
        </w:rPr>
      </w:pPr>
      <w:r w:rsidRPr="008C6168">
        <w:rPr>
          <w:rFonts w:ascii="微软雅黑" w:eastAsia="微软雅黑" w:hAnsi="微软雅黑" w:hint="eastAsia"/>
          <w:color w:val="808080"/>
        </w:rPr>
        <w:t>/*</w:t>
      </w:r>
      <w:r w:rsidR="00E75D15" w:rsidRPr="008C6168">
        <w:rPr>
          <w:rFonts w:ascii="微软雅黑" w:eastAsia="微软雅黑" w:hAnsi="微软雅黑" w:hint="eastAsia"/>
          <w:color w:val="808080"/>
        </w:rPr>
        <w:t>描述系统运行方面的要求，使用系统/环境如ie8-11,苹果手机，安卓设备如华为 vivo等市场占有率</w:t>
      </w:r>
      <w:r w:rsidR="00C71CE7" w:rsidRPr="008C6168">
        <w:rPr>
          <w:rFonts w:ascii="微软雅黑" w:eastAsia="微软雅黑" w:hAnsi="微软雅黑" w:hint="eastAsia"/>
          <w:color w:val="808080"/>
        </w:rPr>
        <w:t>高的</w:t>
      </w:r>
      <w:r w:rsidR="00E75D15" w:rsidRPr="008C6168">
        <w:rPr>
          <w:rFonts w:ascii="微软雅黑" w:eastAsia="微软雅黑" w:hAnsi="微软雅黑" w:hint="eastAsia"/>
          <w:color w:val="808080"/>
        </w:rPr>
        <w:t>手机，</w:t>
      </w:r>
      <w:proofErr w:type="gramStart"/>
      <w:r w:rsidR="00E75D15" w:rsidRPr="008C6168">
        <w:rPr>
          <w:rFonts w:ascii="微软雅黑" w:eastAsia="微软雅黑" w:hAnsi="微软雅黑" w:hint="eastAsia"/>
          <w:color w:val="808080"/>
        </w:rPr>
        <w:t>系统灾备要求</w:t>
      </w:r>
      <w:proofErr w:type="gramEnd"/>
      <w:r w:rsidR="00E75D15" w:rsidRPr="008C6168">
        <w:rPr>
          <w:rFonts w:ascii="微软雅黑" w:eastAsia="微软雅黑" w:hAnsi="微软雅黑" w:hint="eastAsia"/>
          <w:color w:val="808080"/>
        </w:rPr>
        <w:t>、系统架构设计要求；数据清理、备份策略；证书管理等内容。</w:t>
      </w:r>
      <w:r w:rsidRPr="008C6168">
        <w:rPr>
          <w:rFonts w:ascii="微软雅黑" w:eastAsia="微软雅黑" w:hAnsi="微软雅黑" w:hint="eastAsia"/>
          <w:color w:val="808080"/>
        </w:rPr>
        <w:t>*/</w:t>
      </w:r>
    </w:p>
    <w:p w14:paraId="71DB21B9" w14:textId="77777777" w:rsidR="00E75D15" w:rsidRDefault="00E75D15" w:rsidP="00E75D15">
      <w:pPr>
        <w:pStyle w:val="2"/>
        <w:ind w:left="576"/>
      </w:pPr>
      <w:bookmarkStart w:id="71" w:name="_Toc477856251"/>
      <w:bookmarkStart w:id="72" w:name="_Toc406664509"/>
      <w:bookmarkStart w:id="73" w:name="_Toc466911111"/>
      <w:bookmarkStart w:id="74" w:name="_Toc467083324"/>
      <w:bookmarkStart w:id="75" w:name="_Toc474164425"/>
      <w:r>
        <w:rPr>
          <w:rFonts w:hint="eastAsia"/>
        </w:rPr>
        <w:t>监控需求</w:t>
      </w:r>
      <w:bookmarkEnd w:id="71"/>
    </w:p>
    <w:p w14:paraId="7EA99E34" w14:textId="77777777" w:rsidR="00E75D15" w:rsidRPr="008C6168" w:rsidRDefault="00571A2F" w:rsidP="008C6168">
      <w:pPr>
        <w:spacing w:line="360" w:lineRule="auto"/>
        <w:ind w:firstLineChars="250" w:firstLine="525"/>
        <w:rPr>
          <w:rFonts w:ascii="微软雅黑" w:eastAsia="微软雅黑" w:hAnsi="微软雅黑"/>
          <w:color w:val="808080"/>
        </w:rPr>
      </w:pPr>
      <w:r w:rsidRPr="008C6168">
        <w:rPr>
          <w:rFonts w:ascii="微软雅黑" w:eastAsia="微软雅黑" w:hAnsi="微软雅黑" w:hint="eastAsia"/>
          <w:color w:val="808080"/>
        </w:rPr>
        <w:t>/*</w:t>
      </w:r>
      <w:r w:rsidR="00E75D15" w:rsidRPr="008C6168">
        <w:rPr>
          <w:rFonts w:ascii="微软雅黑" w:eastAsia="微软雅黑" w:hAnsi="微软雅黑" w:hint="eastAsia"/>
          <w:color w:val="808080"/>
        </w:rPr>
        <w:t>需要监控系统正常错误</w:t>
      </w:r>
      <w:r w:rsidR="00C71CE7" w:rsidRPr="008C6168">
        <w:rPr>
          <w:rFonts w:ascii="微软雅黑" w:eastAsia="微软雅黑" w:hAnsi="微软雅黑" w:hint="eastAsia"/>
          <w:color w:val="808080"/>
        </w:rPr>
        <w:t>或者</w:t>
      </w:r>
      <w:r w:rsidR="00E75D15" w:rsidRPr="008C6168">
        <w:rPr>
          <w:rFonts w:ascii="微软雅黑" w:eastAsia="微软雅黑" w:hAnsi="微软雅黑" w:hint="eastAsia"/>
          <w:color w:val="808080"/>
        </w:rPr>
        <w:t>异常错误的需求（例如充值功能输入错误密码的正常错误</w:t>
      </w:r>
      <w:r w:rsidR="00C71CE7" w:rsidRPr="008C6168">
        <w:rPr>
          <w:rFonts w:ascii="微软雅黑" w:eastAsia="微软雅黑" w:hAnsi="微软雅黑" w:hint="eastAsia"/>
          <w:color w:val="808080"/>
        </w:rPr>
        <w:t>次数</w:t>
      </w:r>
      <w:r w:rsidR="00E75D15" w:rsidRPr="008C6168">
        <w:rPr>
          <w:rFonts w:ascii="微软雅黑" w:eastAsia="微软雅黑" w:hAnsi="微软雅黑" w:hint="eastAsia"/>
          <w:color w:val="808080"/>
        </w:rPr>
        <w:t>监控、通道阻断</w:t>
      </w:r>
      <w:r w:rsidR="00C71CE7" w:rsidRPr="008C6168">
        <w:rPr>
          <w:rFonts w:ascii="微软雅黑" w:eastAsia="微软雅黑" w:hAnsi="微软雅黑" w:hint="eastAsia"/>
          <w:color w:val="808080"/>
        </w:rPr>
        <w:t>导致</w:t>
      </w:r>
      <w:r w:rsidR="00E75D15" w:rsidRPr="008C6168">
        <w:rPr>
          <w:rFonts w:ascii="微软雅黑" w:eastAsia="微软雅黑" w:hAnsi="微软雅黑" w:hint="eastAsia"/>
          <w:color w:val="808080"/>
        </w:rPr>
        <w:t>充</w:t>
      </w:r>
      <w:proofErr w:type="gramStart"/>
      <w:r w:rsidR="00E75D15" w:rsidRPr="008C6168">
        <w:rPr>
          <w:rFonts w:ascii="微软雅黑" w:eastAsia="微软雅黑" w:hAnsi="微软雅黑" w:hint="eastAsia"/>
          <w:color w:val="808080"/>
        </w:rPr>
        <w:t>值失败</w:t>
      </w:r>
      <w:proofErr w:type="gramEnd"/>
      <w:r w:rsidR="00E75D15" w:rsidRPr="008C6168">
        <w:rPr>
          <w:rFonts w:ascii="微软雅黑" w:eastAsia="微软雅黑" w:hAnsi="微软雅黑" w:hint="eastAsia"/>
          <w:color w:val="808080"/>
        </w:rPr>
        <w:t>的异常监控需求）。</w:t>
      </w:r>
      <w:r w:rsidRPr="008C6168">
        <w:rPr>
          <w:rFonts w:ascii="微软雅黑" w:eastAsia="微软雅黑" w:hAnsi="微软雅黑" w:hint="eastAsia"/>
          <w:color w:val="808080"/>
        </w:rPr>
        <w:t>*/</w:t>
      </w:r>
    </w:p>
    <w:p w14:paraId="4C273597" w14:textId="77777777" w:rsidR="00E75D15" w:rsidRDefault="00E75D15" w:rsidP="00E75D15">
      <w:pPr>
        <w:pStyle w:val="2"/>
        <w:ind w:left="576"/>
      </w:pPr>
      <w:bookmarkStart w:id="76" w:name="_Toc477856252"/>
      <w:r>
        <w:rPr>
          <w:rFonts w:hint="eastAsia"/>
        </w:rPr>
        <w:t>安全性需求</w:t>
      </w:r>
      <w:bookmarkEnd w:id="76"/>
    </w:p>
    <w:p w14:paraId="173FAFB5" w14:textId="77777777" w:rsidR="00E75D15" w:rsidRPr="008C6168" w:rsidRDefault="00571A2F" w:rsidP="008C6168">
      <w:pPr>
        <w:spacing w:line="360" w:lineRule="auto"/>
        <w:ind w:firstLineChars="250" w:firstLine="525"/>
        <w:rPr>
          <w:rFonts w:ascii="微软雅黑" w:eastAsia="微软雅黑" w:hAnsi="微软雅黑"/>
          <w:color w:val="808080"/>
        </w:rPr>
      </w:pPr>
      <w:r w:rsidRPr="008C6168">
        <w:rPr>
          <w:rFonts w:ascii="微软雅黑" w:eastAsia="微软雅黑" w:hAnsi="微软雅黑" w:hint="eastAsia"/>
          <w:color w:val="808080"/>
        </w:rPr>
        <w:t>/*</w:t>
      </w:r>
      <w:r w:rsidR="00E75D15" w:rsidRPr="008C6168">
        <w:rPr>
          <w:rFonts w:ascii="微软雅黑" w:eastAsia="微软雅黑" w:hAnsi="微软雅黑" w:hint="eastAsia"/>
          <w:color w:val="808080"/>
        </w:rPr>
        <w:t>定义系统安全相关的需求，如加密要求、网络安全要求等。</w:t>
      </w:r>
    </w:p>
    <w:p w14:paraId="01448208" w14:textId="77777777" w:rsidR="00E75D15" w:rsidRPr="008C6168" w:rsidRDefault="00E75D15" w:rsidP="008C6168">
      <w:pPr>
        <w:spacing w:line="360" w:lineRule="auto"/>
        <w:ind w:firstLineChars="250" w:firstLine="525"/>
        <w:rPr>
          <w:rFonts w:ascii="微软雅黑" w:eastAsia="微软雅黑" w:hAnsi="微软雅黑"/>
          <w:color w:val="808080"/>
        </w:rPr>
      </w:pPr>
      <w:r w:rsidRPr="008C6168">
        <w:rPr>
          <w:rFonts w:ascii="微软雅黑" w:eastAsia="微软雅黑" w:hAnsi="微软雅黑" w:hint="eastAsia"/>
          <w:color w:val="808080"/>
        </w:rPr>
        <w:t>对内部员工管理用户权限设计模型需求进行描述，有几类权限、相互制约关系等等</w:t>
      </w:r>
      <w:r w:rsidR="00571A2F" w:rsidRPr="008C6168">
        <w:rPr>
          <w:rFonts w:ascii="微软雅黑" w:eastAsia="微软雅黑" w:hAnsi="微软雅黑" w:hint="eastAsia"/>
          <w:color w:val="808080"/>
        </w:rPr>
        <w:t>*/</w:t>
      </w:r>
    </w:p>
    <w:p w14:paraId="3C3D2720" w14:textId="77777777" w:rsidR="009175BB" w:rsidRDefault="009175BB" w:rsidP="009175BB">
      <w:pPr>
        <w:pStyle w:val="1"/>
      </w:pPr>
      <w:bookmarkStart w:id="77" w:name="_Toc477856253"/>
      <w:r>
        <w:rPr>
          <w:rFonts w:hint="eastAsia"/>
        </w:rPr>
        <w:t>风险分析</w:t>
      </w:r>
      <w:bookmarkEnd w:id="72"/>
      <w:bookmarkEnd w:id="73"/>
      <w:bookmarkEnd w:id="74"/>
      <w:bookmarkEnd w:id="75"/>
      <w:bookmarkEnd w:id="7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71"/>
        <w:gridCol w:w="972"/>
        <w:gridCol w:w="972"/>
        <w:gridCol w:w="2887"/>
        <w:gridCol w:w="1294"/>
      </w:tblGrid>
      <w:tr w:rsidR="009175BB" w14:paraId="5E71172C" w14:textId="77777777" w:rsidTr="00C05086">
        <w:tc>
          <w:tcPr>
            <w:tcW w:w="2235" w:type="dxa"/>
            <w:shd w:val="clear" w:color="auto" w:fill="BFBFBF"/>
          </w:tcPr>
          <w:p w14:paraId="1112D5A3" w14:textId="77777777" w:rsidR="009175BB" w:rsidRPr="00616AB8" w:rsidRDefault="009175BB" w:rsidP="00C05086">
            <w:pPr>
              <w:pStyle w:val="ac"/>
              <w:ind w:firstLineChars="0" w:firstLine="0"/>
              <w:jc w:val="center"/>
              <w:rPr>
                <w:b/>
              </w:rPr>
            </w:pPr>
            <w:r w:rsidRPr="00616AB8">
              <w:rPr>
                <w:rFonts w:hint="eastAsia"/>
                <w:b/>
              </w:rPr>
              <w:t>风险</w:t>
            </w:r>
          </w:p>
        </w:tc>
        <w:tc>
          <w:tcPr>
            <w:tcW w:w="992" w:type="dxa"/>
            <w:shd w:val="clear" w:color="auto" w:fill="BFBFBF"/>
          </w:tcPr>
          <w:p w14:paraId="1A9A9972" w14:textId="77777777" w:rsidR="009175BB" w:rsidRPr="00616AB8" w:rsidRDefault="009175BB" w:rsidP="00C05086">
            <w:pPr>
              <w:pStyle w:val="ac"/>
              <w:ind w:firstLineChars="0" w:firstLine="0"/>
              <w:jc w:val="center"/>
              <w:rPr>
                <w:b/>
              </w:rPr>
            </w:pPr>
            <w:r w:rsidRPr="00616AB8">
              <w:rPr>
                <w:rFonts w:hint="eastAsia"/>
                <w:b/>
              </w:rPr>
              <w:t>可能性</w:t>
            </w:r>
          </w:p>
        </w:tc>
        <w:tc>
          <w:tcPr>
            <w:tcW w:w="992" w:type="dxa"/>
            <w:shd w:val="clear" w:color="auto" w:fill="BFBFBF"/>
          </w:tcPr>
          <w:p w14:paraId="37FD6BFA" w14:textId="77777777" w:rsidR="009175BB" w:rsidRPr="00616AB8" w:rsidRDefault="009175BB" w:rsidP="00C05086">
            <w:pPr>
              <w:pStyle w:val="ac"/>
              <w:ind w:firstLineChars="0" w:firstLine="0"/>
              <w:jc w:val="center"/>
              <w:rPr>
                <w:b/>
              </w:rPr>
            </w:pPr>
            <w:r w:rsidRPr="00616AB8">
              <w:rPr>
                <w:rFonts w:hint="eastAsia"/>
                <w:b/>
              </w:rPr>
              <w:t>严重性</w:t>
            </w:r>
          </w:p>
        </w:tc>
        <w:tc>
          <w:tcPr>
            <w:tcW w:w="2977" w:type="dxa"/>
            <w:shd w:val="clear" w:color="auto" w:fill="BFBFBF"/>
          </w:tcPr>
          <w:p w14:paraId="10242D31" w14:textId="77777777" w:rsidR="009175BB" w:rsidRPr="00616AB8" w:rsidRDefault="009175BB" w:rsidP="00C05086">
            <w:pPr>
              <w:pStyle w:val="ac"/>
              <w:ind w:firstLineChars="0" w:firstLine="0"/>
              <w:jc w:val="center"/>
              <w:rPr>
                <w:b/>
              </w:rPr>
            </w:pPr>
            <w:r w:rsidRPr="00616AB8">
              <w:rPr>
                <w:rFonts w:hint="eastAsia"/>
                <w:b/>
              </w:rPr>
              <w:t>应对策略</w:t>
            </w:r>
          </w:p>
        </w:tc>
        <w:tc>
          <w:tcPr>
            <w:tcW w:w="1326" w:type="dxa"/>
            <w:shd w:val="clear" w:color="auto" w:fill="BFBFBF"/>
          </w:tcPr>
          <w:p w14:paraId="56E65C55" w14:textId="77777777" w:rsidR="009175BB" w:rsidRPr="00616AB8" w:rsidRDefault="009175BB" w:rsidP="00C05086">
            <w:pPr>
              <w:pStyle w:val="ac"/>
              <w:ind w:firstLineChars="0" w:firstLine="0"/>
              <w:jc w:val="center"/>
              <w:rPr>
                <w:b/>
              </w:rPr>
            </w:pPr>
            <w:r w:rsidRPr="00616AB8">
              <w:rPr>
                <w:rFonts w:hint="eastAsia"/>
                <w:b/>
              </w:rPr>
              <w:t>可应对性</w:t>
            </w:r>
          </w:p>
        </w:tc>
      </w:tr>
      <w:tr w:rsidR="009175BB" w14:paraId="01CAB663" w14:textId="77777777" w:rsidTr="00C05086">
        <w:tc>
          <w:tcPr>
            <w:tcW w:w="2235" w:type="dxa"/>
            <w:shd w:val="clear" w:color="auto" w:fill="auto"/>
          </w:tcPr>
          <w:p w14:paraId="3392DB36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992" w:type="dxa"/>
            <w:shd w:val="clear" w:color="auto" w:fill="auto"/>
          </w:tcPr>
          <w:p w14:paraId="23F0737F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992" w:type="dxa"/>
            <w:shd w:val="clear" w:color="auto" w:fill="auto"/>
          </w:tcPr>
          <w:p w14:paraId="5A8B908C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2977" w:type="dxa"/>
            <w:shd w:val="clear" w:color="auto" w:fill="auto"/>
          </w:tcPr>
          <w:p w14:paraId="37353AA7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1326" w:type="dxa"/>
            <w:shd w:val="clear" w:color="auto" w:fill="auto"/>
          </w:tcPr>
          <w:p w14:paraId="1017F2CF" w14:textId="77777777" w:rsidR="009175BB" w:rsidRDefault="009175BB" w:rsidP="00C05086">
            <w:pPr>
              <w:pStyle w:val="ac"/>
              <w:ind w:firstLineChars="0" w:firstLine="0"/>
            </w:pPr>
          </w:p>
        </w:tc>
      </w:tr>
      <w:tr w:rsidR="009175BB" w14:paraId="43801203" w14:textId="77777777" w:rsidTr="00C05086">
        <w:tc>
          <w:tcPr>
            <w:tcW w:w="2235" w:type="dxa"/>
            <w:shd w:val="clear" w:color="auto" w:fill="auto"/>
          </w:tcPr>
          <w:p w14:paraId="58C39681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992" w:type="dxa"/>
            <w:shd w:val="clear" w:color="auto" w:fill="auto"/>
          </w:tcPr>
          <w:p w14:paraId="6271C8F3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992" w:type="dxa"/>
            <w:shd w:val="clear" w:color="auto" w:fill="auto"/>
          </w:tcPr>
          <w:p w14:paraId="42370D4F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2977" w:type="dxa"/>
            <w:shd w:val="clear" w:color="auto" w:fill="auto"/>
          </w:tcPr>
          <w:p w14:paraId="55067347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1326" w:type="dxa"/>
            <w:shd w:val="clear" w:color="auto" w:fill="auto"/>
          </w:tcPr>
          <w:p w14:paraId="738153FD" w14:textId="77777777" w:rsidR="009175BB" w:rsidRDefault="009175BB" w:rsidP="00C05086">
            <w:pPr>
              <w:pStyle w:val="ac"/>
              <w:ind w:firstLineChars="0" w:firstLine="0"/>
            </w:pPr>
          </w:p>
        </w:tc>
      </w:tr>
      <w:tr w:rsidR="009175BB" w14:paraId="5EAC88E9" w14:textId="77777777" w:rsidTr="00C05086">
        <w:tc>
          <w:tcPr>
            <w:tcW w:w="2235" w:type="dxa"/>
            <w:shd w:val="clear" w:color="auto" w:fill="auto"/>
          </w:tcPr>
          <w:p w14:paraId="233FD5BB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992" w:type="dxa"/>
            <w:shd w:val="clear" w:color="auto" w:fill="auto"/>
          </w:tcPr>
          <w:p w14:paraId="62F73C33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992" w:type="dxa"/>
            <w:shd w:val="clear" w:color="auto" w:fill="auto"/>
          </w:tcPr>
          <w:p w14:paraId="41CD657E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2977" w:type="dxa"/>
            <w:shd w:val="clear" w:color="auto" w:fill="auto"/>
          </w:tcPr>
          <w:p w14:paraId="7FBB5B00" w14:textId="77777777" w:rsidR="009175BB" w:rsidRDefault="009175BB" w:rsidP="00C05086">
            <w:pPr>
              <w:pStyle w:val="ac"/>
              <w:ind w:firstLineChars="0" w:firstLine="0"/>
            </w:pPr>
          </w:p>
        </w:tc>
        <w:tc>
          <w:tcPr>
            <w:tcW w:w="1326" w:type="dxa"/>
            <w:shd w:val="clear" w:color="auto" w:fill="auto"/>
          </w:tcPr>
          <w:p w14:paraId="519F1319" w14:textId="77777777" w:rsidR="009175BB" w:rsidRDefault="009175BB" w:rsidP="00C05086">
            <w:pPr>
              <w:pStyle w:val="ac"/>
              <w:ind w:firstLineChars="0" w:firstLine="0"/>
            </w:pPr>
          </w:p>
        </w:tc>
      </w:tr>
    </w:tbl>
    <w:p w14:paraId="1C0D42E4" w14:textId="77777777" w:rsidR="009175BB" w:rsidRDefault="009175BB" w:rsidP="009175BB">
      <w:pPr>
        <w:pStyle w:val="1"/>
      </w:pPr>
      <w:bookmarkStart w:id="78" w:name="_Toc406664510"/>
      <w:bookmarkStart w:id="79" w:name="_Toc466911112"/>
      <w:bookmarkStart w:id="80" w:name="_Toc467083325"/>
      <w:bookmarkStart w:id="81" w:name="_Toc474164426"/>
      <w:bookmarkStart w:id="82" w:name="_Toc477856254"/>
      <w:r>
        <w:rPr>
          <w:rFonts w:hint="eastAsia"/>
        </w:rPr>
        <w:t>附录</w:t>
      </w:r>
      <w:bookmarkEnd w:id="78"/>
      <w:bookmarkEnd w:id="79"/>
      <w:bookmarkEnd w:id="80"/>
      <w:bookmarkEnd w:id="81"/>
      <w:bookmarkEnd w:id="82"/>
    </w:p>
    <w:p w14:paraId="43CBDC0D" w14:textId="77777777" w:rsidR="00E75D15" w:rsidRDefault="00E75D15" w:rsidP="00E75D15">
      <w:pPr>
        <w:pStyle w:val="2"/>
        <w:ind w:left="576"/>
      </w:pPr>
      <w:bookmarkStart w:id="83" w:name="_Toc477856255"/>
      <w:r>
        <w:rPr>
          <w:rFonts w:hint="eastAsia"/>
        </w:rPr>
        <w:t>需求点清单</w:t>
      </w:r>
      <w:bookmarkEnd w:id="83"/>
    </w:p>
    <w:tbl>
      <w:tblPr>
        <w:tblW w:w="7560" w:type="dxa"/>
        <w:tblInd w:w="103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BD1770" w:rsidRPr="0033548E" w14:paraId="0185A6A7" w14:textId="77777777" w:rsidTr="0094175B">
        <w:trPr>
          <w:trHeight w:val="450"/>
        </w:trPr>
        <w:tc>
          <w:tcPr>
            <w:tcW w:w="756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5B38A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36"/>
                <w:szCs w:val="36"/>
              </w:rPr>
            </w:pPr>
            <w:r w:rsidRPr="0033548E">
              <w:rPr>
                <w:rFonts w:ascii="宋体" w:hAnsi="宋体" w:cs="宋体" w:hint="eastAsia"/>
                <w:b/>
                <w:bCs/>
                <w:kern w:val="0"/>
                <w:sz w:val="36"/>
                <w:szCs w:val="36"/>
              </w:rPr>
              <w:t>XXX需求点清单-模板1</w:t>
            </w:r>
          </w:p>
        </w:tc>
      </w:tr>
      <w:tr w:rsidR="00BD1770" w:rsidRPr="0033548E" w14:paraId="5DF1B3D1" w14:textId="77777777" w:rsidTr="0094175B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7F570F55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49F438B3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L1:1级需求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393003F8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L2:2级需求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02150BE0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L3:3级需求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7C754E7D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L4:4级需求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3B510181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优先级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39897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备注</w:t>
            </w:r>
          </w:p>
        </w:tc>
      </w:tr>
      <w:tr w:rsidR="00BD1770" w:rsidRPr="0033548E" w14:paraId="0D25CD57" w14:textId="77777777" w:rsidTr="0094175B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1C8C4666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lastRenderedPageBreak/>
              <w:t>优化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4C7578FE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线路迁移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51AF7C1E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招行线路迁移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54396E8D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绑卡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3A530764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快捷绑卡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1E4F5DF3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3E5DA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i/>
                <w:i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i/>
                <w:iCs/>
                <w:kern w:val="0"/>
                <w:sz w:val="18"/>
                <w:szCs w:val="18"/>
              </w:rPr>
              <w:t xml:space="preserve">　</w:t>
            </w:r>
          </w:p>
        </w:tc>
      </w:tr>
      <w:tr w:rsidR="00BD1770" w:rsidRPr="0033548E" w14:paraId="03F6DA95" w14:textId="77777777" w:rsidTr="0094175B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7E4340B8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优化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C2EF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140D7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33612EE1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绑卡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32503F1D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网银绑卡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4B91F90D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C466F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i/>
                <w:i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i/>
                <w:iCs/>
                <w:kern w:val="0"/>
                <w:sz w:val="18"/>
                <w:szCs w:val="18"/>
              </w:rPr>
              <w:t xml:space="preserve">　</w:t>
            </w:r>
          </w:p>
        </w:tc>
      </w:tr>
      <w:tr w:rsidR="00BD1770" w:rsidRPr="0033548E" w14:paraId="7506C2E3" w14:textId="77777777" w:rsidTr="0094175B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302C39D5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优化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36098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D743F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1CB1643D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充值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5C5F3959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快捷绑卡充</w:t>
            </w:r>
            <w:proofErr w:type="gramEnd"/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值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4C27E638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7D8D9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i/>
                <w:i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i/>
                <w:iCs/>
                <w:kern w:val="0"/>
                <w:sz w:val="18"/>
                <w:szCs w:val="18"/>
              </w:rPr>
              <w:t xml:space="preserve">　</w:t>
            </w:r>
          </w:p>
        </w:tc>
      </w:tr>
      <w:tr w:rsidR="00BD1770" w:rsidRPr="0033548E" w14:paraId="18A16C48" w14:textId="77777777" w:rsidTr="0094175B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1F6F784D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优化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6E2F0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CD72C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3D777F7D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充值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2C62A359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网银绑卡</w:t>
            </w:r>
            <w:proofErr w:type="gramEnd"/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充值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5F214501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0FA2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i/>
                <w:i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i/>
                <w:iCs/>
                <w:kern w:val="0"/>
                <w:sz w:val="18"/>
                <w:szCs w:val="18"/>
              </w:rPr>
              <w:t xml:space="preserve">　</w:t>
            </w:r>
          </w:p>
        </w:tc>
      </w:tr>
      <w:tr w:rsidR="00BD1770" w:rsidRPr="0033548E" w14:paraId="78EED514" w14:textId="77777777" w:rsidTr="0094175B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03C3C301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优化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C9D5D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D9B67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06CF951D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快取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64983314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3DEC7349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F9C60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i/>
                <w:i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i/>
                <w:iCs/>
                <w:kern w:val="0"/>
                <w:sz w:val="18"/>
                <w:szCs w:val="18"/>
              </w:rPr>
              <w:t xml:space="preserve">　</w:t>
            </w:r>
          </w:p>
        </w:tc>
      </w:tr>
      <w:tr w:rsidR="00BD1770" w:rsidRPr="0033548E" w14:paraId="6F1BC9A3" w14:textId="77777777" w:rsidTr="0094175B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7D716808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优化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10035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1AA20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4CC8624C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3E6FD1D4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62D19226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0975F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i/>
                <w:i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i/>
                <w:iCs/>
                <w:kern w:val="0"/>
                <w:sz w:val="18"/>
                <w:szCs w:val="18"/>
              </w:rPr>
              <w:t xml:space="preserve">　</w:t>
            </w:r>
          </w:p>
        </w:tc>
      </w:tr>
      <w:tr w:rsidR="00BD1770" w:rsidRPr="0033548E" w14:paraId="4037BD2D" w14:textId="77777777" w:rsidTr="0094175B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18135FEA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3A53447D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线路迁移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277736E5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光大线路迁移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2381AD9C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40EDF8E9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0472E82D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1BE8B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i/>
                <w:i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i/>
                <w:iCs/>
                <w:kern w:val="0"/>
                <w:sz w:val="18"/>
                <w:szCs w:val="18"/>
              </w:rPr>
              <w:t xml:space="preserve">　</w:t>
            </w:r>
          </w:p>
        </w:tc>
      </w:tr>
      <w:tr w:rsidR="00BD1770" w:rsidRPr="0033548E" w14:paraId="353564E4" w14:textId="77777777" w:rsidTr="0094175B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356149A8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7053717E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核心账务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4C35E935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存款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4B40689A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00F9A754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0494EAA8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AD7CB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i/>
                <w:i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i/>
                <w:iCs/>
                <w:kern w:val="0"/>
                <w:sz w:val="18"/>
                <w:szCs w:val="18"/>
              </w:rPr>
              <w:t xml:space="preserve">　</w:t>
            </w:r>
          </w:p>
        </w:tc>
      </w:tr>
      <w:tr w:rsidR="00BD1770" w:rsidRPr="0033548E" w14:paraId="065A1805" w14:textId="77777777" w:rsidTr="0094175B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5C6C46C2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移植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40E368B4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核心账务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6F348E44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>存款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4E42AE7A" w14:textId="77777777" w:rsidR="00BD1770" w:rsidRPr="0033548E" w:rsidRDefault="00BD1770" w:rsidP="0094175B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6F2C6E30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E8CF"/>
            <w:vAlign w:val="center"/>
            <w:hideMark/>
          </w:tcPr>
          <w:p w14:paraId="168C088C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0A5EC" w14:textId="77777777" w:rsidR="00BD1770" w:rsidRPr="0033548E" w:rsidRDefault="00BD1770" w:rsidP="0094175B">
            <w:pPr>
              <w:widowControl/>
              <w:jc w:val="left"/>
              <w:rPr>
                <w:rFonts w:ascii="宋体" w:hAnsi="宋体" w:cs="宋体"/>
                <w:i/>
                <w:iCs/>
                <w:kern w:val="0"/>
                <w:sz w:val="18"/>
                <w:szCs w:val="18"/>
              </w:rPr>
            </w:pPr>
            <w:r w:rsidRPr="0033548E">
              <w:rPr>
                <w:rFonts w:ascii="宋体" w:hAnsi="宋体" w:cs="宋体" w:hint="eastAsia"/>
                <w:i/>
                <w:iCs/>
                <w:kern w:val="0"/>
                <w:sz w:val="18"/>
                <w:szCs w:val="18"/>
              </w:rPr>
              <w:t xml:space="preserve">　</w:t>
            </w:r>
          </w:p>
        </w:tc>
      </w:tr>
    </w:tbl>
    <w:p w14:paraId="49581DA8" w14:textId="77777777" w:rsidR="009175BB" w:rsidRPr="0092297F" w:rsidRDefault="009175BB" w:rsidP="0092297F"/>
    <w:sectPr w:rsidR="009175BB" w:rsidRPr="0092297F" w:rsidSect="005F033E">
      <w:footerReference w:type="default" r:id="rId4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3" w:author="王杰" w:date="2022-03-02T15:42:00Z" w:initials="王杰">
    <w:p w14:paraId="5400D872" w14:textId="77777777" w:rsidR="00017DBF" w:rsidRPr="003D6191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b/>
          <w:color w:val="FF0000"/>
          <w:kern w:val="0"/>
          <w:sz w:val="18"/>
          <w:szCs w:val="18"/>
          <w:highlight w:val="white"/>
        </w:rPr>
      </w:pPr>
      <w:r w:rsidRPr="003D6191">
        <w:rPr>
          <w:rStyle w:val="af7"/>
          <w:b/>
          <w:color w:val="FF0000"/>
        </w:rPr>
        <w:annotationRef/>
      </w:r>
      <w:r w:rsidRPr="003D6191">
        <w:rPr>
          <w:rFonts w:ascii="宋体" w:cs="宋体"/>
          <w:b/>
          <w:color w:val="FF0000"/>
          <w:kern w:val="0"/>
          <w:sz w:val="18"/>
          <w:szCs w:val="18"/>
          <w:highlight w:val="white"/>
        </w:rPr>
        <w:t>指令明细表相关凭证脚本</w:t>
      </w:r>
    </w:p>
    <w:p w14:paraId="3F7C5D23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cs="宋体"/>
          <w:color w:val="008080"/>
          <w:kern w:val="0"/>
          <w:sz w:val="18"/>
          <w:szCs w:val="18"/>
          <w:highlight w:val="white"/>
        </w:rPr>
        <w:t>select</w:t>
      </w:r>
      <w:proofErr w:type="gramEnd"/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d.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*,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>t.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qsvchtpl t </w:t>
      </w:r>
      <w:r>
        <w:rPr>
          <w:rFonts w:ascii="宋体" w:cs="宋体"/>
          <w:color w:val="008080"/>
          <w:kern w:val="0"/>
          <w:sz w:val="18"/>
          <w:szCs w:val="18"/>
          <w:highlight w:val="white"/>
        </w:rPr>
        <w:t>left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cs="宋体"/>
          <w:color w:val="008080"/>
          <w:kern w:val="0"/>
          <w:sz w:val="18"/>
          <w:szCs w:val="18"/>
          <w:highlight w:val="white"/>
        </w:rPr>
        <w:t>join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qsvchdatasource d </w:t>
      </w:r>
      <w:r>
        <w:rPr>
          <w:rFonts w:ascii="宋体" w:cs="宋体"/>
          <w:color w:val="008080"/>
          <w:kern w:val="0"/>
          <w:sz w:val="18"/>
          <w:szCs w:val="18"/>
          <w:highlight w:val="white"/>
        </w:rPr>
        <w:t>on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t.fdscode 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d.fvchdscode </w:t>
      </w:r>
      <w:r>
        <w:rPr>
          <w:rFonts w:ascii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d.fdatasource </w:t>
      </w:r>
      <w:r>
        <w:rPr>
          <w:rFonts w:ascii="宋体" w:cs="宋体"/>
          <w:color w:val="008080"/>
          <w:kern w:val="0"/>
          <w:sz w:val="18"/>
          <w:szCs w:val="18"/>
          <w:highlight w:val="white"/>
        </w:rPr>
        <w:t>like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'%qstransferlist%'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cs="宋体"/>
          <w:color w:val="008080"/>
          <w:kern w:val="0"/>
          <w:sz w:val="18"/>
          <w:szCs w:val="18"/>
          <w:highlight w:val="white"/>
        </w:rPr>
        <w:t>or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d.fdatasource </w:t>
      </w:r>
      <w:r>
        <w:rPr>
          <w:rFonts w:ascii="宋体" w:cs="宋体"/>
          <w:color w:val="008080"/>
          <w:kern w:val="0"/>
          <w:sz w:val="18"/>
          <w:szCs w:val="18"/>
          <w:highlight w:val="white"/>
        </w:rPr>
        <w:t>like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'%QSTRANSFERLIST%'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)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cs="宋体"/>
          <w:color w:val="008080"/>
          <w:kern w:val="0"/>
          <w:sz w:val="18"/>
          <w:szCs w:val="18"/>
          <w:highlight w:val="white"/>
        </w:rPr>
        <w:t>and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 t.fvchtplcode </w:t>
      </w:r>
      <w:r>
        <w:rPr>
          <w:rFonts w:ascii="宋体" w:cs="宋体"/>
          <w:color w:val="008080"/>
          <w:kern w:val="0"/>
          <w:sz w:val="18"/>
          <w:szCs w:val="18"/>
          <w:highlight w:val="white"/>
        </w:rPr>
        <w:t>in</w:t>
      </w:r>
      <w:r>
        <w:rPr>
          <w:rFonts w:ascii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'TA_RGQR'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10DEBB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'TA_SGQR'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E19C4AC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'TA_SHQR'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D9ABC7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'TA_ZCQR'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43E2EF4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'TA_ZRQR'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09BFFD1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'TA_BCFQR'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7BB198BD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'TA_FHQR'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73D841E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'TA_HDSGFQR'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3E026936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'TA_SGFQR_GJJZC'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7D8B0F2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'TA_JGSGDZ'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AD284B8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'TA_HBSHDZ'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93A706B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'TA_HBZCYBCDZ'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31F79017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'TA_FHDZ'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15F8652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'TA_JGZRDZ'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48B0A199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'TA_SGFDZ_GJJZC'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3B34520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'TA_XSFWFDZ_QS'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13CE8D5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'TA_JSH'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78BD15FB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'TA_TAZK2'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9013FE3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'TA_JSG'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FFCAB21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'TA_JGZCHK'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B3DC549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'TA_JGSHHK'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3BC6797B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'TA_HBSGHK'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482F362E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'TA_SGFHK_ALL'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63E5C06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'TA_BCFHK'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315D3FCD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'TA_FHHK'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1656B58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'TA_SFHF'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AD400F0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'TA_SGFHK_GJJZC'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234B53B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'TA_SHZCFCFHK_QS1'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3B195B32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'TA_SHZCFCFHK_QS3'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6CC60E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'TA_SHZHDLHK_ALL'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79AFA483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'TA_MJSB'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24720C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'TA_HBLXGJJZC'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DC2A2B4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'TA_ZDFYZF'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EE8B6C0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'TA_BKSGHK'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10B791A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'TA_HBJXLXGJ'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D5CA74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'TA_SHZCFCFHK_QS31'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168B7F82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'TA_SHZCFCFHK_QS33'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0A750C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'TA_SHZCFCFHK_QS32'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DD3B99E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'TA_TKSGHK'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E84A084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'TA_MJSBQR'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310EBD2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'TA_TKSGDZ'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1D7C9260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'TA_RGSXF'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4F0823FC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'TA_SHZCFCFHK_QS11'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6595819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'TA_BKSGDZ'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C957546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'TA_JXKDZ'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7CC0CF20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'TA_TBKZK'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BD6F085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'TA_QSHLXGJ'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4FD5D563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'TA_BKSGQR'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9682436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'TA_BFJLXGJ'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B41FF04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'TA_CLSBQR'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7DE0F64B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'TA_HBDZSK'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3A55A424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'TA_JJCLHF'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286CD87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'TA_TKSHQR'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8875C5C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'TA_FHBBFJLX'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4BEEDE42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'TA_LX_rg'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5D17A96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'TA_YHZH_MJHZ'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70589745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'TA_YHZHSXF'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11B0168C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'TA_HQJXDZ'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B5DC2AA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'TA_JXKDZ_MJ'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4701CA60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'TA_YHZH_QSHZ'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ABD9DD1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'TA_JSG_JSH_same'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475C25B4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'TA_XSFWFFH'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351F4ED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'TA_ZDFYZZ'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D218ABF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'TA_RGDZ_ZJ'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AD46AAC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'TA_YHZH_QSMJ'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20D258C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'TA_JGZRDZ_KTA'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D663643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'TA_JGZCHK_KTA'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53C9058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'TA_RGDZ_ZD'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7F7A37F0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'TA_SHZHDLHK_ZH'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EC0E654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'TA_YHZH_MJQS'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1950ECF9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'TA_CLSBTK_ZD'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09FD8BC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'TA_YHQSZHSXF'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1F4A7AB1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'TA_LX_JZ'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7519C57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'TA_LX_JD'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0E76662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'TA_HQJXDZ_MJ'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84FA0F5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'TA_XSFWFFK'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11DEAB4D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'TA_XSFWFSK'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65E69B6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'TA_QSHLXGJ_MJ'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F0A4290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'TA_JJCL_HK'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17A840D1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'TA_CLSBTK_ZJ'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CCB55BD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'us_JSH'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FA4F5E6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'us_JSG'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467A41E9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'us_FHDZ'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B3F5AD0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'us_FHHK'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88BCF3B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'us_SGFDZ_GJJZC'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1699D2F8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'us_SHQR'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63F20FA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'us_RGQR'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EE0E917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'us_MJSB'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755B0220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'us_FHQR'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3F6D7F9C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'us_SGFHK_ALL'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6C5526B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'us_SGFQR_GJJZC'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3AF7CF67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'us_RGDZ'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4FDC77E9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'us_SGQR'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7F10926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'us_CLSBQR'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4F8D909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'us_CLSBTK'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9AB0D20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'us_SGFHK_GJJZC'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223832D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'us_SGDZ'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076C4D89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'us_JGSHHK'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60E741BB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'TA_SHZHDLHK_HD_us'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22D18F48" w14:textId="77777777" w:rsidR="00017DBF" w:rsidRDefault="00017DBF" w:rsidP="003D6191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'us_MJHJX'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,</w:t>
      </w:r>
    </w:p>
    <w:p w14:paraId="5C7289A8" w14:textId="77777777" w:rsidR="00017DBF" w:rsidRDefault="00017DBF" w:rsidP="003D6191">
      <w:pPr>
        <w:pStyle w:val="af9"/>
      </w:pPr>
      <w:r>
        <w:rPr>
          <w:rFonts w:ascii="宋体" w:cs="宋体"/>
          <w:color w:val="0000FF"/>
          <w:kern w:val="0"/>
          <w:sz w:val="18"/>
          <w:szCs w:val="18"/>
          <w:highlight w:val="white"/>
        </w:rPr>
        <w:t>'us_QSHJX'</w:t>
      </w:r>
      <w:r>
        <w:rPr>
          <w:rFonts w:ascii="宋体" w:cs="宋体"/>
          <w:color w:val="000080"/>
          <w:kern w:val="0"/>
          <w:sz w:val="18"/>
          <w:szCs w:val="18"/>
          <w:highlight w:val="white"/>
        </w:rPr>
        <w:t>);</w:t>
      </w:r>
    </w:p>
  </w:comment>
  <w:comment w:id="54" w:author="王杰" w:date="2022-03-22T17:39:00Z" w:initials="王杰">
    <w:p w14:paraId="0206E404" w14:textId="6FAE6B31" w:rsidR="00017DBF" w:rsidRDefault="00017DBF">
      <w:pPr>
        <w:pStyle w:val="af9"/>
      </w:pPr>
      <w:r>
        <w:rPr>
          <w:rStyle w:val="af7"/>
        </w:rPr>
        <w:annotationRef/>
      </w:r>
      <w:r>
        <w:rPr>
          <w:rFonts w:hint="eastAsia"/>
        </w:rPr>
        <w:t>重新生成</w:t>
      </w:r>
    </w:p>
    <w:p w14:paraId="11533BBA" w14:textId="77777777" w:rsidR="00017DBF" w:rsidRDefault="00017DBF">
      <w:pPr>
        <w:pStyle w:val="af9"/>
      </w:pPr>
    </w:p>
    <w:p w14:paraId="41270B0A" w14:textId="11410E99" w:rsidR="00017DBF" w:rsidRDefault="00017DBF">
      <w:pPr>
        <w:pStyle w:val="af9"/>
      </w:pPr>
      <w:r>
        <w:rPr>
          <w:rFonts w:hint="eastAsia"/>
        </w:rPr>
        <w:t>费用模块加个</w:t>
      </w:r>
      <w:r>
        <w:rPr>
          <w:rFonts w:hint="eastAsia"/>
        </w:rPr>
        <w:t>TA</w:t>
      </w:r>
      <w:r>
        <w:rPr>
          <w:rFonts w:hint="eastAsia"/>
        </w:rPr>
        <w:t>类型</w:t>
      </w:r>
    </w:p>
  </w:comment>
  <w:comment w:id="55" w:author="王杰" w:date="2022-03-22T11:15:00Z" w:initials="王杰">
    <w:p w14:paraId="527E1101" w14:textId="1664D4DB" w:rsidR="00017DBF" w:rsidRDefault="00017DBF">
      <w:pPr>
        <w:pStyle w:val="af9"/>
      </w:pPr>
      <w:r>
        <w:rPr>
          <w:rStyle w:val="af7"/>
        </w:rPr>
        <w:annotationRef/>
      </w:r>
      <w:r>
        <w:rPr>
          <w:rFonts w:hint="eastAsia"/>
        </w:rPr>
        <w:t>支付日期，总费用稽核，总条数稽核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C7289A8" w15:done="0"/>
  <w15:commentEx w15:paraId="41270B0A" w15:done="0"/>
  <w15:commentEx w15:paraId="527E110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D995F7" w16cex:dateUtc="2022-03-02T07:42:00Z"/>
  <w16cex:commentExtensible w16cex:durableId="25DDC808" w16cex:dateUtc="2022-03-17T06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7289A8" w16cid:durableId="25D995F7"/>
  <w16cid:commentId w16cid:paraId="4E2C7940" w16cid:durableId="25DDC80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C0FDF6" w14:textId="77777777" w:rsidR="004D5CB7" w:rsidRDefault="004D5CB7" w:rsidP="002C18A5">
      <w:r>
        <w:separator/>
      </w:r>
    </w:p>
  </w:endnote>
  <w:endnote w:type="continuationSeparator" w:id="0">
    <w:p w14:paraId="725E233D" w14:textId="77777777" w:rsidR="004D5CB7" w:rsidRDefault="004D5CB7" w:rsidP="002C18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0C51CE" w14:textId="77777777" w:rsidR="00017DBF" w:rsidRDefault="00017DBF" w:rsidP="00A6213B">
    <w:pPr>
      <w:pStyle w:val="aa"/>
      <w:framePr w:w="8222" w:h="856" w:hRule="exact" w:wrap="notBeside" w:vAnchor="page" w:hAnchor="page" w:x="1861" w:y="15622"/>
      <w:rPr>
        <w:szCs w:val="16"/>
      </w:rPr>
    </w:pPr>
    <w:r w:rsidRPr="008E1BD2">
      <w:rPr>
        <w:rFonts w:hint="eastAsia"/>
        <w:szCs w:val="16"/>
      </w:rPr>
      <w:t>本文内容涉及</w:t>
    </w:r>
    <w:proofErr w:type="gramStart"/>
    <w:r>
      <w:rPr>
        <w:rFonts w:hint="eastAsia"/>
        <w:szCs w:val="16"/>
      </w:rPr>
      <w:t>汇添富基金</w:t>
    </w:r>
    <w:proofErr w:type="gramEnd"/>
    <w:r>
      <w:rPr>
        <w:rFonts w:hint="eastAsia"/>
        <w:szCs w:val="16"/>
      </w:rPr>
      <w:t>管理</w:t>
    </w:r>
    <w:r w:rsidRPr="008E1BD2">
      <w:rPr>
        <w:rFonts w:hint="eastAsia"/>
        <w:szCs w:val="16"/>
      </w:rPr>
      <w:t>股份有限公司商业秘密，未经书面许可，不得以任何形式披露、传播或扩散。</w:t>
    </w:r>
  </w:p>
  <w:p w14:paraId="57AB24B3" w14:textId="77777777" w:rsidR="00017DBF" w:rsidRDefault="00017DBF" w:rsidP="00A6213B">
    <w:pPr>
      <w:pStyle w:val="aa"/>
      <w:framePr w:w="8222" w:h="856" w:hRule="exact" w:wrap="notBeside" w:vAnchor="page" w:hAnchor="page" w:x="1861" w:y="15622"/>
      <w:rPr>
        <w:b/>
        <w:szCs w:val="16"/>
      </w:rPr>
    </w:pPr>
    <w:r w:rsidRPr="008E1BD2">
      <w:rPr>
        <w:b/>
        <w:szCs w:val="16"/>
      </w:rPr>
      <w:t>©</w:t>
    </w:r>
    <w:proofErr w:type="gramStart"/>
    <w:r>
      <w:rPr>
        <w:rFonts w:hint="eastAsia"/>
        <w:b/>
        <w:szCs w:val="16"/>
      </w:rPr>
      <w:t>汇添富基金</w:t>
    </w:r>
    <w:proofErr w:type="gramEnd"/>
    <w:r>
      <w:rPr>
        <w:rFonts w:hint="eastAsia"/>
        <w:b/>
        <w:szCs w:val="16"/>
      </w:rPr>
      <w:t>管理</w:t>
    </w:r>
    <w:r w:rsidRPr="008E1BD2">
      <w:rPr>
        <w:rFonts w:hint="eastAsia"/>
        <w:b/>
        <w:szCs w:val="16"/>
      </w:rPr>
      <w:t>股份有限公司，版权所有，不得侵犯</w:t>
    </w:r>
    <w:r>
      <w:rPr>
        <w:rFonts w:hint="eastAsia"/>
        <w:b/>
        <w:szCs w:val="16"/>
      </w:rPr>
      <w:t>。</w:t>
    </w:r>
  </w:p>
  <w:p w14:paraId="5BABD133" w14:textId="5F2BAC03" w:rsidR="00017DBF" w:rsidRPr="00AB7C3F" w:rsidRDefault="00017DBF" w:rsidP="00A6213B">
    <w:pPr>
      <w:pStyle w:val="aa"/>
      <w:framePr w:w="8222" w:h="856" w:hRule="exact" w:wrap="notBeside" w:vAnchor="page" w:hAnchor="page" w:x="1861" w:y="15622"/>
      <w:rPr>
        <w:rFonts w:cs="Calibri"/>
        <w:szCs w:val="16"/>
      </w:rPr>
    </w:pPr>
    <w:r w:rsidRPr="00AB7C3F">
      <w:rPr>
        <w:rFonts w:cs="Calibri"/>
        <w:szCs w:val="16"/>
        <w:lang w:val="zh-CN"/>
      </w:rPr>
      <w:t xml:space="preserve"> </w:t>
    </w:r>
    <w:r w:rsidRPr="00AB7C3F">
      <w:rPr>
        <w:rFonts w:cs="Calibri"/>
        <w:szCs w:val="16"/>
      </w:rPr>
      <w:fldChar w:fldCharType="begin"/>
    </w:r>
    <w:r w:rsidRPr="00AB7C3F">
      <w:rPr>
        <w:rFonts w:cs="Calibri"/>
        <w:szCs w:val="16"/>
      </w:rPr>
      <w:instrText xml:space="preserve">PAGE </w:instrText>
    </w:r>
    <w:r w:rsidRPr="00AB7C3F">
      <w:rPr>
        <w:rFonts w:cs="Calibri"/>
        <w:szCs w:val="16"/>
      </w:rPr>
      <w:fldChar w:fldCharType="separate"/>
    </w:r>
    <w:r w:rsidR="00F54212">
      <w:rPr>
        <w:rFonts w:cs="Calibri"/>
        <w:noProof/>
        <w:szCs w:val="16"/>
      </w:rPr>
      <w:t>II</w:t>
    </w:r>
    <w:r w:rsidRPr="00AB7C3F">
      <w:rPr>
        <w:rFonts w:cs="Calibri"/>
        <w:szCs w:val="16"/>
      </w:rPr>
      <w:fldChar w:fldCharType="end"/>
    </w:r>
    <w:r w:rsidRPr="00AB7C3F">
      <w:rPr>
        <w:rFonts w:cs="Calibri"/>
        <w:szCs w:val="16"/>
        <w:lang w:val="zh-CN"/>
      </w:rPr>
      <w:t xml:space="preserve"> / </w:t>
    </w:r>
    <w:r w:rsidRPr="00AB7C3F">
      <w:rPr>
        <w:rFonts w:cs="Calibri"/>
        <w:szCs w:val="16"/>
      </w:rPr>
      <w:fldChar w:fldCharType="begin"/>
    </w:r>
    <w:r w:rsidRPr="00AB7C3F">
      <w:rPr>
        <w:rFonts w:cs="Calibri"/>
        <w:szCs w:val="16"/>
      </w:rPr>
      <w:instrText xml:space="preserve"> SECTIONPAGES  \* ROMAN </w:instrText>
    </w:r>
    <w:r w:rsidRPr="00AB7C3F">
      <w:rPr>
        <w:rFonts w:cs="Calibri"/>
        <w:szCs w:val="16"/>
      </w:rPr>
      <w:fldChar w:fldCharType="separate"/>
    </w:r>
    <w:r w:rsidR="00F54212">
      <w:rPr>
        <w:rFonts w:cs="Calibri"/>
        <w:noProof/>
        <w:szCs w:val="16"/>
      </w:rPr>
      <w:t>II</w:t>
    </w:r>
    <w:r w:rsidRPr="00AB7C3F">
      <w:rPr>
        <w:rFonts w:cs="Calibri"/>
        <w:szCs w:val="16"/>
      </w:rPr>
      <w:fldChar w:fldCharType="end"/>
    </w:r>
  </w:p>
  <w:p w14:paraId="69857A20" w14:textId="77777777" w:rsidR="00017DBF" w:rsidRPr="006941BD" w:rsidRDefault="00017DBF" w:rsidP="006941BD">
    <w:pPr>
      <w:pStyle w:val="aa"/>
      <w:framePr w:wrap="auto" w:vAnchor="margin" w:yAlign="inline"/>
      <w:jc w:val="both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2BBC23" w14:textId="77777777" w:rsidR="00017DBF" w:rsidRPr="00C5218D" w:rsidRDefault="00017DBF" w:rsidP="00124D6B">
    <w:pPr>
      <w:pStyle w:val="aa"/>
      <w:framePr w:w="8222" w:h="930" w:hRule="exact" w:wrap="notBeside" w:vAnchor="page" w:hAnchor="page" w:x="1844" w:y="15622"/>
      <w:pBdr>
        <w:top w:val="single" w:sz="4" w:space="1" w:color="auto"/>
      </w:pBdr>
      <w:rPr>
        <w:color w:val="595959"/>
      </w:rPr>
    </w:pPr>
    <w:r w:rsidRPr="00C5218D">
      <w:rPr>
        <w:rFonts w:hint="eastAsia"/>
        <w:color w:val="595959"/>
      </w:rPr>
      <w:t>本文内容涉及</w:t>
    </w:r>
    <w:proofErr w:type="gramStart"/>
    <w:r>
      <w:rPr>
        <w:rFonts w:hint="eastAsia"/>
        <w:color w:val="595959"/>
      </w:rPr>
      <w:t>汇添富基金</w:t>
    </w:r>
    <w:proofErr w:type="gramEnd"/>
    <w:r>
      <w:rPr>
        <w:rFonts w:hint="eastAsia"/>
        <w:color w:val="595959"/>
      </w:rPr>
      <w:t>管理</w:t>
    </w:r>
    <w:r w:rsidRPr="00C5218D">
      <w:rPr>
        <w:rFonts w:hint="eastAsia"/>
        <w:color w:val="595959"/>
      </w:rPr>
      <w:t>股份有限公司商业秘密，未经书面许可，不得以任何形式披露、传播或扩散。</w:t>
    </w:r>
  </w:p>
  <w:p w14:paraId="11DD7C62" w14:textId="77777777" w:rsidR="00017DBF" w:rsidRPr="00C5218D" w:rsidRDefault="00017DBF" w:rsidP="00124D6B">
    <w:pPr>
      <w:pStyle w:val="aa"/>
      <w:framePr w:w="8222" w:h="930" w:hRule="exact" w:wrap="notBeside" w:vAnchor="page" w:hAnchor="page" w:x="1844" w:y="15622"/>
      <w:pBdr>
        <w:top w:val="single" w:sz="4" w:space="1" w:color="auto"/>
      </w:pBdr>
      <w:rPr>
        <w:b/>
        <w:color w:val="595959"/>
      </w:rPr>
    </w:pPr>
    <w:r w:rsidRPr="00C5218D">
      <w:rPr>
        <w:b/>
        <w:color w:val="595959"/>
      </w:rPr>
      <w:t>©</w:t>
    </w:r>
    <w:proofErr w:type="gramStart"/>
    <w:r>
      <w:rPr>
        <w:rFonts w:hint="eastAsia"/>
        <w:b/>
        <w:color w:val="595959"/>
      </w:rPr>
      <w:t>汇添富基金</w:t>
    </w:r>
    <w:proofErr w:type="gramEnd"/>
    <w:r>
      <w:rPr>
        <w:rFonts w:hint="eastAsia"/>
        <w:b/>
        <w:color w:val="595959"/>
      </w:rPr>
      <w:t>管理</w:t>
    </w:r>
    <w:r w:rsidRPr="00C5218D">
      <w:rPr>
        <w:rFonts w:hint="eastAsia"/>
        <w:b/>
        <w:color w:val="595959"/>
      </w:rPr>
      <w:t>股份有限公司，版权所有，不得侵犯。</w:t>
    </w:r>
  </w:p>
  <w:p w14:paraId="78F98434" w14:textId="6EFF34DD" w:rsidR="00017DBF" w:rsidRPr="00C5218D" w:rsidRDefault="00017DBF" w:rsidP="00124D6B">
    <w:pPr>
      <w:pStyle w:val="aa"/>
      <w:framePr w:w="8222" w:h="930" w:hRule="exact" w:wrap="notBeside" w:vAnchor="page" w:hAnchor="page" w:x="1844" w:y="15622"/>
      <w:pBdr>
        <w:top w:val="single" w:sz="4" w:space="1" w:color="auto"/>
      </w:pBdr>
      <w:rPr>
        <w:color w:val="000000"/>
      </w:rPr>
    </w:pPr>
    <w:r w:rsidRPr="00C5218D">
      <w:rPr>
        <w:rFonts w:hint="eastAsia"/>
        <w:color w:val="000000"/>
      </w:rPr>
      <w:t>第</w:t>
    </w:r>
    <w:r w:rsidRPr="00C5218D">
      <w:rPr>
        <w:color w:val="000000"/>
        <w:lang w:val="zh-CN"/>
      </w:rPr>
      <w:t xml:space="preserve"> </w:t>
    </w:r>
    <w:r w:rsidRPr="00C5218D">
      <w:rPr>
        <w:color w:val="000000"/>
      </w:rPr>
      <w:fldChar w:fldCharType="begin"/>
    </w:r>
    <w:r w:rsidRPr="00C5218D">
      <w:rPr>
        <w:color w:val="000000"/>
      </w:rPr>
      <w:instrText>PAGE  \* Arabic  \* MERGEFORMAT</w:instrText>
    </w:r>
    <w:r w:rsidRPr="00C5218D">
      <w:rPr>
        <w:color w:val="000000"/>
      </w:rPr>
      <w:fldChar w:fldCharType="separate"/>
    </w:r>
    <w:r w:rsidR="00F54212" w:rsidRPr="00F54212">
      <w:rPr>
        <w:noProof/>
        <w:color w:val="000000"/>
        <w:lang w:val="zh-CN"/>
      </w:rPr>
      <w:t>19</w:t>
    </w:r>
    <w:r w:rsidRPr="00C5218D">
      <w:rPr>
        <w:color w:val="000000"/>
      </w:rPr>
      <w:fldChar w:fldCharType="end"/>
    </w:r>
    <w:r w:rsidRPr="00C5218D">
      <w:rPr>
        <w:color w:val="000000"/>
        <w:lang w:val="zh-CN"/>
      </w:rPr>
      <w:t xml:space="preserve"> </w:t>
    </w:r>
    <w:r w:rsidRPr="00C5218D">
      <w:rPr>
        <w:rFonts w:hint="eastAsia"/>
        <w:color w:val="000000"/>
        <w:lang w:val="zh-CN"/>
      </w:rPr>
      <w:t>页</w:t>
    </w:r>
    <w:r w:rsidRPr="00C5218D">
      <w:rPr>
        <w:rFonts w:hint="eastAsia"/>
        <w:color w:val="000000"/>
        <w:lang w:val="zh-CN"/>
      </w:rPr>
      <w:t xml:space="preserve">  </w:t>
    </w:r>
    <w:r w:rsidRPr="00C5218D">
      <w:rPr>
        <w:rFonts w:hint="eastAsia"/>
        <w:color w:val="000000"/>
        <w:lang w:val="zh-CN"/>
      </w:rPr>
      <w:t>共</w:t>
    </w:r>
    <w:r w:rsidRPr="00C5218D">
      <w:rPr>
        <w:color w:val="000000"/>
        <w:lang w:val="zh-CN"/>
      </w:rPr>
      <w:t xml:space="preserve"> </w:t>
    </w:r>
    <w:fldSimple w:instr=" SECTIONPAGES   \* MERGEFORMAT ">
      <w:r w:rsidR="00F54212" w:rsidRPr="00F54212">
        <w:rPr>
          <w:noProof/>
          <w:color w:val="000000"/>
        </w:rPr>
        <w:t>39</w:t>
      </w:r>
    </w:fldSimple>
    <w:r w:rsidRPr="00C5218D">
      <w:rPr>
        <w:rFonts w:hint="eastAsia"/>
        <w:color w:val="000000"/>
      </w:rPr>
      <w:t xml:space="preserve"> </w:t>
    </w:r>
    <w:r w:rsidRPr="00C5218D">
      <w:rPr>
        <w:rFonts w:hint="eastAsia"/>
        <w:color w:val="000000"/>
      </w:rPr>
      <w:t>页</w:t>
    </w:r>
  </w:p>
  <w:p w14:paraId="1751BF78" w14:textId="77777777" w:rsidR="00017DBF" w:rsidRPr="002C18A5" w:rsidRDefault="00017DBF" w:rsidP="00EB1AE9">
    <w:pPr>
      <w:pStyle w:val="aa"/>
      <w:framePr w:wrap="auto" w:vAnchor="margin" w:yAlign="inlin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F66721" w14:textId="77777777" w:rsidR="004D5CB7" w:rsidRDefault="004D5CB7" w:rsidP="002C18A5">
      <w:r>
        <w:separator/>
      </w:r>
    </w:p>
  </w:footnote>
  <w:footnote w:type="continuationSeparator" w:id="0">
    <w:p w14:paraId="7DA0D334" w14:textId="77777777" w:rsidR="004D5CB7" w:rsidRDefault="004D5CB7" w:rsidP="002C18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D7C384" w14:textId="77777777" w:rsidR="00017DBF" w:rsidRDefault="00017DBF" w:rsidP="00507061">
    <w:pPr>
      <w:pStyle w:val="a9"/>
      <w:jc w:val="both"/>
    </w:pPr>
    <w:r w:rsidRPr="00912C4E">
      <w:rPr>
        <w:noProof/>
      </w:rPr>
      <w:drawing>
        <wp:inline distT="0" distB="0" distL="0" distR="0" wp14:anchorId="59564815" wp14:editId="5E182E23">
          <wp:extent cx="2390775" cy="390525"/>
          <wp:effectExtent l="0" t="0" r="9525" b="9525"/>
          <wp:docPr id="3" name="图片 3" descr="说明: 汇添富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说明: 汇添富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9077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87E36"/>
    <w:multiLevelType w:val="hybridMultilevel"/>
    <w:tmpl w:val="B6E60D80"/>
    <w:lvl w:ilvl="0" w:tplc="026E71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4B04CB"/>
    <w:multiLevelType w:val="hybridMultilevel"/>
    <w:tmpl w:val="7B0A8BCC"/>
    <w:lvl w:ilvl="0" w:tplc="A3DE2A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6A5736"/>
    <w:multiLevelType w:val="hybridMultilevel"/>
    <w:tmpl w:val="D59C73E8"/>
    <w:lvl w:ilvl="0" w:tplc="E242B9C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0EF5822"/>
    <w:multiLevelType w:val="hybridMultilevel"/>
    <w:tmpl w:val="99D4066C"/>
    <w:lvl w:ilvl="0" w:tplc="AB38364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AB7E70"/>
    <w:multiLevelType w:val="hybridMultilevel"/>
    <w:tmpl w:val="A5427036"/>
    <w:lvl w:ilvl="0" w:tplc="B0CC1D8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520770C"/>
    <w:multiLevelType w:val="hybridMultilevel"/>
    <w:tmpl w:val="298C2882"/>
    <w:lvl w:ilvl="0" w:tplc="CB0890A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C7D6CBB"/>
    <w:multiLevelType w:val="multilevel"/>
    <w:tmpl w:val="20886522"/>
    <w:lvl w:ilvl="0">
      <w:start w:val="1"/>
      <w:numFmt w:val="decimal"/>
      <w:pStyle w:val="1"/>
      <w:lvlText w:val="%1"/>
      <w:lvlJc w:val="left"/>
      <w:pPr>
        <w:ind w:left="2275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284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29" w:hanging="720"/>
      </w:pPr>
      <w:rPr>
        <w:rFonts w:asciiTheme="majorHAnsi" w:hAnsiTheme="majorHAnsi"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>
    <w:nsid w:val="2D060DA7"/>
    <w:multiLevelType w:val="hybridMultilevel"/>
    <w:tmpl w:val="51BC110E"/>
    <w:lvl w:ilvl="0" w:tplc="1A8E24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32604755"/>
    <w:multiLevelType w:val="hybridMultilevel"/>
    <w:tmpl w:val="B96858E6"/>
    <w:lvl w:ilvl="0" w:tplc="AF526E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163AAE"/>
    <w:multiLevelType w:val="hybridMultilevel"/>
    <w:tmpl w:val="BEC2D206"/>
    <w:lvl w:ilvl="0" w:tplc="07861A5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EF2074D"/>
    <w:multiLevelType w:val="hybridMultilevel"/>
    <w:tmpl w:val="4FCA7ABC"/>
    <w:lvl w:ilvl="0" w:tplc="2D8EFA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5243750"/>
    <w:multiLevelType w:val="hybridMultilevel"/>
    <w:tmpl w:val="C82E187A"/>
    <w:lvl w:ilvl="0" w:tplc="F9FCD8B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9C67ABD"/>
    <w:multiLevelType w:val="hybridMultilevel"/>
    <w:tmpl w:val="D93A1F7C"/>
    <w:lvl w:ilvl="0" w:tplc="DE0AC2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1403A20"/>
    <w:multiLevelType w:val="hybridMultilevel"/>
    <w:tmpl w:val="958C9D0A"/>
    <w:lvl w:ilvl="0" w:tplc="F67C8A4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C8D52F5"/>
    <w:multiLevelType w:val="hybridMultilevel"/>
    <w:tmpl w:val="B54A7A92"/>
    <w:lvl w:ilvl="0" w:tplc="E9F04DA8">
      <w:start w:val="1"/>
      <w:numFmt w:val="decimal"/>
      <w:lvlText w:val="%1）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5">
    <w:nsid w:val="60E75A46"/>
    <w:multiLevelType w:val="hybridMultilevel"/>
    <w:tmpl w:val="CB2280A6"/>
    <w:lvl w:ilvl="0" w:tplc="D098FBF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3EA45D2"/>
    <w:multiLevelType w:val="hybridMultilevel"/>
    <w:tmpl w:val="E3F49E0A"/>
    <w:lvl w:ilvl="0" w:tplc="EAB26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68420BF"/>
    <w:multiLevelType w:val="hybridMultilevel"/>
    <w:tmpl w:val="CD7CB68C"/>
    <w:lvl w:ilvl="0" w:tplc="94FA9E0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BFA1BDC"/>
    <w:multiLevelType w:val="hybridMultilevel"/>
    <w:tmpl w:val="B4B28BF6"/>
    <w:lvl w:ilvl="0" w:tplc="C17411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304156"/>
    <w:multiLevelType w:val="hybridMultilevel"/>
    <w:tmpl w:val="4692CA38"/>
    <w:lvl w:ilvl="0" w:tplc="A34C49E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F4E5B74"/>
    <w:multiLevelType w:val="hybridMultilevel"/>
    <w:tmpl w:val="37B2F97C"/>
    <w:lvl w:ilvl="0" w:tplc="CA2A662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6353208"/>
    <w:multiLevelType w:val="hybridMultilevel"/>
    <w:tmpl w:val="8DD4A1DA"/>
    <w:lvl w:ilvl="0" w:tplc="4920A15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76637A67"/>
    <w:multiLevelType w:val="hybridMultilevel"/>
    <w:tmpl w:val="CCE05478"/>
    <w:lvl w:ilvl="0" w:tplc="306A999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8EB2950"/>
    <w:multiLevelType w:val="hybridMultilevel"/>
    <w:tmpl w:val="4B963164"/>
    <w:lvl w:ilvl="0" w:tplc="2DD0D79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BB93065"/>
    <w:multiLevelType w:val="hybridMultilevel"/>
    <w:tmpl w:val="8A14C8C2"/>
    <w:lvl w:ilvl="0" w:tplc="575AA07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1"/>
  </w:num>
  <w:num w:numId="3">
    <w:abstractNumId w:val="14"/>
  </w:num>
  <w:num w:numId="4">
    <w:abstractNumId w:val="9"/>
  </w:num>
  <w:num w:numId="5">
    <w:abstractNumId w:val="5"/>
  </w:num>
  <w:num w:numId="6">
    <w:abstractNumId w:val="24"/>
  </w:num>
  <w:num w:numId="7">
    <w:abstractNumId w:val="0"/>
  </w:num>
  <w:num w:numId="8">
    <w:abstractNumId w:val="13"/>
  </w:num>
  <w:num w:numId="9">
    <w:abstractNumId w:val="7"/>
  </w:num>
  <w:num w:numId="10">
    <w:abstractNumId w:val="23"/>
  </w:num>
  <w:num w:numId="11">
    <w:abstractNumId w:val="10"/>
  </w:num>
  <w:num w:numId="12">
    <w:abstractNumId w:val="8"/>
  </w:num>
  <w:num w:numId="13">
    <w:abstractNumId w:val="3"/>
  </w:num>
  <w:num w:numId="14">
    <w:abstractNumId w:val="21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12"/>
  </w:num>
  <w:num w:numId="18">
    <w:abstractNumId w:val="16"/>
  </w:num>
  <w:num w:numId="19">
    <w:abstractNumId w:val="15"/>
  </w:num>
  <w:num w:numId="20">
    <w:abstractNumId w:val="19"/>
  </w:num>
  <w:num w:numId="21">
    <w:abstractNumId w:val="20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  <w:num w:numId="24">
    <w:abstractNumId w:val="6"/>
  </w:num>
  <w:num w:numId="25">
    <w:abstractNumId w:val="6"/>
  </w:num>
  <w:num w:numId="26">
    <w:abstractNumId w:val="17"/>
  </w:num>
  <w:num w:numId="27">
    <w:abstractNumId w:val="6"/>
  </w:num>
  <w:num w:numId="28">
    <w:abstractNumId w:val="6"/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</w:num>
  <w:num w:numId="33">
    <w:abstractNumId w:val="18"/>
  </w:num>
  <w:num w:numId="34">
    <w:abstractNumId w:val="6"/>
  </w:num>
  <w:num w:numId="35">
    <w:abstractNumId w:val="4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2"/>
  </w:num>
  <w:numIdMacAtCleanup w:val="2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王杰">
    <w15:presenceInfo w15:providerId="AD" w15:userId="S-1-5-21-1482476501-616249376-1801674531-284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8A9"/>
    <w:rsid w:val="00000DA5"/>
    <w:rsid w:val="00000DAC"/>
    <w:rsid w:val="00001256"/>
    <w:rsid w:val="00001C5A"/>
    <w:rsid w:val="00002504"/>
    <w:rsid w:val="00002B5C"/>
    <w:rsid w:val="000036E6"/>
    <w:rsid w:val="00003CBE"/>
    <w:rsid w:val="00004184"/>
    <w:rsid w:val="00004B7C"/>
    <w:rsid w:val="00011CBA"/>
    <w:rsid w:val="00014AEB"/>
    <w:rsid w:val="000155AD"/>
    <w:rsid w:val="00017DBF"/>
    <w:rsid w:val="0002056F"/>
    <w:rsid w:val="00020D5F"/>
    <w:rsid w:val="00022C73"/>
    <w:rsid w:val="000233C5"/>
    <w:rsid w:val="0002527A"/>
    <w:rsid w:val="000252A1"/>
    <w:rsid w:val="00025BC7"/>
    <w:rsid w:val="00026496"/>
    <w:rsid w:val="00026F9D"/>
    <w:rsid w:val="000300A3"/>
    <w:rsid w:val="000301F6"/>
    <w:rsid w:val="00030FA9"/>
    <w:rsid w:val="00031676"/>
    <w:rsid w:val="00035D3A"/>
    <w:rsid w:val="00036A68"/>
    <w:rsid w:val="00036EE4"/>
    <w:rsid w:val="000370F2"/>
    <w:rsid w:val="00037D12"/>
    <w:rsid w:val="00040CCA"/>
    <w:rsid w:val="000412E6"/>
    <w:rsid w:val="000414A4"/>
    <w:rsid w:val="000421E6"/>
    <w:rsid w:val="000426D5"/>
    <w:rsid w:val="000428F8"/>
    <w:rsid w:val="00042E34"/>
    <w:rsid w:val="000430A5"/>
    <w:rsid w:val="0004385A"/>
    <w:rsid w:val="00045672"/>
    <w:rsid w:val="00045FF7"/>
    <w:rsid w:val="00046BA2"/>
    <w:rsid w:val="00050BE7"/>
    <w:rsid w:val="000528AC"/>
    <w:rsid w:val="000533A1"/>
    <w:rsid w:val="00054E6B"/>
    <w:rsid w:val="00055044"/>
    <w:rsid w:val="00063430"/>
    <w:rsid w:val="0006417A"/>
    <w:rsid w:val="00064909"/>
    <w:rsid w:val="00064D77"/>
    <w:rsid w:val="0006537B"/>
    <w:rsid w:val="000662E4"/>
    <w:rsid w:val="000679A8"/>
    <w:rsid w:val="00070B44"/>
    <w:rsid w:val="000743F5"/>
    <w:rsid w:val="00075A72"/>
    <w:rsid w:val="00075D97"/>
    <w:rsid w:val="00075E9C"/>
    <w:rsid w:val="000761ED"/>
    <w:rsid w:val="00076A44"/>
    <w:rsid w:val="00076E58"/>
    <w:rsid w:val="00077378"/>
    <w:rsid w:val="00077518"/>
    <w:rsid w:val="00077A36"/>
    <w:rsid w:val="000812D7"/>
    <w:rsid w:val="00081816"/>
    <w:rsid w:val="000818A0"/>
    <w:rsid w:val="000822B1"/>
    <w:rsid w:val="00082C33"/>
    <w:rsid w:val="00084271"/>
    <w:rsid w:val="00084C53"/>
    <w:rsid w:val="00085E15"/>
    <w:rsid w:val="0009038B"/>
    <w:rsid w:val="00090395"/>
    <w:rsid w:val="0009047E"/>
    <w:rsid w:val="00090E65"/>
    <w:rsid w:val="00091ABC"/>
    <w:rsid w:val="000948CE"/>
    <w:rsid w:val="00097D43"/>
    <w:rsid w:val="000A017A"/>
    <w:rsid w:val="000A128B"/>
    <w:rsid w:val="000A13B0"/>
    <w:rsid w:val="000A3955"/>
    <w:rsid w:val="000A53D7"/>
    <w:rsid w:val="000A7751"/>
    <w:rsid w:val="000A7B1D"/>
    <w:rsid w:val="000B0B65"/>
    <w:rsid w:val="000B0DB8"/>
    <w:rsid w:val="000B19AA"/>
    <w:rsid w:val="000B1A93"/>
    <w:rsid w:val="000B37BD"/>
    <w:rsid w:val="000B433E"/>
    <w:rsid w:val="000B43F8"/>
    <w:rsid w:val="000B5049"/>
    <w:rsid w:val="000B5D60"/>
    <w:rsid w:val="000B6602"/>
    <w:rsid w:val="000C1141"/>
    <w:rsid w:val="000C24D2"/>
    <w:rsid w:val="000C3432"/>
    <w:rsid w:val="000C3485"/>
    <w:rsid w:val="000D346F"/>
    <w:rsid w:val="000D3B34"/>
    <w:rsid w:val="000D6017"/>
    <w:rsid w:val="000D7744"/>
    <w:rsid w:val="000D7BF8"/>
    <w:rsid w:val="000E0760"/>
    <w:rsid w:val="000E08B6"/>
    <w:rsid w:val="000E0BA6"/>
    <w:rsid w:val="000E26C5"/>
    <w:rsid w:val="000E28D0"/>
    <w:rsid w:val="000E336A"/>
    <w:rsid w:val="000E524E"/>
    <w:rsid w:val="000E7A58"/>
    <w:rsid w:val="000F15A7"/>
    <w:rsid w:val="000F2559"/>
    <w:rsid w:val="000F2EF9"/>
    <w:rsid w:val="000F41F7"/>
    <w:rsid w:val="000F5EFF"/>
    <w:rsid w:val="000F63AD"/>
    <w:rsid w:val="000F6DB8"/>
    <w:rsid w:val="000F6F4C"/>
    <w:rsid w:val="000F7F4E"/>
    <w:rsid w:val="000F7FA5"/>
    <w:rsid w:val="00103442"/>
    <w:rsid w:val="0010567F"/>
    <w:rsid w:val="00106A30"/>
    <w:rsid w:val="00107419"/>
    <w:rsid w:val="00111126"/>
    <w:rsid w:val="0011201C"/>
    <w:rsid w:val="00112A9D"/>
    <w:rsid w:val="00114A6A"/>
    <w:rsid w:val="001166D6"/>
    <w:rsid w:val="001228D6"/>
    <w:rsid w:val="00122D2A"/>
    <w:rsid w:val="00123048"/>
    <w:rsid w:val="00124AAD"/>
    <w:rsid w:val="00124D6B"/>
    <w:rsid w:val="001250AB"/>
    <w:rsid w:val="001251A5"/>
    <w:rsid w:val="001256E1"/>
    <w:rsid w:val="00125714"/>
    <w:rsid w:val="00125C7D"/>
    <w:rsid w:val="00130D53"/>
    <w:rsid w:val="00131520"/>
    <w:rsid w:val="00131EDF"/>
    <w:rsid w:val="00133366"/>
    <w:rsid w:val="0013375A"/>
    <w:rsid w:val="00137201"/>
    <w:rsid w:val="00137DD1"/>
    <w:rsid w:val="0014078D"/>
    <w:rsid w:val="001413A3"/>
    <w:rsid w:val="00144772"/>
    <w:rsid w:val="0014588C"/>
    <w:rsid w:val="00147218"/>
    <w:rsid w:val="0014724B"/>
    <w:rsid w:val="001476DC"/>
    <w:rsid w:val="00154DD1"/>
    <w:rsid w:val="00155555"/>
    <w:rsid w:val="00156DB5"/>
    <w:rsid w:val="00160BF5"/>
    <w:rsid w:val="0016101A"/>
    <w:rsid w:val="00161542"/>
    <w:rsid w:val="00161B1D"/>
    <w:rsid w:val="00161CE4"/>
    <w:rsid w:val="00162829"/>
    <w:rsid w:val="0016645A"/>
    <w:rsid w:val="001666D0"/>
    <w:rsid w:val="00173019"/>
    <w:rsid w:val="001740BC"/>
    <w:rsid w:val="0017438D"/>
    <w:rsid w:val="0017636C"/>
    <w:rsid w:val="00176B73"/>
    <w:rsid w:val="00177A0E"/>
    <w:rsid w:val="00177BA3"/>
    <w:rsid w:val="00183C42"/>
    <w:rsid w:val="00184152"/>
    <w:rsid w:val="001848CB"/>
    <w:rsid w:val="00185A23"/>
    <w:rsid w:val="00185CFE"/>
    <w:rsid w:val="00186EE8"/>
    <w:rsid w:val="00187F9E"/>
    <w:rsid w:val="00191A12"/>
    <w:rsid w:val="00193913"/>
    <w:rsid w:val="001942F2"/>
    <w:rsid w:val="00194CEB"/>
    <w:rsid w:val="0019533A"/>
    <w:rsid w:val="00195EAF"/>
    <w:rsid w:val="001967F3"/>
    <w:rsid w:val="001A01E0"/>
    <w:rsid w:val="001A1BF2"/>
    <w:rsid w:val="001A257C"/>
    <w:rsid w:val="001A5E96"/>
    <w:rsid w:val="001B041D"/>
    <w:rsid w:val="001B0D91"/>
    <w:rsid w:val="001B1AF0"/>
    <w:rsid w:val="001B2131"/>
    <w:rsid w:val="001B34D0"/>
    <w:rsid w:val="001B6134"/>
    <w:rsid w:val="001B66C7"/>
    <w:rsid w:val="001B7C63"/>
    <w:rsid w:val="001C053F"/>
    <w:rsid w:val="001C13D5"/>
    <w:rsid w:val="001C1A2F"/>
    <w:rsid w:val="001C5873"/>
    <w:rsid w:val="001C6FA3"/>
    <w:rsid w:val="001D06F0"/>
    <w:rsid w:val="001D0B03"/>
    <w:rsid w:val="001D2B5A"/>
    <w:rsid w:val="001D46E0"/>
    <w:rsid w:val="001D6C5C"/>
    <w:rsid w:val="001D7081"/>
    <w:rsid w:val="001D76D7"/>
    <w:rsid w:val="001E16E3"/>
    <w:rsid w:val="001E2715"/>
    <w:rsid w:val="001E3CC7"/>
    <w:rsid w:val="001E3E1B"/>
    <w:rsid w:val="001E4D0A"/>
    <w:rsid w:val="001E6F26"/>
    <w:rsid w:val="001E7470"/>
    <w:rsid w:val="001E791F"/>
    <w:rsid w:val="001E7B97"/>
    <w:rsid w:val="001F4091"/>
    <w:rsid w:val="001F5E26"/>
    <w:rsid w:val="001F69E9"/>
    <w:rsid w:val="001F77A3"/>
    <w:rsid w:val="00200847"/>
    <w:rsid w:val="00201AA4"/>
    <w:rsid w:val="00203FCC"/>
    <w:rsid w:val="00204DAC"/>
    <w:rsid w:val="00204F8F"/>
    <w:rsid w:val="00207A3A"/>
    <w:rsid w:val="00210E5C"/>
    <w:rsid w:val="00211770"/>
    <w:rsid w:val="00214FCC"/>
    <w:rsid w:val="00215852"/>
    <w:rsid w:val="00215927"/>
    <w:rsid w:val="00215CAF"/>
    <w:rsid w:val="00215D1E"/>
    <w:rsid w:val="00217C68"/>
    <w:rsid w:val="0022079E"/>
    <w:rsid w:val="00221CAF"/>
    <w:rsid w:val="00222EDE"/>
    <w:rsid w:val="00226320"/>
    <w:rsid w:val="002277F8"/>
    <w:rsid w:val="00230937"/>
    <w:rsid w:val="00232456"/>
    <w:rsid w:val="00234CC9"/>
    <w:rsid w:val="0023585D"/>
    <w:rsid w:val="00235BF3"/>
    <w:rsid w:val="0023730F"/>
    <w:rsid w:val="00237467"/>
    <w:rsid w:val="00237758"/>
    <w:rsid w:val="00237965"/>
    <w:rsid w:val="00237BDF"/>
    <w:rsid w:val="002401F4"/>
    <w:rsid w:val="0024183F"/>
    <w:rsid w:val="00241C2F"/>
    <w:rsid w:val="00243045"/>
    <w:rsid w:val="002438F8"/>
    <w:rsid w:val="0024666F"/>
    <w:rsid w:val="00246C33"/>
    <w:rsid w:val="00250276"/>
    <w:rsid w:val="00253B38"/>
    <w:rsid w:val="002558A8"/>
    <w:rsid w:val="00256D18"/>
    <w:rsid w:val="00257469"/>
    <w:rsid w:val="00257A82"/>
    <w:rsid w:val="00257C2A"/>
    <w:rsid w:val="00260913"/>
    <w:rsid w:val="00261F74"/>
    <w:rsid w:val="00263828"/>
    <w:rsid w:val="00264A19"/>
    <w:rsid w:val="002672BF"/>
    <w:rsid w:val="00270314"/>
    <w:rsid w:val="00271697"/>
    <w:rsid w:val="00272449"/>
    <w:rsid w:val="00272D65"/>
    <w:rsid w:val="00274E86"/>
    <w:rsid w:val="00275AFC"/>
    <w:rsid w:val="00276DFD"/>
    <w:rsid w:val="002776A5"/>
    <w:rsid w:val="0028198E"/>
    <w:rsid w:val="00281A64"/>
    <w:rsid w:val="00281F8E"/>
    <w:rsid w:val="002828BC"/>
    <w:rsid w:val="00282A6C"/>
    <w:rsid w:val="00282D12"/>
    <w:rsid w:val="00282E8C"/>
    <w:rsid w:val="0028336F"/>
    <w:rsid w:val="002837EF"/>
    <w:rsid w:val="00284CA1"/>
    <w:rsid w:val="00286C8A"/>
    <w:rsid w:val="00287483"/>
    <w:rsid w:val="0029367E"/>
    <w:rsid w:val="00295623"/>
    <w:rsid w:val="002956B2"/>
    <w:rsid w:val="00296ECA"/>
    <w:rsid w:val="00297B9A"/>
    <w:rsid w:val="002A34D3"/>
    <w:rsid w:val="002A489F"/>
    <w:rsid w:val="002A5F7B"/>
    <w:rsid w:val="002A65AE"/>
    <w:rsid w:val="002A6ADC"/>
    <w:rsid w:val="002A7298"/>
    <w:rsid w:val="002B30F3"/>
    <w:rsid w:val="002B3D23"/>
    <w:rsid w:val="002B476E"/>
    <w:rsid w:val="002B4A84"/>
    <w:rsid w:val="002B5441"/>
    <w:rsid w:val="002C0D35"/>
    <w:rsid w:val="002C0EB7"/>
    <w:rsid w:val="002C1177"/>
    <w:rsid w:val="002C1431"/>
    <w:rsid w:val="002C15CE"/>
    <w:rsid w:val="002C18A5"/>
    <w:rsid w:val="002C37C2"/>
    <w:rsid w:val="002C43EA"/>
    <w:rsid w:val="002C6B03"/>
    <w:rsid w:val="002C765F"/>
    <w:rsid w:val="002D000C"/>
    <w:rsid w:val="002D0356"/>
    <w:rsid w:val="002D1F4D"/>
    <w:rsid w:val="002D20F6"/>
    <w:rsid w:val="002D795B"/>
    <w:rsid w:val="002E011B"/>
    <w:rsid w:val="002E420D"/>
    <w:rsid w:val="002E4C78"/>
    <w:rsid w:val="002E4E23"/>
    <w:rsid w:val="002E61DB"/>
    <w:rsid w:val="002E69B9"/>
    <w:rsid w:val="002F0733"/>
    <w:rsid w:val="002F1789"/>
    <w:rsid w:val="002F2EA6"/>
    <w:rsid w:val="002F4E07"/>
    <w:rsid w:val="002F6A0F"/>
    <w:rsid w:val="002F74A9"/>
    <w:rsid w:val="00302C5F"/>
    <w:rsid w:val="00303EE2"/>
    <w:rsid w:val="00304739"/>
    <w:rsid w:val="003072E2"/>
    <w:rsid w:val="00311134"/>
    <w:rsid w:val="00311517"/>
    <w:rsid w:val="003118D3"/>
    <w:rsid w:val="00312FB6"/>
    <w:rsid w:val="00313C38"/>
    <w:rsid w:val="00313E12"/>
    <w:rsid w:val="00314BF2"/>
    <w:rsid w:val="0031533B"/>
    <w:rsid w:val="00317544"/>
    <w:rsid w:val="0032043D"/>
    <w:rsid w:val="0032266F"/>
    <w:rsid w:val="003230DA"/>
    <w:rsid w:val="00323236"/>
    <w:rsid w:val="00324696"/>
    <w:rsid w:val="00324DC5"/>
    <w:rsid w:val="003257D2"/>
    <w:rsid w:val="00327E19"/>
    <w:rsid w:val="00333475"/>
    <w:rsid w:val="00333E14"/>
    <w:rsid w:val="00334FA1"/>
    <w:rsid w:val="00335F57"/>
    <w:rsid w:val="0033668C"/>
    <w:rsid w:val="00336912"/>
    <w:rsid w:val="00336B80"/>
    <w:rsid w:val="00336F73"/>
    <w:rsid w:val="003377D6"/>
    <w:rsid w:val="00337E5B"/>
    <w:rsid w:val="00340BB0"/>
    <w:rsid w:val="00340FE7"/>
    <w:rsid w:val="00341E71"/>
    <w:rsid w:val="0034458B"/>
    <w:rsid w:val="003448B5"/>
    <w:rsid w:val="0035080A"/>
    <w:rsid w:val="0035117E"/>
    <w:rsid w:val="00351F66"/>
    <w:rsid w:val="00353431"/>
    <w:rsid w:val="003538CE"/>
    <w:rsid w:val="00353BA8"/>
    <w:rsid w:val="00354606"/>
    <w:rsid w:val="0035694E"/>
    <w:rsid w:val="00356E08"/>
    <w:rsid w:val="00357A58"/>
    <w:rsid w:val="00362C42"/>
    <w:rsid w:val="00363E5C"/>
    <w:rsid w:val="00364172"/>
    <w:rsid w:val="003642F0"/>
    <w:rsid w:val="00364437"/>
    <w:rsid w:val="003678AB"/>
    <w:rsid w:val="00367CCE"/>
    <w:rsid w:val="003704E8"/>
    <w:rsid w:val="003713E8"/>
    <w:rsid w:val="003736EF"/>
    <w:rsid w:val="003747B6"/>
    <w:rsid w:val="00374EDE"/>
    <w:rsid w:val="00375077"/>
    <w:rsid w:val="00375121"/>
    <w:rsid w:val="00375189"/>
    <w:rsid w:val="00375321"/>
    <w:rsid w:val="00376237"/>
    <w:rsid w:val="00376B1B"/>
    <w:rsid w:val="003775BF"/>
    <w:rsid w:val="003777D2"/>
    <w:rsid w:val="00380532"/>
    <w:rsid w:val="00386C7A"/>
    <w:rsid w:val="003919AF"/>
    <w:rsid w:val="00391EF4"/>
    <w:rsid w:val="00392B20"/>
    <w:rsid w:val="00395276"/>
    <w:rsid w:val="00395722"/>
    <w:rsid w:val="0039575E"/>
    <w:rsid w:val="0039664A"/>
    <w:rsid w:val="0039678C"/>
    <w:rsid w:val="003975AA"/>
    <w:rsid w:val="0039790B"/>
    <w:rsid w:val="00397912"/>
    <w:rsid w:val="003A0479"/>
    <w:rsid w:val="003A1D2C"/>
    <w:rsid w:val="003A2031"/>
    <w:rsid w:val="003A26AD"/>
    <w:rsid w:val="003A2CD4"/>
    <w:rsid w:val="003A4011"/>
    <w:rsid w:val="003A50D0"/>
    <w:rsid w:val="003A771F"/>
    <w:rsid w:val="003A7864"/>
    <w:rsid w:val="003B1909"/>
    <w:rsid w:val="003B24C0"/>
    <w:rsid w:val="003B28AA"/>
    <w:rsid w:val="003B28CB"/>
    <w:rsid w:val="003B422F"/>
    <w:rsid w:val="003B496F"/>
    <w:rsid w:val="003B571A"/>
    <w:rsid w:val="003B573A"/>
    <w:rsid w:val="003B7D04"/>
    <w:rsid w:val="003C12D7"/>
    <w:rsid w:val="003C2C2E"/>
    <w:rsid w:val="003C67D3"/>
    <w:rsid w:val="003D02C1"/>
    <w:rsid w:val="003D2267"/>
    <w:rsid w:val="003D5F7B"/>
    <w:rsid w:val="003D6191"/>
    <w:rsid w:val="003D77B6"/>
    <w:rsid w:val="003D7EBA"/>
    <w:rsid w:val="003E052E"/>
    <w:rsid w:val="003E113A"/>
    <w:rsid w:val="003E148C"/>
    <w:rsid w:val="003E2275"/>
    <w:rsid w:val="003E2E67"/>
    <w:rsid w:val="003E3C5C"/>
    <w:rsid w:val="003E4E36"/>
    <w:rsid w:val="003E5167"/>
    <w:rsid w:val="003E643C"/>
    <w:rsid w:val="003E654D"/>
    <w:rsid w:val="003F2105"/>
    <w:rsid w:val="003F3296"/>
    <w:rsid w:val="003F32DC"/>
    <w:rsid w:val="003F4C8A"/>
    <w:rsid w:val="003F6974"/>
    <w:rsid w:val="003F7828"/>
    <w:rsid w:val="00402665"/>
    <w:rsid w:val="004029AD"/>
    <w:rsid w:val="00403B0E"/>
    <w:rsid w:val="004041AD"/>
    <w:rsid w:val="00406E6C"/>
    <w:rsid w:val="00407709"/>
    <w:rsid w:val="00410014"/>
    <w:rsid w:val="004113E5"/>
    <w:rsid w:val="00411469"/>
    <w:rsid w:val="0041182F"/>
    <w:rsid w:val="004128A3"/>
    <w:rsid w:val="00413FD7"/>
    <w:rsid w:val="004143FA"/>
    <w:rsid w:val="00415676"/>
    <w:rsid w:val="00416E78"/>
    <w:rsid w:val="0042014F"/>
    <w:rsid w:val="0042071A"/>
    <w:rsid w:val="004207D3"/>
    <w:rsid w:val="00421E09"/>
    <w:rsid w:val="00424A29"/>
    <w:rsid w:val="0042500C"/>
    <w:rsid w:val="00426043"/>
    <w:rsid w:val="0043084D"/>
    <w:rsid w:val="00430D39"/>
    <w:rsid w:val="00433C15"/>
    <w:rsid w:val="00433CDA"/>
    <w:rsid w:val="0043409A"/>
    <w:rsid w:val="00435118"/>
    <w:rsid w:val="004366AA"/>
    <w:rsid w:val="004417C3"/>
    <w:rsid w:val="004431E0"/>
    <w:rsid w:val="004436E2"/>
    <w:rsid w:val="00443BE2"/>
    <w:rsid w:val="004445B2"/>
    <w:rsid w:val="00444F47"/>
    <w:rsid w:val="0044627F"/>
    <w:rsid w:val="00446D56"/>
    <w:rsid w:val="004470EB"/>
    <w:rsid w:val="00447160"/>
    <w:rsid w:val="00450020"/>
    <w:rsid w:val="0045082A"/>
    <w:rsid w:val="004521FE"/>
    <w:rsid w:val="00452A16"/>
    <w:rsid w:val="004538B0"/>
    <w:rsid w:val="004571C4"/>
    <w:rsid w:val="004572BB"/>
    <w:rsid w:val="00460621"/>
    <w:rsid w:val="00460B6A"/>
    <w:rsid w:val="004645D8"/>
    <w:rsid w:val="00465BD9"/>
    <w:rsid w:val="0046662C"/>
    <w:rsid w:val="00471CF3"/>
    <w:rsid w:val="004725EA"/>
    <w:rsid w:val="004726D7"/>
    <w:rsid w:val="00472BF7"/>
    <w:rsid w:val="00473AA2"/>
    <w:rsid w:val="00474E56"/>
    <w:rsid w:val="00477B53"/>
    <w:rsid w:val="00477E0F"/>
    <w:rsid w:val="00480220"/>
    <w:rsid w:val="00481079"/>
    <w:rsid w:val="0048437D"/>
    <w:rsid w:val="0048492A"/>
    <w:rsid w:val="00484EFE"/>
    <w:rsid w:val="00485CAD"/>
    <w:rsid w:val="00486326"/>
    <w:rsid w:val="004867F0"/>
    <w:rsid w:val="00490431"/>
    <w:rsid w:val="00490B10"/>
    <w:rsid w:val="004912CF"/>
    <w:rsid w:val="00491B00"/>
    <w:rsid w:val="00491CFD"/>
    <w:rsid w:val="004935A9"/>
    <w:rsid w:val="004939F8"/>
    <w:rsid w:val="00494B8D"/>
    <w:rsid w:val="0049559C"/>
    <w:rsid w:val="0049577E"/>
    <w:rsid w:val="00496D07"/>
    <w:rsid w:val="004977D1"/>
    <w:rsid w:val="00497A11"/>
    <w:rsid w:val="004A1511"/>
    <w:rsid w:val="004A20D3"/>
    <w:rsid w:val="004A4AA2"/>
    <w:rsid w:val="004A4F55"/>
    <w:rsid w:val="004A6227"/>
    <w:rsid w:val="004A7076"/>
    <w:rsid w:val="004A7AED"/>
    <w:rsid w:val="004B033D"/>
    <w:rsid w:val="004B099B"/>
    <w:rsid w:val="004B0BDF"/>
    <w:rsid w:val="004B2194"/>
    <w:rsid w:val="004B3446"/>
    <w:rsid w:val="004B4092"/>
    <w:rsid w:val="004B4C90"/>
    <w:rsid w:val="004B5253"/>
    <w:rsid w:val="004B6124"/>
    <w:rsid w:val="004B6F7C"/>
    <w:rsid w:val="004B70A8"/>
    <w:rsid w:val="004C19E8"/>
    <w:rsid w:val="004C1B4E"/>
    <w:rsid w:val="004C1CC1"/>
    <w:rsid w:val="004C1EE8"/>
    <w:rsid w:val="004C2C3F"/>
    <w:rsid w:val="004C3E64"/>
    <w:rsid w:val="004C4100"/>
    <w:rsid w:val="004C45E3"/>
    <w:rsid w:val="004C48A2"/>
    <w:rsid w:val="004C5123"/>
    <w:rsid w:val="004C6E54"/>
    <w:rsid w:val="004C7171"/>
    <w:rsid w:val="004D1442"/>
    <w:rsid w:val="004D14A6"/>
    <w:rsid w:val="004D2344"/>
    <w:rsid w:val="004D2C4B"/>
    <w:rsid w:val="004D48B5"/>
    <w:rsid w:val="004D5CB7"/>
    <w:rsid w:val="004D6F2E"/>
    <w:rsid w:val="004E022E"/>
    <w:rsid w:val="004E1130"/>
    <w:rsid w:val="004E2153"/>
    <w:rsid w:val="004E2DF4"/>
    <w:rsid w:val="004E301F"/>
    <w:rsid w:val="004E43E8"/>
    <w:rsid w:val="004E69DF"/>
    <w:rsid w:val="004E6D01"/>
    <w:rsid w:val="004E7432"/>
    <w:rsid w:val="004E7A39"/>
    <w:rsid w:val="004F0275"/>
    <w:rsid w:val="004F0EA5"/>
    <w:rsid w:val="004F0EB6"/>
    <w:rsid w:val="004F18C7"/>
    <w:rsid w:val="004F2405"/>
    <w:rsid w:val="004F2C6D"/>
    <w:rsid w:val="004F321C"/>
    <w:rsid w:val="004F40A2"/>
    <w:rsid w:val="004F4F18"/>
    <w:rsid w:val="004F56D8"/>
    <w:rsid w:val="004F5975"/>
    <w:rsid w:val="004F5B44"/>
    <w:rsid w:val="004F7712"/>
    <w:rsid w:val="005003B2"/>
    <w:rsid w:val="005003FA"/>
    <w:rsid w:val="0050086D"/>
    <w:rsid w:val="00500AB0"/>
    <w:rsid w:val="00502872"/>
    <w:rsid w:val="00502CDE"/>
    <w:rsid w:val="00503795"/>
    <w:rsid w:val="00504674"/>
    <w:rsid w:val="00505DD3"/>
    <w:rsid w:val="005063FA"/>
    <w:rsid w:val="00507061"/>
    <w:rsid w:val="00507FD4"/>
    <w:rsid w:val="00510E0F"/>
    <w:rsid w:val="00511D19"/>
    <w:rsid w:val="00512F91"/>
    <w:rsid w:val="0051305B"/>
    <w:rsid w:val="005132E1"/>
    <w:rsid w:val="00516E90"/>
    <w:rsid w:val="00516F9D"/>
    <w:rsid w:val="005174EB"/>
    <w:rsid w:val="00520230"/>
    <w:rsid w:val="00522F4B"/>
    <w:rsid w:val="00523164"/>
    <w:rsid w:val="00523EDC"/>
    <w:rsid w:val="00524090"/>
    <w:rsid w:val="005248F0"/>
    <w:rsid w:val="00525228"/>
    <w:rsid w:val="005351ED"/>
    <w:rsid w:val="00535B66"/>
    <w:rsid w:val="005367B8"/>
    <w:rsid w:val="00537042"/>
    <w:rsid w:val="005378FC"/>
    <w:rsid w:val="00537C82"/>
    <w:rsid w:val="00537CBE"/>
    <w:rsid w:val="00540AFE"/>
    <w:rsid w:val="00541152"/>
    <w:rsid w:val="00542995"/>
    <w:rsid w:val="00542D15"/>
    <w:rsid w:val="00542D60"/>
    <w:rsid w:val="00544DD9"/>
    <w:rsid w:val="005467BB"/>
    <w:rsid w:val="00550402"/>
    <w:rsid w:val="0055136D"/>
    <w:rsid w:val="00555F67"/>
    <w:rsid w:val="00556159"/>
    <w:rsid w:val="005568AC"/>
    <w:rsid w:val="0055707A"/>
    <w:rsid w:val="00560187"/>
    <w:rsid w:val="0056386F"/>
    <w:rsid w:val="00564572"/>
    <w:rsid w:val="0056476B"/>
    <w:rsid w:val="005679DC"/>
    <w:rsid w:val="00571A2F"/>
    <w:rsid w:val="00572BD8"/>
    <w:rsid w:val="00573287"/>
    <w:rsid w:val="00574168"/>
    <w:rsid w:val="00574E23"/>
    <w:rsid w:val="00575C0C"/>
    <w:rsid w:val="00575FFE"/>
    <w:rsid w:val="00576B07"/>
    <w:rsid w:val="00577158"/>
    <w:rsid w:val="00577EB0"/>
    <w:rsid w:val="00580CD3"/>
    <w:rsid w:val="0058138F"/>
    <w:rsid w:val="00581559"/>
    <w:rsid w:val="0058216B"/>
    <w:rsid w:val="00583D06"/>
    <w:rsid w:val="00584115"/>
    <w:rsid w:val="00586B62"/>
    <w:rsid w:val="00586DFB"/>
    <w:rsid w:val="00587135"/>
    <w:rsid w:val="00587AFD"/>
    <w:rsid w:val="00593986"/>
    <w:rsid w:val="00594CEE"/>
    <w:rsid w:val="005A0193"/>
    <w:rsid w:val="005A0531"/>
    <w:rsid w:val="005A1B67"/>
    <w:rsid w:val="005A2687"/>
    <w:rsid w:val="005A26F0"/>
    <w:rsid w:val="005A32EE"/>
    <w:rsid w:val="005A3CAF"/>
    <w:rsid w:val="005A418C"/>
    <w:rsid w:val="005A43E7"/>
    <w:rsid w:val="005A5673"/>
    <w:rsid w:val="005A5A67"/>
    <w:rsid w:val="005A5C30"/>
    <w:rsid w:val="005A6C5E"/>
    <w:rsid w:val="005A756E"/>
    <w:rsid w:val="005B29FC"/>
    <w:rsid w:val="005B30A7"/>
    <w:rsid w:val="005B72C6"/>
    <w:rsid w:val="005C074A"/>
    <w:rsid w:val="005C285C"/>
    <w:rsid w:val="005C294E"/>
    <w:rsid w:val="005C434B"/>
    <w:rsid w:val="005C52D2"/>
    <w:rsid w:val="005C56E1"/>
    <w:rsid w:val="005D128A"/>
    <w:rsid w:val="005D18BE"/>
    <w:rsid w:val="005D321B"/>
    <w:rsid w:val="005D6A59"/>
    <w:rsid w:val="005D6F93"/>
    <w:rsid w:val="005E182C"/>
    <w:rsid w:val="005E2FD5"/>
    <w:rsid w:val="005E41C2"/>
    <w:rsid w:val="005E525C"/>
    <w:rsid w:val="005E5379"/>
    <w:rsid w:val="005E60CA"/>
    <w:rsid w:val="005F0247"/>
    <w:rsid w:val="005F033E"/>
    <w:rsid w:val="005F1FF6"/>
    <w:rsid w:val="005F31E6"/>
    <w:rsid w:val="005F491F"/>
    <w:rsid w:val="005F54F5"/>
    <w:rsid w:val="005F5E4F"/>
    <w:rsid w:val="005F6482"/>
    <w:rsid w:val="00601512"/>
    <w:rsid w:val="00602036"/>
    <w:rsid w:val="00603A2E"/>
    <w:rsid w:val="00605C93"/>
    <w:rsid w:val="006069C0"/>
    <w:rsid w:val="00606B87"/>
    <w:rsid w:val="0060718B"/>
    <w:rsid w:val="00607CC9"/>
    <w:rsid w:val="00610531"/>
    <w:rsid w:val="00610FC8"/>
    <w:rsid w:val="006127DC"/>
    <w:rsid w:val="00613841"/>
    <w:rsid w:val="00616648"/>
    <w:rsid w:val="00616AB8"/>
    <w:rsid w:val="00617391"/>
    <w:rsid w:val="00617A6C"/>
    <w:rsid w:val="006201EF"/>
    <w:rsid w:val="0062169E"/>
    <w:rsid w:val="00622B7A"/>
    <w:rsid w:val="00622D14"/>
    <w:rsid w:val="00625BAF"/>
    <w:rsid w:val="00626DE8"/>
    <w:rsid w:val="00626E4F"/>
    <w:rsid w:val="00630843"/>
    <w:rsid w:val="00630A59"/>
    <w:rsid w:val="0063128A"/>
    <w:rsid w:val="0063226D"/>
    <w:rsid w:val="00634687"/>
    <w:rsid w:val="006369C9"/>
    <w:rsid w:val="006370CB"/>
    <w:rsid w:val="00637380"/>
    <w:rsid w:val="00637ABE"/>
    <w:rsid w:val="00637BC0"/>
    <w:rsid w:val="00637F6D"/>
    <w:rsid w:val="0064396F"/>
    <w:rsid w:val="00644365"/>
    <w:rsid w:val="006504AC"/>
    <w:rsid w:val="00650C57"/>
    <w:rsid w:val="0065164A"/>
    <w:rsid w:val="006518F0"/>
    <w:rsid w:val="006520CC"/>
    <w:rsid w:val="0065264B"/>
    <w:rsid w:val="00656277"/>
    <w:rsid w:val="00657102"/>
    <w:rsid w:val="006609DD"/>
    <w:rsid w:val="00661410"/>
    <w:rsid w:val="0066285A"/>
    <w:rsid w:val="00663031"/>
    <w:rsid w:val="00663447"/>
    <w:rsid w:val="00664A3F"/>
    <w:rsid w:val="00664F5C"/>
    <w:rsid w:val="006656CE"/>
    <w:rsid w:val="006668FF"/>
    <w:rsid w:val="0067073C"/>
    <w:rsid w:val="00670AD9"/>
    <w:rsid w:val="00671FFE"/>
    <w:rsid w:val="00672F77"/>
    <w:rsid w:val="0067453F"/>
    <w:rsid w:val="00675B0B"/>
    <w:rsid w:val="00677AC6"/>
    <w:rsid w:val="00677E0A"/>
    <w:rsid w:val="00680B54"/>
    <w:rsid w:val="00681B00"/>
    <w:rsid w:val="00682579"/>
    <w:rsid w:val="00682BA9"/>
    <w:rsid w:val="00682FD1"/>
    <w:rsid w:val="006847AA"/>
    <w:rsid w:val="00684836"/>
    <w:rsid w:val="00685557"/>
    <w:rsid w:val="00686354"/>
    <w:rsid w:val="006879C8"/>
    <w:rsid w:val="00692E49"/>
    <w:rsid w:val="00693ABF"/>
    <w:rsid w:val="006941BD"/>
    <w:rsid w:val="00694AAF"/>
    <w:rsid w:val="00694CC1"/>
    <w:rsid w:val="0069541F"/>
    <w:rsid w:val="006960CE"/>
    <w:rsid w:val="006970F5"/>
    <w:rsid w:val="0069791B"/>
    <w:rsid w:val="006A0C84"/>
    <w:rsid w:val="006A1A03"/>
    <w:rsid w:val="006A2559"/>
    <w:rsid w:val="006A2826"/>
    <w:rsid w:val="006A4814"/>
    <w:rsid w:val="006A4848"/>
    <w:rsid w:val="006A514C"/>
    <w:rsid w:val="006A76CB"/>
    <w:rsid w:val="006B0D41"/>
    <w:rsid w:val="006B2B14"/>
    <w:rsid w:val="006B462C"/>
    <w:rsid w:val="006B4B1C"/>
    <w:rsid w:val="006C1657"/>
    <w:rsid w:val="006C1EE7"/>
    <w:rsid w:val="006C32A4"/>
    <w:rsid w:val="006C48CB"/>
    <w:rsid w:val="006D4731"/>
    <w:rsid w:val="006D61BD"/>
    <w:rsid w:val="006D6C8E"/>
    <w:rsid w:val="006D78B3"/>
    <w:rsid w:val="006E0CF9"/>
    <w:rsid w:val="006E102C"/>
    <w:rsid w:val="006E38BC"/>
    <w:rsid w:val="006E4C36"/>
    <w:rsid w:val="006E63AD"/>
    <w:rsid w:val="006E6708"/>
    <w:rsid w:val="006E6C27"/>
    <w:rsid w:val="006F3F06"/>
    <w:rsid w:val="006F4E26"/>
    <w:rsid w:val="006F6B10"/>
    <w:rsid w:val="006F7955"/>
    <w:rsid w:val="006F7ADF"/>
    <w:rsid w:val="007009F8"/>
    <w:rsid w:val="00703373"/>
    <w:rsid w:val="00703B03"/>
    <w:rsid w:val="00706700"/>
    <w:rsid w:val="00706B28"/>
    <w:rsid w:val="007071E8"/>
    <w:rsid w:val="0070740A"/>
    <w:rsid w:val="007078B3"/>
    <w:rsid w:val="007079F7"/>
    <w:rsid w:val="00710A19"/>
    <w:rsid w:val="00710C51"/>
    <w:rsid w:val="00713D37"/>
    <w:rsid w:val="00714FED"/>
    <w:rsid w:val="00715AB4"/>
    <w:rsid w:val="00717BF7"/>
    <w:rsid w:val="0072039A"/>
    <w:rsid w:val="007205BF"/>
    <w:rsid w:val="00720EFB"/>
    <w:rsid w:val="00722676"/>
    <w:rsid w:val="00723532"/>
    <w:rsid w:val="0072473B"/>
    <w:rsid w:val="00726639"/>
    <w:rsid w:val="00727536"/>
    <w:rsid w:val="00732D02"/>
    <w:rsid w:val="00732EE4"/>
    <w:rsid w:val="00733324"/>
    <w:rsid w:val="0073405A"/>
    <w:rsid w:val="007347F2"/>
    <w:rsid w:val="00735966"/>
    <w:rsid w:val="00736B40"/>
    <w:rsid w:val="00741F15"/>
    <w:rsid w:val="007428E5"/>
    <w:rsid w:val="00742C32"/>
    <w:rsid w:val="00743076"/>
    <w:rsid w:val="00746EA0"/>
    <w:rsid w:val="007472F7"/>
    <w:rsid w:val="00750144"/>
    <w:rsid w:val="00751365"/>
    <w:rsid w:val="00753421"/>
    <w:rsid w:val="0075417F"/>
    <w:rsid w:val="00755D06"/>
    <w:rsid w:val="0075628F"/>
    <w:rsid w:val="007568E6"/>
    <w:rsid w:val="0076000E"/>
    <w:rsid w:val="00760503"/>
    <w:rsid w:val="007626B2"/>
    <w:rsid w:val="00763207"/>
    <w:rsid w:val="00763467"/>
    <w:rsid w:val="00765A25"/>
    <w:rsid w:val="00767F5C"/>
    <w:rsid w:val="007706E3"/>
    <w:rsid w:val="007713DC"/>
    <w:rsid w:val="00772338"/>
    <w:rsid w:val="00773E33"/>
    <w:rsid w:val="00775641"/>
    <w:rsid w:val="007779EC"/>
    <w:rsid w:val="00781B54"/>
    <w:rsid w:val="00781CE8"/>
    <w:rsid w:val="00785BD6"/>
    <w:rsid w:val="00786CC3"/>
    <w:rsid w:val="00791B26"/>
    <w:rsid w:val="00794B33"/>
    <w:rsid w:val="0079512D"/>
    <w:rsid w:val="007969ED"/>
    <w:rsid w:val="00796E52"/>
    <w:rsid w:val="007A0D96"/>
    <w:rsid w:val="007A1472"/>
    <w:rsid w:val="007A162C"/>
    <w:rsid w:val="007A3EB9"/>
    <w:rsid w:val="007A76B3"/>
    <w:rsid w:val="007B06DF"/>
    <w:rsid w:val="007B26F3"/>
    <w:rsid w:val="007B3453"/>
    <w:rsid w:val="007B42A9"/>
    <w:rsid w:val="007B4595"/>
    <w:rsid w:val="007B4951"/>
    <w:rsid w:val="007B5728"/>
    <w:rsid w:val="007B61F3"/>
    <w:rsid w:val="007B78CB"/>
    <w:rsid w:val="007C0839"/>
    <w:rsid w:val="007C19B0"/>
    <w:rsid w:val="007C2910"/>
    <w:rsid w:val="007C41AC"/>
    <w:rsid w:val="007C51E7"/>
    <w:rsid w:val="007C6182"/>
    <w:rsid w:val="007C6A95"/>
    <w:rsid w:val="007D26E3"/>
    <w:rsid w:val="007D4102"/>
    <w:rsid w:val="007D4159"/>
    <w:rsid w:val="007D4805"/>
    <w:rsid w:val="007D50B7"/>
    <w:rsid w:val="007D7BA0"/>
    <w:rsid w:val="007E1347"/>
    <w:rsid w:val="007E2DBB"/>
    <w:rsid w:val="007E4567"/>
    <w:rsid w:val="007E49A8"/>
    <w:rsid w:val="007E4BE3"/>
    <w:rsid w:val="007E50EF"/>
    <w:rsid w:val="007E735A"/>
    <w:rsid w:val="007E7A68"/>
    <w:rsid w:val="007F0BAD"/>
    <w:rsid w:val="007F235A"/>
    <w:rsid w:val="007F70C0"/>
    <w:rsid w:val="008004C5"/>
    <w:rsid w:val="008017D8"/>
    <w:rsid w:val="00801E60"/>
    <w:rsid w:val="00801EE9"/>
    <w:rsid w:val="00802208"/>
    <w:rsid w:val="008033BB"/>
    <w:rsid w:val="008041CE"/>
    <w:rsid w:val="008044EA"/>
    <w:rsid w:val="008054E2"/>
    <w:rsid w:val="00807866"/>
    <w:rsid w:val="0081262A"/>
    <w:rsid w:val="00813328"/>
    <w:rsid w:val="00815772"/>
    <w:rsid w:val="00816EDF"/>
    <w:rsid w:val="0082041C"/>
    <w:rsid w:val="00821349"/>
    <w:rsid w:val="00821A5D"/>
    <w:rsid w:val="00821CA0"/>
    <w:rsid w:val="00821F19"/>
    <w:rsid w:val="008229FE"/>
    <w:rsid w:val="00825C6D"/>
    <w:rsid w:val="00825FFB"/>
    <w:rsid w:val="0082731F"/>
    <w:rsid w:val="00830898"/>
    <w:rsid w:val="00830F57"/>
    <w:rsid w:val="00832163"/>
    <w:rsid w:val="00832B57"/>
    <w:rsid w:val="00833F03"/>
    <w:rsid w:val="0083415A"/>
    <w:rsid w:val="00834C07"/>
    <w:rsid w:val="00835390"/>
    <w:rsid w:val="0083573C"/>
    <w:rsid w:val="00836376"/>
    <w:rsid w:val="0084345C"/>
    <w:rsid w:val="0084346D"/>
    <w:rsid w:val="00846A39"/>
    <w:rsid w:val="00847043"/>
    <w:rsid w:val="00850841"/>
    <w:rsid w:val="008523A6"/>
    <w:rsid w:val="00854D94"/>
    <w:rsid w:val="00862650"/>
    <w:rsid w:val="00862E42"/>
    <w:rsid w:val="00863AF6"/>
    <w:rsid w:val="00863F7B"/>
    <w:rsid w:val="008646C9"/>
    <w:rsid w:val="0087169A"/>
    <w:rsid w:val="00875613"/>
    <w:rsid w:val="008758A8"/>
    <w:rsid w:val="00881D0C"/>
    <w:rsid w:val="00883376"/>
    <w:rsid w:val="0088439E"/>
    <w:rsid w:val="008866BF"/>
    <w:rsid w:val="00887B0F"/>
    <w:rsid w:val="00891190"/>
    <w:rsid w:val="00893673"/>
    <w:rsid w:val="0089481D"/>
    <w:rsid w:val="00894934"/>
    <w:rsid w:val="00896790"/>
    <w:rsid w:val="008A1E51"/>
    <w:rsid w:val="008A55A5"/>
    <w:rsid w:val="008A6BBF"/>
    <w:rsid w:val="008B0C9F"/>
    <w:rsid w:val="008B10DB"/>
    <w:rsid w:val="008B1B67"/>
    <w:rsid w:val="008B20B0"/>
    <w:rsid w:val="008C21E1"/>
    <w:rsid w:val="008C28F3"/>
    <w:rsid w:val="008C297C"/>
    <w:rsid w:val="008C2BED"/>
    <w:rsid w:val="008C3558"/>
    <w:rsid w:val="008C3D9D"/>
    <w:rsid w:val="008C6168"/>
    <w:rsid w:val="008C6515"/>
    <w:rsid w:val="008D0049"/>
    <w:rsid w:val="008D14BF"/>
    <w:rsid w:val="008D2109"/>
    <w:rsid w:val="008D3754"/>
    <w:rsid w:val="008D55AD"/>
    <w:rsid w:val="008D55DF"/>
    <w:rsid w:val="008D5AD1"/>
    <w:rsid w:val="008D78C5"/>
    <w:rsid w:val="008E007D"/>
    <w:rsid w:val="008E0822"/>
    <w:rsid w:val="008E1BD2"/>
    <w:rsid w:val="008E2A36"/>
    <w:rsid w:val="008E4489"/>
    <w:rsid w:val="008E4969"/>
    <w:rsid w:val="008E65FA"/>
    <w:rsid w:val="008E66F7"/>
    <w:rsid w:val="008F455B"/>
    <w:rsid w:val="008F5AB2"/>
    <w:rsid w:val="008F7ADA"/>
    <w:rsid w:val="008F7FF0"/>
    <w:rsid w:val="00900CEB"/>
    <w:rsid w:val="00901444"/>
    <w:rsid w:val="00901CDB"/>
    <w:rsid w:val="00902619"/>
    <w:rsid w:val="00904942"/>
    <w:rsid w:val="00904D14"/>
    <w:rsid w:val="009065A8"/>
    <w:rsid w:val="009071C4"/>
    <w:rsid w:val="009112AE"/>
    <w:rsid w:val="009129D8"/>
    <w:rsid w:val="00912B25"/>
    <w:rsid w:val="00913537"/>
    <w:rsid w:val="00913DA2"/>
    <w:rsid w:val="00914D8A"/>
    <w:rsid w:val="00916814"/>
    <w:rsid w:val="009175BB"/>
    <w:rsid w:val="00917FAE"/>
    <w:rsid w:val="00920B56"/>
    <w:rsid w:val="0092297F"/>
    <w:rsid w:val="00923303"/>
    <w:rsid w:val="00923E44"/>
    <w:rsid w:val="009252A2"/>
    <w:rsid w:val="009255B1"/>
    <w:rsid w:val="00925FD8"/>
    <w:rsid w:val="00926A15"/>
    <w:rsid w:val="00926F69"/>
    <w:rsid w:val="00927DAC"/>
    <w:rsid w:val="009318F3"/>
    <w:rsid w:val="00931914"/>
    <w:rsid w:val="009319D2"/>
    <w:rsid w:val="00932D47"/>
    <w:rsid w:val="009330CA"/>
    <w:rsid w:val="00933A90"/>
    <w:rsid w:val="00936F0E"/>
    <w:rsid w:val="00940623"/>
    <w:rsid w:val="00940CB0"/>
    <w:rsid w:val="0094175B"/>
    <w:rsid w:val="0094234F"/>
    <w:rsid w:val="00942FF7"/>
    <w:rsid w:val="00943227"/>
    <w:rsid w:val="00944013"/>
    <w:rsid w:val="00944FEA"/>
    <w:rsid w:val="00945070"/>
    <w:rsid w:val="00946A18"/>
    <w:rsid w:val="00946F45"/>
    <w:rsid w:val="0094771E"/>
    <w:rsid w:val="00947D33"/>
    <w:rsid w:val="00950E23"/>
    <w:rsid w:val="00952E74"/>
    <w:rsid w:val="00954470"/>
    <w:rsid w:val="00955045"/>
    <w:rsid w:val="00955B7E"/>
    <w:rsid w:val="0095764A"/>
    <w:rsid w:val="009600E4"/>
    <w:rsid w:val="00961694"/>
    <w:rsid w:val="00961789"/>
    <w:rsid w:val="00961855"/>
    <w:rsid w:val="00962389"/>
    <w:rsid w:val="00962702"/>
    <w:rsid w:val="00962BED"/>
    <w:rsid w:val="009638AB"/>
    <w:rsid w:val="00964BA6"/>
    <w:rsid w:val="00964D8F"/>
    <w:rsid w:val="009652C3"/>
    <w:rsid w:val="00965E7D"/>
    <w:rsid w:val="00971964"/>
    <w:rsid w:val="00971A44"/>
    <w:rsid w:val="00971F7C"/>
    <w:rsid w:val="009745FB"/>
    <w:rsid w:val="009749A4"/>
    <w:rsid w:val="00975328"/>
    <w:rsid w:val="00975F26"/>
    <w:rsid w:val="00980EFA"/>
    <w:rsid w:val="00981C81"/>
    <w:rsid w:val="0098698F"/>
    <w:rsid w:val="0099559A"/>
    <w:rsid w:val="0099658E"/>
    <w:rsid w:val="00996DA7"/>
    <w:rsid w:val="00997409"/>
    <w:rsid w:val="00997E65"/>
    <w:rsid w:val="009A0FBD"/>
    <w:rsid w:val="009A2364"/>
    <w:rsid w:val="009A3093"/>
    <w:rsid w:val="009A3819"/>
    <w:rsid w:val="009A6031"/>
    <w:rsid w:val="009B10A4"/>
    <w:rsid w:val="009B13E4"/>
    <w:rsid w:val="009B2861"/>
    <w:rsid w:val="009B3640"/>
    <w:rsid w:val="009B3D57"/>
    <w:rsid w:val="009B41E2"/>
    <w:rsid w:val="009B44B1"/>
    <w:rsid w:val="009B462F"/>
    <w:rsid w:val="009B47EB"/>
    <w:rsid w:val="009B565D"/>
    <w:rsid w:val="009B5A46"/>
    <w:rsid w:val="009C0AC0"/>
    <w:rsid w:val="009C2C97"/>
    <w:rsid w:val="009C3108"/>
    <w:rsid w:val="009C3538"/>
    <w:rsid w:val="009C359C"/>
    <w:rsid w:val="009C583C"/>
    <w:rsid w:val="009C5A4D"/>
    <w:rsid w:val="009D062A"/>
    <w:rsid w:val="009D2C31"/>
    <w:rsid w:val="009E0188"/>
    <w:rsid w:val="009E2574"/>
    <w:rsid w:val="009E44B9"/>
    <w:rsid w:val="009E488B"/>
    <w:rsid w:val="009E4B53"/>
    <w:rsid w:val="009F2052"/>
    <w:rsid w:val="009F440F"/>
    <w:rsid w:val="009F67FF"/>
    <w:rsid w:val="009F72A5"/>
    <w:rsid w:val="00A00067"/>
    <w:rsid w:val="00A008EA"/>
    <w:rsid w:val="00A018F5"/>
    <w:rsid w:val="00A02810"/>
    <w:rsid w:val="00A0288F"/>
    <w:rsid w:val="00A04E41"/>
    <w:rsid w:val="00A07E72"/>
    <w:rsid w:val="00A10608"/>
    <w:rsid w:val="00A1072B"/>
    <w:rsid w:val="00A11246"/>
    <w:rsid w:val="00A12109"/>
    <w:rsid w:val="00A14628"/>
    <w:rsid w:val="00A14832"/>
    <w:rsid w:val="00A14D14"/>
    <w:rsid w:val="00A17A84"/>
    <w:rsid w:val="00A17F49"/>
    <w:rsid w:val="00A208BA"/>
    <w:rsid w:val="00A20F56"/>
    <w:rsid w:val="00A21863"/>
    <w:rsid w:val="00A23C54"/>
    <w:rsid w:val="00A24161"/>
    <w:rsid w:val="00A25B89"/>
    <w:rsid w:val="00A26264"/>
    <w:rsid w:val="00A2640E"/>
    <w:rsid w:val="00A26B38"/>
    <w:rsid w:val="00A27A9D"/>
    <w:rsid w:val="00A305A3"/>
    <w:rsid w:val="00A305B4"/>
    <w:rsid w:val="00A30D4B"/>
    <w:rsid w:val="00A32B85"/>
    <w:rsid w:val="00A338F2"/>
    <w:rsid w:val="00A35E37"/>
    <w:rsid w:val="00A3669E"/>
    <w:rsid w:val="00A36F3C"/>
    <w:rsid w:val="00A41D1A"/>
    <w:rsid w:val="00A43F42"/>
    <w:rsid w:val="00A446FF"/>
    <w:rsid w:val="00A45792"/>
    <w:rsid w:val="00A472E1"/>
    <w:rsid w:val="00A522CA"/>
    <w:rsid w:val="00A539CF"/>
    <w:rsid w:val="00A5552A"/>
    <w:rsid w:val="00A5565C"/>
    <w:rsid w:val="00A57027"/>
    <w:rsid w:val="00A57035"/>
    <w:rsid w:val="00A619EA"/>
    <w:rsid w:val="00A62037"/>
    <w:rsid w:val="00A6213B"/>
    <w:rsid w:val="00A62C53"/>
    <w:rsid w:val="00A652BA"/>
    <w:rsid w:val="00A664BE"/>
    <w:rsid w:val="00A66F75"/>
    <w:rsid w:val="00A671D7"/>
    <w:rsid w:val="00A67206"/>
    <w:rsid w:val="00A7192E"/>
    <w:rsid w:val="00A71D39"/>
    <w:rsid w:val="00A73299"/>
    <w:rsid w:val="00A733D5"/>
    <w:rsid w:val="00A74683"/>
    <w:rsid w:val="00A75355"/>
    <w:rsid w:val="00A758CA"/>
    <w:rsid w:val="00A76438"/>
    <w:rsid w:val="00A766FD"/>
    <w:rsid w:val="00A77FF8"/>
    <w:rsid w:val="00A80A2D"/>
    <w:rsid w:val="00A814F8"/>
    <w:rsid w:val="00A81C6F"/>
    <w:rsid w:val="00A81D42"/>
    <w:rsid w:val="00A86741"/>
    <w:rsid w:val="00A92A69"/>
    <w:rsid w:val="00A9371B"/>
    <w:rsid w:val="00A9492C"/>
    <w:rsid w:val="00A95733"/>
    <w:rsid w:val="00A966BE"/>
    <w:rsid w:val="00AA0266"/>
    <w:rsid w:val="00AA0BA9"/>
    <w:rsid w:val="00AA109A"/>
    <w:rsid w:val="00AA1766"/>
    <w:rsid w:val="00AA1B96"/>
    <w:rsid w:val="00AA31D7"/>
    <w:rsid w:val="00AA3938"/>
    <w:rsid w:val="00AA3BDC"/>
    <w:rsid w:val="00AA66FD"/>
    <w:rsid w:val="00AB0905"/>
    <w:rsid w:val="00AB11CD"/>
    <w:rsid w:val="00AB1ED6"/>
    <w:rsid w:val="00AB2C21"/>
    <w:rsid w:val="00AB2C5F"/>
    <w:rsid w:val="00AB31D8"/>
    <w:rsid w:val="00AB4949"/>
    <w:rsid w:val="00AB597D"/>
    <w:rsid w:val="00AB6934"/>
    <w:rsid w:val="00AB69A0"/>
    <w:rsid w:val="00AB76D3"/>
    <w:rsid w:val="00AB7C3F"/>
    <w:rsid w:val="00AC2908"/>
    <w:rsid w:val="00AC3EC9"/>
    <w:rsid w:val="00AC4442"/>
    <w:rsid w:val="00AC4E7C"/>
    <w:rsid w:val="00AC65E6"/>
    <w:rsid w:val="00AC6B84"/>
    <w:rsid w:val="00AD00DA"/>
    <w:rsid w:val="00AD0531"/>
    <w:rsid w:val="00AD1471"/>
    <w:rsid w:val="00AD17A1"/>
    <w:rsid w:val="00AD1EC4"/>
    <w:rsid w:val="00AD2117"/>
    <w:rsid w:val="00AD4062"/>
    <w:rsid w:val="00AD46FE"/>
    <w:rsid w:val="00AD5293"/>
    <w:rsid w:val="00AE254B"/>
    <w:rsid w:val="00AE4A19"/>
    <w:rsid w:val="00AE5BBE"/>
    <w:rsid w:val="00AF040C"/>
    <w:rsid w:val="00AF0C15"/>
    <w:rsid w:val="00AF2F47"/>
    <w:rsid w:val="00AF3122"/>
    <w:rsid w:val="00AF3224"/>
    <w:rsid w:val="00AF33EC"/>
    <w:rsid w:val="00AF3DB4"/>
    <w:rsid w:val="00AF4458"/>
    <w:rsid w:val="00AF5B81"/>
    <w:rsid w:val="00AF6F52"/>
    <w:rsid w:val="00AF7EAD"/>
    <w:rsid w:val="00B03DEF"/>
    <w:rsid w:val="00B04251"/>
    <w:rsid w:val="00B05F11"/>
    <w:rsid w:val="00B06380"/>
    <w:rsid w:val="00B07D56"/>
    <w:rsid w:val="00B10884"/>
    <w:rsid w:val="00B10F3D"/>
    <w:rsid w:val="00B11461"/>
    <w:rsid w:val="00B119CE"/>
    <w:rsid w:val="00B11DBA"/>
    <w:rsid w:val="00B13DBE"/>
    <w:rsid w:val="00B1477A"/>
    <w:rsid w:val="00B2162F"/>
    <w:rsid w:val="00B21696"/>
    <w:rsid w:val="00B22C3C"/>
    <w:rsid w:val="00B23ACE"/>
    <w:rsid w:val="00B24139"/>
    <w:rsid w:val="00B24435"/>
    <w:rsid w:val="00B24735"/>
    <w:rsid w:val="00B2564E"/>
    <w:rsid w:val="00B2589E"/>
    <w:rsid w:val="00B2697C"/>
    <w:rsid w:val="00B26F6C"/>
    <w:rsid w:val="00B277A4"/>
    <w:rsid w:val="00B27A64"/>
    <w:rsid w:val="00B30509"/>
    <w:rsid w:val="00B30F15"/>
    <w:rsid w:val="00B3281A"/>
    <w:rsid w:val="00B35BDE"/>
    <w:rsid w:val="00B41F7C"/>
    <w:rsid w:val="00B424DE"/>
    <w:rsid w:val="00B42E70"/>
    <w:rsid w:val="00B4478E"/>
    <w:rsid w:val="00B44C6F"/>
    <w:rsid w:val="00B46722"/>
    <w:rsid w:val="00B47A2B"/>
    <w:rsid w:val="00B50D2A"/>
    <w:rsid w:val="00B5212E"/>
    <w:rsid w:val="00B525AB"/>
    <w:rsid w:val="00B5514C"/>
    <w:rsid w:val="00B57757"/>
    <w:rsid w:val="00B6178B"/>
    <w:rsid w:val="00B617B8"/>
    <w:rsid w:val="00B61AC0"/>
    <w:rsid w:val="00B61CFD"/>
    <w:rsid w:val="00B622CA"/>
    <w:rsid w:val="00B64D19"/>
    <w:rsid w:val="00B6509B"/>
    <w:rsid w:val="00B65BEC"/>
    <w:rsid w:val="00B662EB"/>
    <w:rsid w:val="00B66911"/>
    <w:rsid w:val="00B714C9"/>
    <w:rsid w:val="00B727DD"/>
    <w:rsid w:val="00B7450A"/>
    <w:rsid w:val="00B74784"/>
    <w:rsid w:val="00B76DBF"/>
    <w:rsid w:val="00B83BAF"/>
    <w:rsid w:val="00B84A1E"/>
    <w:rsid w:val="00B85C2E"/>
    <w:rsid w:val="00B85D66"/>
    <w:rsid w:val="00B86DB8"/>
    <w:rsid w:val="00B86E10"/>
    <w:rsid w:val="00B879A6"/>
    <w:rsid w:val="00B87E05"/>
    <w:rsid w:val="00B91B33"/>
    <w:rsid w:val="00B92481"/>
    <w:rsid w:val="00B927CB"/>
    <w:rsid w:val="00B92DEA"/>
    <w:rsid w:val="00B947C2"/>
    <w:rsid w:val="00BA2FA5"/>
    <w:rsid w:val="00BA4209"/>
    <w:rsid w:val="00BA4D16"/>
    <w:rsid w:val="00BA4E1B"/>
    <w:rsid w:val="00BA56B6"/>
    <w:rsid w:val="00BA586F"/>
    <w:rsid w:val="00BA68E5"/>
    <w:rsid w:val="00BA728C"/>
    <w:rsid w:val="00BB068D"/>
    <w:rsid w:val="00BB259D"/>
    <w:rsid w:val="00BB26BB"/>
    <w:rsid w:val="00BB3AAA"/>
    <w:rsid w:val="00BB5019"/>
    <w:rsid w:val="00BB5547"/>
    <w:rsid w:val="00BB6512"/>
    <w:rsid w:val="00BB698C"/>
    <w:rsid w:val="00BB6CB5"/>
    <w:rsid w:val="00BC098A"/>
    <w:rsid w:val="00BC348E"/>
    <w:rsid w:val="00BC3BD3"/>
    <w:rsid w:val="00BC3FAD"/>
    <w:rsid w:val="00BC45C2"/>
    <w:rsid w:val="00BC508E"/>
    <w:rsid w:val="00BC53BD"/>
    <w:rsid w:val="00BC6D4D"/>
    <w:rsid w:val="00BD1770"/>
    <w:rsid w:val="00BD3605"/>
    <w:rsid w:val="00BD4EDE"/>
    <w:rsid w:val="00BD4FC1"/>
    <w:rsid w:val="00BD73F9"/>
    <w:rsid w:val="00BD77F4"/>
    <w:rsid w:val="00BD7A90"/>
    <w:rsid w:val="00BE3165"/>
    <w:rsid w:val="00BE3457"/>
    <w:rsid w:val="00BE44DD"/>
    <w:rsid w:val="00BE484B"/>
    <w:rsid w:val="00BE5AA9"/>
    <w:rsid w:val="00BE5AAD"/>
    <w:rsid w:val="00BE6316"/>
    <w:rsid w:val="00BE68A0"/>
    <w:rsid w:val="00BE6F4A"/>
    <w:rsid w:val="00BF0D69"/>
    <w:rsid w:val="00BF192E"/>
    <w:rsid w:val="00BF1C1B"/>
    <w:rsid w:val="00BF3A4D"/>
    <w:rsid w:val="00BF59B1"/>
    <w:rsid w:val="00BF5D37"/>
    <w:rsid w:val="00BF6637"/>
    <w:rsid w:val="00BF74BD"/>
    <w:rsid w:val="00BF7927"/>
    <w:rsid w:val="00C009EB"/>
    <w:rsid w:val="00C01802"/>
    <w:rsid w:val="00C05086"/>
    <w:rsid w:val="00C05D6E"/>
    <w:rsid w:val="00C076CD"/>
    <w:rsid w:val="00C1022D"/>
    <w:rsid w:val="00C123E3"/>
    <w:rsid w:val="00C1375C"/>
    <w:rsid w:val="00C14434"/>
    <w:rsid w:val="00C14BF9"/>
    <w:rsid w:val="00C15E0C"/>
    <w:rsid w:val="00C16AFE"/>
    <w:rsid w:val="00C1772F"/>
    <w:rsid w:val="00C21059"/>
    <w:rsid w:val="00C2105A"/>
    <w:rsid w:val="00C21C52"/>
    <w:rsid w:val="00C22EAE"/>
    <w:rsid w:val="00C25C8F"/>
    <w:rsid w:val="00C26F77"/>
    <w:rsid w:val="00C27E40"/>
    <w:rsid w:val="00C305E4"/>
    <w:rsid w:val="00C3298B"/>
    <w:rsid w:val="00C32A60"/>
    <w:rsid w:val="00C32BA6"/>
    <w:rsid w:val="00C3342D"/>
    <w:rsid w:val="00C351A0"/>
    <w:rsid w:val="00C35978"/>
    <w:rsid w:val="00C361EF"/>
    <w:rsid w:val="00C371E2"/>
    <w:rsid w:val="00C374CD"/>
    <w:rsid w:val="00C37E53"/>
    <w:rsid w:val="00C4183B"/>
    <w:rsid w:val="00C41E21"/>
    <w:rsid w:val="00C42A36"/>
    <w:rsid w:val="00C4388C"/>
    <w:rsid w:val="00C44757"/>
    <w:rsid w:val="00C45319"/>
    <w:rsid w:val="00C45EC3"/>
    <w:rsid w:val="00C47404"/>
    <w:rsid w:val="00C50D01"/>
    <w:rsid w:val="00C51C2A"/>
    <w:rsid w:val="00C5218D"/>
    <w:rsid w:val="00C52B5C"/>
    <w:rsid w:val="00C56BCB"/>
    <w:rsid w:val="00C60AD3"/>
    <w:rsid w:val="00C60EEE"/>
    <w:rsid w:val="00C62D20"/>
    <w:rsid w:val="00C64411"/>
    <w:rsid w:val="00C65144"/>
    <w:rsid w:val="00C652E5"/>
    <w:rsid w:val="00C66E50"/>
    <w:rsid w:val="00C6738B"/>
    <w:rsid w:val="00C71CE7"/>
    <w:rsid w:val="00C723DA"/>
    <w:rsid w:val="00C738DA"/>
    <w:rsid w:val="00C73C1B"/>
    <w:rsid w:val="00C74857"/>
    <w:rsid w:val="00C75BB5"/>
    <w:rsid w:val="00C75BF1"/>
    <w:rsid w:val="00C812AC"/>
    <w:rsid w:val="00C8153B"/>
    <w:rsid w:val="00C837AB"/>
    <w:rsid w:val="00C8471B"/>
    <w:rsid w:val="00C878C3"/>
    <w:rsid w:val="00C90097"/>
    <w:rsid w:val="00C90E57"/>
    <w:rsid w:val="00C9153B"/>
    <w:rsid w:val="00C9156D"/>
    <w:rsid w:val="00C91BAD"/>
    <w:rsid w:val="00C93456"/>
    <w:rsid w:val="00C93851"/>
    <w:rsid w:val="00C93B97"/>
    <w:rsid w:val="00C9444E"/>
    <w:rsid w:val="00C947D1"/>
    <w:rsid w:val="00C955A5"/>
    <w:rsid w:val="00C96270"/>
    <w:rsid w:val="00CA0DD4"/>
    <w:rsid w:val="00CA1781"/>
    <w:rsid w:val="00CA5E3F"/>
    <w:rsid w:val="00CA686F"/>
    <w:rsid w:val="00CA6E70"/>
    <w:rsid w:val="00CA7DF9"/>
    <w:rsid w:val="00CB10EA"/>
    <w:rsid w:val="00CB1652"/>
    <w:rsid w:val="00CB2BEF"/>
    <w:rsid w:val="00CB447B"/>
    <w:rsid w:val="00CB4E43"/>
    <w:rsid w:val="00CB4F66"/>
    <w:rsid w:val="00CB5198"/>
    <w:rsid w:val="00CB7790"/>
    <w:rsid w:val="00CC005F"/>
    <w:rsid w:val="00CC00AF"/>
    <w:rsid w:val="00CC1DC5"/>
    <w:rsid w:val="00CC1E16"/>
    <w:rsid w:val="00CC1FDC"/>
    <w:rsid w:val="00CC20F8"/>
    <w:rsid w:val="00CC6EFD"/>
    <w:rsid w:val="00CD2AEB"/>
    <w:rsid w:val="00CD30CA"/>
    <w:rsid w:val="00CD3B0B"/>
    <w:rsid w:val="00CD45B5"/>
    <w:rsid w:val="00CD5E22"/>
    <w:rsid w:val="00CD7D03"/>
    <w:rsid w:val="00CE14BA"/>
    <w:rsid w:val="00CE1FAD"/>
    <w:rsid w:val="00CE2A8A"/>
    <w:rsid w:val="00CE40A8"/>
    <w:rsid w:val="00CE569E"/>
    <w:rsid w:val="00CE577D"/>
    <w:rsid w:val="00CE71B1"/>
    <w:rsid w:val="00CE78D3"/>
    <w:rsid w:val="00CE78EB"/>
    <w:rsid w:val="00CF42A6"/>
    <w:rsid w:val="00CF4FDF"/>
    <w:rsid w:val="00CF54E7"/>
    <w:rsid w:val="00CF609A"/>
    <w:rsid w:val="00D03E8C"/>
    <w:rsid w:val="00D05197"/>
    <w:rsid w:val="00D05A52"/>
    <w:rsid w:val="00D06402"/>
    <w:rsid w:val="00D07229"/>
    <w:rsid w:val="00D07431"/>
    <w:rsid w:val="00D103F3"/>
    <w:rsid w:val="00D11254"/>
    <w:rsid w:val="00D11DD9"/>
    <w:rsid w:val="00D128C6"/>
    <w:rsid w:val="00D128F1"/>
    <w:rsid w:val="00D13C27"/>
    <w:rsid w:val="00D14F18"/>
    <w:rsid w:val="00D15070"/>
    <w:rsid w:val="00D16089"/>
    <w:rsid w:val="00D20BB6"/>
    <w:rsid w:val="00D22ACE"/>
    <w:rsid w:val="00D22B6A"/>
    <w:rsid w:val="00D2321F"/>
    <w:rsid w:val="00D23966"/>
    <w:rsid w:val="00D23EA2"/>
    <w:rsid w:val="00D30125"/>
    <w:rsid w:val="00D303FE"/>
    <w:rsid w:val="00D31415"/>
    <w:rsid w:val="00D32383"/>
    <w:rsid w:val="00D33C0C"/>
    <w:rsid w:val="00D40104"/>
    <w:rsid w:val="00D40794"/>
    <w:rsid w:val="00D40D51"/>
    <w:rsid w:val="00D41BC7"/>
    <w:rsid w:val="00D42A41"/>
    <w:rsid w:val="00D443FD"/>
    <w:rsid w:val="00D463FE"/>
    <w:rsid w:val="00D500E8"/>
    <w:rsid w:val="00D5088C"/>
    <w:rsid w:val="00D5343E"/>
    <w:rsid w:val="00D53641"/>
    <w:rsid w:val="00D5615A"/>
    <w:rsid w:val="00D562D9"/>
    <w:rsid w:val="00D564FD"/>
    <w:rsid w:val="00D6263E"/>
    <w:rsid w:val="00D653C6"/>
    <w:rsid w:val="00D675BC"/>
    <w:rsid w:val="00D67837"/>
    <w:rsid w:val="00D67E68"/>
    <w:rsid w:val="00D70384"/>
    <w:rsid w:val="00D70494"/>
    <w:rsid w:val="00D70FA9"/>
    <w:rsid w:val="00D71B65"/>
    <w:rsid w:val="00D720AE"/>
    <w:rsid w:val="00D72F22"/>
    <w:rsid w:val="00D7599D"/>
    <w:rsid w:val="00D768A9"/>
    <w:rsid w:val="00D777A0"/>
    <w:rsid w:val="00D80602"/>
    <w:rsid w:val="00D83BAC"/>
    <w:rsid w:val="00D85773"/>
    <w:rsid w:val="00D85776"/>
    <w:rsid w:val="00D85C79"/>
    <w:rsid w:val="00D871E8"/>
    <w:rsid w:val="00D87865"/>
    <w:rsid w:val="00D91318"/>
    <w:rsid w:val="00D93764"/>
    <w:rsid w:val="00D942CC"/>
    <w:rsid w:val="00DA05B7"/>
    <w:rsid w:val="00DA0DB2"/>
    <w:rsid w:val="00DA19F8"/>
    <w:rsid w:val="00DA259A"/>
    <w:rsid w:val="00DA2F74"/>
    <w:rsid w:val="00DA3447"/>
    <w:rsid w:val="00DA4C25"/>
    <w:rsid w:val="00DA7F58"/>
    <w:rsid w:val="00DB0D16"/>
    <w:rsid w:val="00DB1292"/>
    <w:rsid w:val="00DB1419"/>
    <w:rsid w:val="00DB2676"/>
    <w:rsid w:val="00DB4C47"/>
    <w:rsid w:val="00DB518D"/>
    <w:rsid w:val="00DB6119"/>
    <w:rsid w:val="00DB6362"/>
    <w:rsid w:val="00DB6B5C"/>
    <w:rsid w:val="00DB79D4"/>
    <w:rsid w:val="00DC15CE"/>
    <w:rsid w:val="00DC1742"/>
    <w:rsid w:val="00DC4417"/>
    <w:rsid w:val="00DC460B"/>
    <w:rsid w:val="00DC7033"/>
    <w:rsid w:val="00DC7081"/>
    <w:rsid w:val="00DC725F"/>
    <w:rsid w:val="00DC7C3E"/>
    <w:rsid w:val="00DD1018"/>
    <w:rsid w:val="00DD2B4A"/>
    <w:rsid w:val="00DD376E"/>
    <w:rsid w:val="00DD5067"/>
    <w:rsid w:val="00DD68CF"/>
    <w:rsid w:val="00DD7FD6"/>
    <w:rsid w:val="00DE0324"/>
    <w:rsid w:val="00DE0439"/>
    <w:rsid w:val="00DE0F78"/>
    <w:rsid w:val="00DE113C"/>
    <w:rsid w:val="00DE12E0"/>
    <w:rsid w:val="00DE1A23"/>
    <w:rsid w:val="00DE3E1E"/>
    <w:rsid w:val="00DE401C"/>
    <w:rsid w:val="00DE4088"/>
    <w:rsid w:val="00DE57FE"/>
    <w:rsid w:val="00DE59B5"/>
    <w:rsid w:val="00DE5A72"/>
    <w:rsid w:val="00DE5F2C"/>
    <w:rsid w:val="00DF0E1E"/>
    <w:rsid w:val="00DF1E4E"/>
    <w:rsid w:val="00DF2682"/>
    <w:rsid w:val="00DF70BC"/>
    <w:rsid w:val="00E0019B"/>
    <w:rsid w:val="00E0068D"/>
    <w:rsid w:val="00E012C2"/>
    <w:rsid w:val="00E01593"/>
    <w:rsid w:val="00E01A2F"/>
    <w:rsid w:val="00E01C05"/>
    <w:rsid w:val="00E03139"/>
    <w:rsid w:val="00E03F6D"/>
    <w:rsid w:val="00E05379"/>
    <w:rsid w:val="00E05E1E"/>
    <w:rsid w:val="00E11BE2"/>
    <w:rsid w:val="00E127B2"/>
    <w:rsid w:val="00E12B2D"/>
    <w:rsid w:val="00E1313C"/>
    <w:rsid w:val="00E13680"/>
    <w:rsid w:val="00E138BF"/>
    <w:rsid w:val="00E13937"/>
    <w:rsid w:val="00E16170"/>
    <w:rsid w:val="00E161B9"/>
    <w:rsid w:val="00E1621E"/>
    <w:rsid w:val="00E16595"/>
    <w:rsid w:val="00E172A8"/>
    <w:rsid w:val="00E22AAF"/>
    <w:rsid w:val="00E23FBF"/>
    <w:rsid w:val="00E24EB1"/>
    <w:rsid w:val="00E26F88"/>
    <w:rsid w:val="00E312D0"/>
    <w:rsid w:val="00E31A43"/>
    <w:rsid w:val="00E33CA9"/>
    <w:rsid w:val="00E33DF4"/>
    <w:rsid w:val="00E3538D"/>
    <w:rsid w:val="00E36FFD"/>
    <w:rsid w:val="00E371C4"/>
    <w:rsid w:val="00E40450"/>
    <w:rsid w:val="00E407CE"/>
    <w:rsid w:val="00E411E6"/>
    <w:rsid w:val="00E43227"/>
    <w:rsid w:val="00E4369D"/>
    <w:rsid w:val="00E43E96"/>
    <w:rsid w:val="00E455C8"/>
    <w:rsid w:val="00E50054"/>
    <w:rsid w:val="00E51DD5"/>
    <w:rsid w:val="00E528AF"/>
    <w:rsid w:val="00E55959"/>
    <w:rsid w:val="00E601AA"/>
    <w:rsid w:val="00E62312"/>
    <w:rsid w:val="00E62432"/>
    <w:rsid w:val="00E630B4"/>
    <w:rsid w:val="00E6520A"/>
    <w:rsid w:val="00E666B9"/>
    <w:rsid w:val="00E676B2"/>
    <w:rsid w:val="00E71093"/>
    <w:rsid w:val="00E715AF"/>
    <w:rsid w:val="00E7214F"/>
    <w:rsid w:val="00E725AA"/>
    <w:rsid w:val="00E7372D"/>
    <w:rsid w:val="00E74461"/>
    <w:rsid w:val="00E75D15"/>
    <w:rsid w:val="00E81235"/>
    <w:rsid w:val="00E81BD2"/>
    <w:rsid w:val="00E81C48"/>
    <w:rsid w:val="00E82DA9"/>
    <w:rsid w:val="00E84C5E"/>
    <w:rsid w:val="00E85AE2"/>
    <w:rsid w:val="00E87B18"/>
    <w:rsid w:val="00E915B8"/>
    <w:rsid w:val="00E91817"/>
    <w:rsid w:val="00E91CAD"/>
    <w:rsid w:val="00E9328B"/>
    <w:rsid w:val="00E94247"/>
    <w:rsid w:val="00E95CB6"/>
    <w:rsid w:val="00E95CEF"/>
    <w:rsid w:val="00E96455"/>
    <w:rsid w:val="00E96FFA"/>
    <w:rsid w:val="00E9717E"/>
    <w:rsid w:val="00E97A32"/>
    <w:rsid w:val="00EA0AE3"/>
    <w:rsid w:val="00EA16C8"/>
    <w:rsid w:val="00EA6F3C"/>
    <w:rsid w:val="00EA794C"/>
    <w:rsid w:val="00EB1AE9"/>
    <w:rsid w:val="00EB2647"/>
    <w:rsid w:val="00EB2F86"/>
    <w:rsid w:val="00EB3A2D"/>
    <w:rsid w:val="00EB3F6B"/>
    <w:rsid w:val="00EC09A2"/>
    <w:rsid w:val="00EC167E"/>
    <w:rsid w:val="00EC1F21"/>
    <w:rsid w:val="00EC40FD"/>
    <w:rsid w:val="00EC49AD"/>
    <w:rsid w:val="00EC579B"/>
    <w:rsid w:val="00EC5924"/>
    <w:rsid w:val="00EC632B"/>
    <w:rsid w:val="00EC6352"/>
    <w:rsid w:val="00EC7511"/>
    <w:rsid w:val="00EC7A9B"/>
    <w:rsid w:val="00ED0498"/>
    <w:rsid w:val="00ED1CC8"/>
    <w:rsid w:val="00ED34C7"/>
    <w:rsid w:val="00ED426B"/>
    <w:rsid w:val="00ED4F19"/>
    <w:rsid w:val="00ED5E44"/>
    <w:rsid w:val="00ED69EA"/>
    <w:rsid w:val="00ED72BC"/>
    <w:rsid w:val="00EE1A1F"/>
    <w:rsid w:val="00EE5A0B"/>
    <w:rsid w:val="00EE7196"/>
    <w:rsid w:val="00EF3CDD"/>
    <w:rsid w:val="00EF400E"/>
    <w:rsid w:val="00EF5FF5"/>
    <w:rsid w:val="00EF6EE0"/>
    <w:rsid w:val="00EF70F5"/>
    <w:rsid w:val="00F003E9"/>
    <w:rsid w:val="00F005C7"/>
    <w:rsid w:val="00F008A0"/>
    <w:rsid w:val="00F01D59"/>
    <w:rsid w:val="00F032A3"/>
    <w:rsid w:val="00F059FE"/>
    <w:rsid w:val="00F06827"/>
    <w:rsid w:val="00F0701C"/>
    <w:rsid w:val="00F113B5"/>
    <w:rsid w:val="00F14F88"/>
    <w:rsid w:val="00F15F14"/>
    <w:rsid w:val="00F172EE"/>
    <w:rsid w:val="00F20267"/>
    <w:rsid w:val="00F22C82"/>
    <w:rsid w:val="00F27544"/>
    <w:rsid w:val="00F277D8"/>
    <w:rsid w:val="00F31113"/>
    <w:rsid w:val="00F31118"/>
    <w:rsid w:val="00F314AE"/>
    <w:rsid w:val="00F3370A"/>
    <w:rsid w:val="00F3492E"/>
    <w:rsid w:val="00F34B20"/>
    <w:rsid w:val="00F36797"/>
    <w:rsid w:val="00F36883"/>
    <w:rsid w:val="00F37186"/>
    <w:rsid w:val="00F40ABE"/>
    <w:rsid w:val="00F40C56"/>
    <w:rsid w:val="00F41203"/>
    <w:rsid w:val="00F419F0"/>
    <w:rsid w:val="00F42898"/>
    <w:rsid w:val="00F430CD"/>
    <w:rsid w:val="00F43CF1"/>
    <w:rsid w:val="00F46AF8"/>
    <w:rsid w:val="00F4720F"/>
    <w:rsid w:val="00F5040A"/>
    <w:rsid w:val="00F5102D"/>
    <w:rsid w:val="00F5109B"/>
    <w:rsid w:val="00F52C70"/>
    <w:rsid w:val="00F52F32"/>
    <w:rsid w:val="00F5303E"/>
    <w:rsid w:val="00F5318D"/>
    <w:rsid w:val="00F54212"/>
    <w:rsid w:val="00F54DCD"/>
    <w:rsid w:val="00F54EB0"/>
    <w:rsid w:val="00F55B13"/>
    <w:rsid w:val="00F55E94"/>
    <w:rsid w:val="00F57B46"/>
    <w:rsid w:val="00F6108C"/>
    <w:rsid w:val="00F6194D"/>
    <w:rsid w:val="00F61A14"/>
    <w:rsid w:val="00F62CDC"/>
    <w:rsid w:val="00F64444"/>
    <w:rsid w:val="00F647A4"/>
    <w:rsid w:val="00F65429"/>
    <w:rsid w:val="00F6723E"/>
    <w:rsid w:val="00F67DD3"/>
    <w:rsid w:val="00F705FA"/>
    <w:rsid w:val="00F7210A"/>
    <w:rsid w:val="00F7252C"/>
    <w:rsid w:val="00F7293F"/>
    <w:rsid w:val="00F74EEE"/>
    <w:rsid w:val="00F75281"/>
    <w:rsid w:val="00F764DB"/>
    <w:rsid w:val="00F76788"/>
    <w:rsid w:val="00F7732A"/>
    <w:rsid w:val="00F776AF"/>
    <w:rsid w:val="00F82040"/>
    <w:rsid w:val="00F85F74"/>
    <w:rsid w:val="00F8600E"/>
    <w:rsid w:val="00F875B2"/>
    <w:rsid w:val="00F87A95"/>
    <w:rsid w:val="00F91FFF"/>
    <w:rsid w:val="00F93CB3"/>
    <w:rsid w:val="00F95221"/>
    <w:rsid w:val="00F9666A"/>
    <w:rsid w:val="00FA0C40"/>
    <w:rsid w:val="00FA1A51"/>
    <w:rsid w:val="00FA1CBE"/>
    <w:rsid w:val="00FB013E"/>
    <w:rsid w:val="00FB1DA6"/>
    <w:rsid w:val="00FB3592"/>
    <w:rsid w:val="00FB4120"/>
    <w:rsid w:val="00FB5120"/>
    <w:rsid w:val="00FB54DB"/>
    <w:rsid w:val="00FB55DA"/>
    <w:rsid w:val="00FB6AAB"/>
    <w:rsid w:val="00FB79F4"/>
    <w:rsid w:val="00FC02EF"/>
    <w:rsid w:val="00FC32B2"/>
    <w:rsid w:val="00FC394B"/>
    <w:rsid w:val="00FC3BB9"/>
    <w:rsid w:val="00FC5CB1"/>
    <w:rsid w:val="00FC6226"/>
    <w:rsid w:val="00FD021B"/>
    <w:rsid w:val="00FD18C8"/>
    <w:rsid w:val="00FD3AA4"/>
    <w:rsid w:val="00FD4936"/>
    <w:rsid w:val="00FD7D50"/>
    <w:rsid w:val="00FE02A9"/>
    <w:rsid w:val="00FE20AF"/>
    <w:rsid w:val="00FE25C4"/>
    <w:rsid w:val="00FE4687"/>
    <w:rsid w:val="00FE4778"/>
    <w:rsid w:val="00FE4AC8"/>
    <w:rsid w:val="00FE72A5"/>
    <w:rsid w:val="00FE7617"/>
    <w:rsid w:val="00FF2742"/>
    <w:rsid w:val="00FF30FA"/>
    <w:rsid w:val="00FF3894"/>
    <w:rsid w:val="00FF4EE0"/>
    <w:rsid w:val="00FF5561"/>
    <w:rsid w:val="00FF79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C9069"/>
  <w15:docId w15:val="{7BF17D2C-69EB-4389-8961-075890D25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 2" w:uiPriority="0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3D37"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E95CB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95CB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E95CB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E95CB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E95CB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Char"/>
    <w:uiPriority w:val="9"/>
    <w:qFormat/>
    <w:rsid w:val="00E95CB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86DB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kern w:val="0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86DB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kern w:val="0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86DB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kern w:val="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E95CB6"/>
    <w:rPr>
      <w:b/>
      <w:bCs/>
      <w:kern w:val="44"/>
      <w:sz w:val="32"/>
      <w:szCs w:val="44"/>
    </w:rPr>
  </w:style>
  <w:style w:type="character" w:customStyle="1" w:styleId="2Char">
    <w:name w:val="标题 2 Char"/>
    <w:link w:val="2"/>
    <w:uiPriority w:val="9"/>
    <w:rsid w:val="00E95CB6"/>
    <w:rPr>
      <w:rFonts w:ascii="Cambria" w:hAnsi="Cambria"/>
      <w:b/>
      <w:bCs/>
      <w:kern w:val="2"/>
      <w:sz w:val="30"/>
      <w:szCs w:val="32"/>
    </w:rPr>
  </w:style>
  <w:style w:type="character" w:customStyle="1" w:styleId="3Char">
    <w:name w:val="标题 3 Char"/>
    <w:link w:val="3"/>
    <w:uiPriority w:val="9"/>
    <w:rsid w:val="00E95CB6"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rsid w:val="00E95CB6"/>
    <w:rPr>
      <w:rFonts w:ascii="Cambria" w:hAnsi="Cambria"/>
      <w:b/>
      <w:bCs/>
      <w:kern w:val="2"/>
      <w:sz w:val="24"/>
      <w:szCs w:val="28"/>
    </w:rPr>
  </w:style>
  <w:style w:type="character" w:customStyle="1" w:styleId="5Char">
    <w:name w:val="标题 5 Char"/>
    <w:link w:val="5"/>
    <w:uiPriority w:val="9"/>
    <w:rsid w:val="00E95CB6"/>
    <w:rPr>
      <w:b/>
      <w:bCs/>
      <w:kern w:val="2"/>
      <w:sz w:val="24"/>
      <w:szCs w:val="28"/>
    </w:rPr>
  </w:style>
  <w:style w:type="character" w:customStyle="1" w:styleId="6Char">
    <w:name w:val="标题 6 Char"/>
    <w:link w:val="6"/>
    <w:uiPriority w:val="9"/>
    <w:rsid w:val="00E95CB6"/>
    <w:rPr>
      <w:rFonts w:ascii="Cambria" w:hAnsi="Cambria"/>
      <w:b/>
      <w:bCs/>
      <w:kern w:val="2"/>
      <w:sz w:val="21"/>
      <w:szCs w:val="24"/>
    </w:rPr>
  </w:style>
  <w:style w:type="character" w:customStyle="1" w:styleId="7Char">
    <w:name w:val="标题 7 Char"/>
    <w:link w:val="7"/>
    <w:uiPriority w:val="9"/>
    <w:semiHidden/>
    <w:rsid w:val="00B86DB8"/>
    <w:rPr>
      <w:b/>
      <w:bCs/>
      <w:sz w:val="24"/>
      <w:szCs w:val="24"/>
    </w:rPr>
  </w:style>
  <w:style w:type="character" w:customStyle="1" w:styleId="8Char">
    <w:name w:val="标题 8 Char"/>
    <w:link w:val="8"/>
    <w:uiPriority w:val="9"/>
    <w:semiHidden/>
    <w:rsid w:val="00B86DB8"/>
    <w:rPr>
      <w:rFonts w:ascii="Cambria" w:hAnsi="Cambria"/>
      <w:sz w:val="24"/>
      <w:szCs w:val="24"/>
    </w:rPr>
  </w:style>
  <w:style w:type="character" w:customStyle="1" w:styleId="9Char">
    <w:name w:val="标题 9 Char"/>
    <w:link w:val="9"/>
    <w:uiPriority w:val="9"/>
    <w:semiHidden/>
    <w:rsid w:val="00B86DB8"/>
    <w:rPr>
      <w:rFonts w:ascii="Cambria" w:hAnsi="Cambria"/>
      <w:szCs w:val="21"/>
    </w:rPr>
  </w:style>
  <w:style w:type="paragraph" w:styleId="a3">
    <w:name w:val="Title"/>
    <w:basedOn w:val="a"/>
    <w:next w:val="a"/>
    <w:link w:val="Char"/>
    <w:uiPriority w:val="10"/>
    <w:qFormat/>
    <w:rsid w:val="006520CC"/>
    <w:pPr>
      <w:spacing w:beforeLines="200" w:afterLines="200"/>
      <w:jc w:val="center"/>
    </w:pPr>
    <w:rPr>
      <w:rFonts w:ascii="Cambria" w:hAnsi="Cambria"/>
      <w:b/>
      <w:bCs/>
      <w:sz w:val="44"/>
      <w:szCs w:val="32"/>
    </w:rPr>
  </w:style>
  <w:style w:type="character" w:customStyle="1" w:styleId="Char">
    <w:name w:val="标题 Char"/>
    <w:link w:val="a3"/>
    <w:uiPriority w:val="10"/>
    <w:rsid w:val="006520CC"/>
    <w:rPr>
      <w:rFonts w:ascii="Cambria" w:hAnsi="Cambria"/>
      <w:b/>
      <w:bCs/>
      <w:kern w:val="2"/>
      <w:sz w:val="44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1E4D0A"/>
    <w:pPr>
      <w:spacing w:before="240" w:after="60" w:line="312" w:lineRule="auto"/>
      <w:jc w:val="center"/>
      <w:outlineLvl w:val="1"/>
    </w:pPr>
    <w:rPr>
      <w:rFonts w:ascii="Cambria" w:eastAsia="隶书" w:hAnsi="Cambria"/>
      <w:b/>
      <w:bCs/>
      <w:kern w:val="28"/>
      <w:sz w:val="32"/>
      <w:szCs w:val="32"/>
    </w:rPr>
  </w:style>
  <w:style w:type="character" w:customStyle="1" w:styleId="Char0">
    <w:name w:val="副标题 Char"/>
    <w:link w:val="a4"/>
    <w:uiPriority w:val="11"/>
    <w:rsid w:val="001E4D0A"/>
    <w:rPr>
      <w:rFonts w:ascii="Cambria" w:eastAsia="隶书" w:hAnsi="Cambria" w:cs="Times New Roman"/>
      <w:b/>
      <w:bCs/>
      <w:kern w:val="28"/>
      <w:sz w:val="32"/>
      <w:szCs w:val="32"/>
    </w:rPr>
  </w:style>
  <w:style w:type="paragraph" w:customStyle="1" w:styleId="a5">
    <w:name w:val="公司名称"/>
    <w:basedOn w:val="a"/>
    <w:qFormat/>
    <w:rsid w:val="0009047E"/>
    <w:pPr>
      <w:spacing w:beforeLines="50" w:afterLines="50"/>
      <w:jc w:val="center"/>
    </w:pPr>
    <w:rPr>
      <w:rFonts w:eastAsia="隶书"/>
      <w:b/>
      <w:sz w:val="44"/>
    </w:rPr>
  </w:style>
  <w:style w:type="paragraph" w:customStyle="1" w:styleId="a6">
    <w:name w:val="文档正文标题"/>
    <w:basedOn w:val="a"/>
    <w:qFormat/>
    <w:rsid w:val="00E95CB6"/>
    <w:pPr>
      <w:spacing w:beforeLines="200" w:afterLines="200"/>
      <w:jc w:val="center"/>
    </w:pPr>
    <w:rPr>
      <w:b/>
      <w:sz w:val="32"/>
    </w:rPr>
  </w:style>
  <w:style w:type="paragraph" w:customStyle="1" w:styleId="a7">
    <w:name w:val="表格标题"/>
    <w:basedOn w:val="a"/>
    <w:qFormat/>
    <w:rsid w:val="00F40ABE"/>
    <w:pPr>
      <w:spacing w:beforeLines="30" w:afterLines="30"/>
      <w:jc w:val="center"/>
    </w:pPr>
    <w:rPr>
      <w:b/>
    </w:rPr>
  </w:style>
  <w:style w:type="paragraph" w:customStyle="1" w:styleId="-">
    <w:name w:val="表格正文-左对齐"/>
    <w:basedOn w:val="a"/>
    <w:qFormat/>
    <w:rsid w:val="00001256"/>
    <w:pPr>
      <w:spacing w:beforeLines="10" w:afterLines="10"/>
      <w:jc w:val="left"/>
    </w:pPr>
  </w:style>
  <w:style w:type="paragraph" w:customStyle="1" w:styleId="-0">
    <w:name w:val="表格正文-居中"/>
    <w:basedOn w:val="a"/>
    <w:qFormat/>
    <w:rsid w:val="00001256"/>
    <w:pPr>
      <w:jc w:val="center"/>
    </w:pPr>
  </w:style>
  <w:style w:type="paragraph" w:styleId="a8">
    <w:name w:val="Body Text Indent"/>
    <w:basedOn w:val="a"/>
    <w:link w:val="Char1"/>
    <w:uiPriority w:val="99"/>
    <w:semiHidden/>
    <w:unhideWhenUsed/>
    <w:rsid w:val="003E5167"/>
    <w:pPr>
      <w:spacing w:after="120"/>
      <w:ind w:leftChars="200" w:left="420"/>
    </w:pPr>
  </w:style>
  <w:style w:type="character" w:customStyle="1" w:styleId="Char1">
    <w:name w:val="正文文本缩进 Char"/>
    <w:basedOn w:val="a0"/>
    <w:link w:val="a8"/>
    <w:uiPriority w:val="99"/>
    <w:semiHidden/>
    <w:rsid w:val="003E5167"/>
  </w:style>
  <w:style w:type="paragraph" w:styleId="a9">
    <w:name w:val="header"/>
    <w:basedOn w:val="a"/>
    <w:link w:val="Char2"/>
    <w:unhideWhenUsed/>
    <w:rsid w:val="00742C3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link w:val="a9"/>
    <w:rsid w:val="00742C32"/>
    <w:rPr>
      <w:kern w:val="2"/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8E1BD2"/>
    <w:pPr>
      <w:framePr w:wrap="notBeside" w:vAnchor="text" w:hAnchor="text" w:y="1"/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Char3">
    <w:name w:val="页脚 Char"/>
    <w:link w:val="aa"/>
    <w:uiPriority w:val="99"/>
    <w:rsid w:val="008E1BD2"/>
    <w:rPr>
      <w:kern w:val="2"/>
      <w:sz w:val="16"/>
      <w:szCs w:val="18"/>
    </w:rPr>
  </w:style>
  <w:style w:type="character" w:styleId="ab">
    <w:name w:val="page number"/>
    <w:basedOn w:val="a0"/>
    <w:rsid w:val="000C24D2"/>
  </w:style>
  <w:style w:type="paragraph" w:styleId="ac">
    <w:name w:val="Normal Indent"/>
    <w:basedOn w:val="a"/>
    <w:rsid w:val="000B5D60"/>
    <w:pPr>
      <w:ind w:firstLineChars="200" w:firstLine="420"/>
    </w:pPr>
    <w:rPr>
      <w:rFonts w:ascii="Times New Roman" w:hAnsi="Times New Roman"/>
      <w:szCs w:val="24"/>
    </w:rPr>
  </w:style>
  <w:style w:type="paragraph" w:customStyle="1" w:styleId="ad">
    <w:name w:val="文档说明"/>
    <w:basedOn w:val="a"/>
    <w:qFormat/>
    <w:rsid w:val="00CB1652"/>
  </w:style>
  <w:style w:type="paragraph" w:customStyle="1" w:styleId="ae">
    <w:name w:val="代码样式"/>
    <w:basedOn w:val="a"/>
    <w:qFormat/>
    <w:rsid w:val="002401F4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pct10" w:color="auto" w:fill="auto"/>
      <w:spacing w:before="120" w:after="120"/>
      <w:ind w:leftChars="200" w:left="200"/>
    </w:pPr>
    <w:rPr>
      <w:color w:val="1F497D"/>
    </w:rPr>
  </w:style>
  <w:style w:type="paragraph" w:styleId="20">
    <w:name w:val="Body Text First Indent 2"/>
    <w:basedOn w:val="a8"/>
    <w:link w:val="2Char0"/>
    <w:rsid w:val="00F419F0"/>
    <w:pPr>
      <w:ind w:firstLineChars="200" w:firstLine="420"/>
    </w:pPr>
  </w:style>
  <w:style w:type="character" w:customStyle="1" w:styleId="2Char0">
    <w:name w:val="正文首行缩进 2 Char"/>
    <w:basedOn w:val="Char1"/>
    <w:link w:val="20"/>
    <w:rsid w:val="00F419F0"/>
  </w:style>
  <w:style w:type="character" w:styleId="af">
    <w:name w:val="Hyperlink"/>
    <w:uiPriority w:val="99"/>
    <w:unhideWhenUsed/>
    <w:rsid w:val="00BB5019"/>
    <w:rPr>
      <w:color w:val="0000FF"/>
      <w:u w:val="single"/>
    </w:rPr>
  </w:style>
  <w:style w:type="paragraph" w:styleId="af0">
    <w:name w:val="Document Map"/>
    <w:basedOn w:val="a"/>
    <w:link w:val="Char4"/>
    <w:uiPriority w:val="99"/>
    <w:semiHidden/>
    <w:unhideWhenUsed/>
    <w:rsid w:val="00ED72BC"/>
    <w:rPr>
      <w:rFonts w:ascii="宋体"/>
      <w:kern w:val="0"/>
      <w:sz w:val="18"/>
      <w:szCs w:val="18"/>
    </w:rPr>
  </w:style>
  <w:style w:type="character" w:customStyle="1" w:styleId="Char4">
    <w:name w:val="文档结构图 Char"/>
    <w:link w:val="af0"/>
    <w:uiPriority w:val="99"/>
    <w:semiHidden/>
    <w:rsid w:val="00ED72BC"/>
    <w:rPr>
      <w:rFonts w:ascii="宋体" w:eastAsia="宋体"/>
      <w:sz w:val="18"/>
      <w:szCs w:val="18"/>
    </w:rPr>
  </w:style>
  <w:style w:type="table" w:styleId="-3">
    <w:name w:val="Light Shading Accent 3"/>
    <w:basedOn w:val="a1"/>
    <w:uiPriority w:val="60"/>
    <w:rsid w:val="005A0193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af1">
    <w:name w:val="Table Grid"/>
    <w:basedOn w:val="a1"/>
    <w:uiPriority w:val="59"/>
    <w:rsid w:val="005A019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3">
    <w:name w:val="Medium Grid 3 Accent 3"/>
    <w:basedOn w:val="a1"/>
    <w:uiPriority w:val="69"/>
    <w:rsid w:val="004113E5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paragraph" w:styleId="21">
    <w:name w:val="toc 2"/>
    <w:basedOn w:val="a"/>
    <w:next w:val="a"/>
    <w:autoRedefine/>
    <w:uiPriority w:val="39"/>
    <w:rsid w:val="002B3D23"/>
    <w:pPr>
      <w:ind w:leftChars="200" w:left="420"/>
    </w:pPr>
  </w:style>
  <w:style w:type="paragraph" w:styleId="10">
    <w:name w:val="toc 1"/>
    <w:basedOn w:val="a"/>
    <w:next w:val="a"/>
    <w:autoRedefine/>
    <w:uiPriority w:val="39"/>
    <w:rsid w:val="006520CC"/>
    <w:pPr>
      <w:tabs>
        <w:tab w:val="left" w:pos="420"/>
        <w:tab w:val="right" w:leader="dot" w:pos="8296"/>
      </w:tabs>
    </w:pPr>
  </w:style>
  <w:style w:type="paragraph" w:styleId="30">
    <w:name w:val="toc 3"/>
    <w:basedOn w:val="a"/>
    <w:next w:val="a"/>
    <w:autoRedefine/>
    <w:uiPriority w:val="39"/>
    <w:rsid w:val="002B3D23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2B3D23"/>
    <w:pPr>
      <w:ind w:leftChars="600" w:left="1260"/>
    </w:pPr>
  </w:style>
  <w:style w:type="paragraph" w:customStyle="1" w:styleId="af2">
    <w:name w:val="目录标题"/>
    <w:basedOn w:val="a"/>
    <w:qFormat/>
    <w:rsid w:val="002B3D23"/>
    <w:pPr>
      <w:widowControl/>
      <w:jc w:val="center"/>
    </w:pPr>
    <w:rPr>
      <w:b/>
      <w:sz w:val="28"/>
    </w:rPr>
  </w:style>
  <w:style w:type="paragraph" w:styleId="af3">
    <w:name w:val="List Paragraph"/>
    <w:basedOn w:val="a"/>
    <w:uiPriority w:val="34"/>
    <w:qFormat/>
    <w:rsid w:val="00832163"/>
    <w:pPr>
      <w:ind w:firstLineChars="200" w:firstLine="420"/>
    </w:pPr>
  </w:style>
  <w:style w:type="paragraph" w:styleId="af4">
    <w:name w:val="Balloon Text"/>
    <w:basedOn w:val="a"/>
    <w:link w:val="Char5"/>
    <w:semiHidden/>
    <w:unhideWhenUsed/>
    <w:rsid w:val="009C3538"/>
    <w:rPr>
      <w:kern w:val="0"/>
      <w:sz w:val="18"/>
      <w:szCs w:val="18"/>
    </w:rPr>
  </w:style>
  <w:style w:type="character" w:customStyle="1" w:styleId="Char5">
    <w:name w:val="批注框文本 Char"/>
    <w:link w:val="af4"/>
    <w:uiPriority w:val="99"/>
    <w:semiHidden/>
    <w:rsid w:val="009C3538"/>
    <w:rPr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9175B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6">
    <w:name w:val="示例"/>
    <w:basedOn w:val="a"/>
    <w:link w:val="Char6"/>
    <w:rsid w:val="00D80602"/>
    <w:pPr>
      <w:autoSpaceDE w:val="0"/>
      <w:autoSpaceDN w:val="0"/>
      <w:adjustRightInd w:val="0"/>
      <w:spacing w:line="360" w:lineRule="auto"/>
      <w:ind w:firstLineChars="200" w:firstLine="200"/>
      <w:jc w:val="left"/>
    </w:pPr>
    <w:rPr>
      <w:rFonts w:ascii="Times New Roman" w:hAnsi="Times New Roman"/>
      <w:color w:val="0000FF"/>
      <w:kern w:val="0"/>
      <w:sz w:val="24"/>
      <w:szCs w:val="20"/>
      <w:lang w:val="x-none" w:eastAsia="x-none"/>
    </w:rPr>
  </w:style>
  <w:style w:type="character" w:customStyle="1" w:styleId="Char6">
    <w:name w:val="示例 Char"/>
    <w:link w:val="af6"/>
    <w:rsid w:val="00D80602"/>
    <w:rPr>
      <w:rFonts w:ascii="Times New Roman" w:hAnsi="Times New Roman"/>
      <w:color w:val="0000FF"/>
      <w:sz w:val="24"/>
      <w:lang w:val="x-none" w:eastAsia="x-none"/>
    </w:rPr>
  </w:style>
  <w:style w:type="character" w:styleId="af7">
    <w:name w:val="annotation reference"/>
    <w:uiPriority w:val="99"/>
    <w:semiHidden/>
    <w:unhideWhenUsed/>
    <w:rsid w:val="00943227"/>
    <w:rPr>
      <w:sz w:val="21"/>
      <w:szCs w:val="21"/>
    </w:rPr>
  </w:style>
  <w:style w:type="paragraph" w:styleId="af8">
    <w:name w:val="caption"/>
    <w:basedOn w:val="a"/>
    <w:next w:val="a"/>
    <w:uiPriority w:val="35"/>
    <w:unhideWhenUsed/>
    <w:qFormat/>
    <w:rsid w:val="0087169A"/>
    <w:rPr>
      <w:rFonts w:asciiTheme="majorHAnsi" w:eastAsia="黑体" w:hAnsiTheme="majorHAnsi" w:cstheme="majorBidi"/>
      <w:sz w:val="20"/>
      <w:szCs w:val="20"/>
    </w:rPr>
  </w:style>
  <w:style w:type="paragraph" w:styleId="af9">
    <w:name w:val="annotation text"/>
    <w:basedOn w:val="a"/>
    <w:link w:val="Char7"/>
    <w:uiPriority w:val="99"/>
    <w:unhideWhenUsed/>
    <w:rsid w:val="003D6191"/>
    <w:pPr>
      <w:jc w:val="left"/>
    </w:pPr>
  </w:style>
  <w:style w:type="character" w:customStyle="1" w:styleId="Char7">
    <w:name w:val="批注文字 Char"/>
    <w:basedOn w:val="a0"/>
    <w:link w:val="af9"/>
    <w:uiPriority w:val="99"/>
    <w:rsid w:val="003D6191"/>
    <w:rPr>
      <w:kern w:val="2"/>
      <w:sz w:val="21"/>
      <w:szCs w:val="21"/>
    </w:rPr>
  </w:style>
  <w:style w:type="paragraph" w:styleId="afa">
    <w:name w:val="annotation subject"/>
    <w:basedOn w:val="af9"/>
    <w:next w:val="af9"/>
    <w:link w:val="Char8"/>
    <w:uiPriority w:val="99"/>
    <w:semiHidden/>
    <w:unhideWhenUsed/>
    <w:rsid w:val="003D6191"/>
    <w:rPr>
      <w:b/>
      <w:bCs/>
    </w:rPr>
  </w:style>
  <w:style w:type="character" w:customStyle="1" w:styleId="Char8">
    <w:name w:val="批注主题 Char"/>
    <w:basedOn w:val="Char7"/>
    <w:link w:val="afa"/>
    <w:uiPriority w:val="99"/>
    <w:semiHidden/>
    <w:rsid w:val="003D6191"/>
    <w:rPr>
      <w:b/>
      <w:bCs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8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7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32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2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4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__444444444444.vsdx"/><Relationship Id="rId26" Type="http://schemas.openxmlformats.org/officeDocument/2006/relationships/image" Target="media/image9.emf"/><Relationship Id="rId39" Type="http://schemas.openxmlformats.org/officeDocument/2006/relationships/image" Target="media/image19.emf"/><Relationship Id="rId21" Type="http://schemas.openxmlformats.org/officeDocument/2006/relationships/image" Target="media/image7.emf"/><Relationship Id="rId34" Type="http://schemas.openxmlformats.org/officeDocument/2006/relationships/image" Target="media/image16.png"/><Relationship Id="rId42" Type="http://schemas.openxmlformats.org/officeDocument/2006/relationships/image" Target="media/image20.emf"/><Relationship Id="rId47" Type="http://schemas.openxmlformats.org/officeDocument/2006/relationships/hyperlink" Target="file:///C:\Users\wangjie\AppData\Local\Microsoft\Windows\INetCache\Content.Outlook\K9Q623SA\&#33829;&#36816;&#31649;&#29702;&#24179;&#21488;&#25509;&#21475;&#35828;&#26126;&#20070;%20YSS&#36164;&#37329;%20v0%209%20(2).xlsx" TargetMode="External"/><Relationship Id="rId50" Type="http://schemas.openxmlformats.org/officeDocument/2006/relationships/fontTable" Target="fontTable.xml"/><Relationship Id="rId63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33333333333.vsdx"/><Relationship Id="rId29" Type="http://schemas.openxmlformats.org/officeDocument/2006/relationships/image" Target="media/image11.png"/><Relationship Id="rId11" Type="http://schemas.openxmlformats.org/officeDocument/2006/relationships/image" Target="media/image3.emf"/><Relationship Id="rId24" Type="http://schemas.openxmlformats.org/officeDocument/2006/relationships/package" Target="embeddings/Microsoft_Visio___666666666666.vsdx"/><Relationship Id="rId32" Type="http://schemas.openxmlformats.org/officeDocument/2006/relationships/image" Target="media/image14.png"/><Relationship Id="rId37" Type="http://schemas.openxmlformats.org/officeDocument/2006/relationships/image" Target="media/image18.emf"/><Relationship Id="rId40" Type="http://schemas.openxmlformats.org/officeDocument/2006/relationships/package" Target="embeddings/Microsoft_Visio___9999999910101010.vsdx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comments" Target="comments.xml"/><Relationship Id="rId31" Type="http://schemas.openxmlformats.org/officeDocument/2006/relationships/image" Target="media/image13.png"/><Relationship Id="rId44" Type="http://schemas.openxmlformats.org/officeDocument/2006/relationships/image" Target="media/image2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package" Target="embeddings/Microsoft_PowerPoint_____2.pptx"/><Relationship Id="rId22" Type="http://schemas.openxmlformats.org/officeDocument/2006/relationships/package" Target="embeddings/Microsoft_Visio___555555555555.vsdx"/><Relationship Id="rId27" Type="http://schemas.openxmlformats.org/officeDocument/2006/relationships/package" Target="embeddings/Microsoft_Excel____7.xlsx"/><Relationship Id="rId30" Type="http://schemas.openxmlformats.org/officeDocument/2006/relationships/image" Target="media/image12.png"/><Relationship Id="rId35" Type="http://schemas.openxmlformats.org/officeDocument/2006/relationships/image" Target="media/image17.emf"/><Relationship Id="rId43" Type="http://schemas.openxmlformats.org/officeDocument/2006/relationships/oleObject" Target="embeddings/oleObject1.bin"/><Relationship Id="rId48" Type="http://schemas.openxmlformats.org/officeDocument/2006/relationships/hyperlink" Target="file:///C:\Users\wangjie\AppData\Local\Microsoft\Windows\INetCache\Content.Outlook\K9Q623SA\&#33829;&#36816;&#31649;&#29702;&#24179;&#21488;&#25509;&#21475;&#35828;&#26126;&#20070;%20YSS&#36164;&#37329;%20v0%209%20(2).xlsx" TargetMode="External"/><Relationship Id="rId8" Type="http://schemas.openxmlformats.org/officeDocument/2006/relationships/header" Target="header1.xml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package" Target="embeddings/Microsoft_Excel____1.xlsx"/><Relationship Id="rId17" Type="http://schemas.openxmlformats.org/officeDocument/2006/relationships/image" Target="media/image6.emf"/><Relationship Id="rId25" Type="http://schemas.openxmlformats.org/officeDocument/2006/relationships/hyperlink" Target="http://10.50.16.237:8078/" TargetMode="External"/><Relationship Id="rId33" Type="http://schemas.openxmlformats.org/officeDocument/2006/relationships/image" Target="media/image15.png"/><Relationship Id="rId38" Type="http://schemas.openxmlformats.org/officeDocument/2006/relationships/package" Target="embeddings/Microsoft_Visio___888888889999.vsdx"/><Relationship Id="rId46" Type="http://schemas.openxmlformats.org/officeDocument/2006/relationships/hyperlink" Target="file:///C:\Users\wangjie\AppData\Local\Microsoft\Windows\INetCache\Content.Outlook\K9Q623SA\&#33829;&#36816;&#31649;&#29702;&#24179;&#21488;&#25509;&#21475;&#35828;&#26126;&#20070;%20YSS&#36164;&#37329;%20v0%209%20(2).xlsx" TargetMode="External"/><Relationship Id="rId20" Type="http://schemas.microsoft.com/office/2011/relationships/commentsExtended" Target="commentsExtended.xml"/><Relationship Id="rId41" Type="http://schemas.openxmlformats.org/officeDocument/2006/relationships/hyperlink" Target="http://10.50.17.184/client/" TargetMode="External"/><Relationship Id="rId62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8.emf"/><Relationship Id="rId28" Type="http://schemas.openxmlformats.org/officeDocument/2006/relationships/image" Target="media/image10.png"/><Relationship Id="rId36" Type="http://schemas.openxmlformats.org/officeDocument/2006/relationships/package" Target="embeddings/Microsoft_Visio___777777778888.vsdx"/><Relationship Id="rId4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hyperlink" Target="http://www.99fund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ojing\Desktop\&#20135;&#21697;&#38656;&#27714;\&#26234;&#33021;&#25237;&#39038;APP&#37096;&#20998;V1.0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DEE093-AB80-44A4-A263-1E74530B3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智能投顾APP部分V1.0.dotx</Template>
  <TotalTime>54020</TotalTime>
  <Pages>41</Pages>
  <Words>4771</Words>
  <Characters>27199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31907</CharactersWithSpaces>
  <SharedDoc>false</SharedDoc>
  <HLinks>
    <vt:vector size="252" baseType="variant">
      <vt:variant>
        <vt:i4>1048632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_Toc467083325</vt:lpwstr>
      </vt:variant>
      <vt:variant>
        <vt:i4>1048632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_Toc467083324</vt:lpwstr>
      </vt:variant>
      <vt:variant>
        <vt:i4>1048632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_Toc467083323</vt:lpwstr>
      </vt:variant>
      <vt:variant>
        <vt:i4>1048632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_Toc467083322</vt:lpwstr>
      </vt:variant>
      <vt:variant>
        <vt:i4>1048632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_Toc467083321</vt:lpwstr>
      </vt:variant>
      <vt:variant>
        <vt:i4>1048632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_Toc467083320</vt:lpwstr>
      </vt:variant>
      <vt:variant>
        <vt:i4>1245240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_Toc467083319</vt:lpwstr>
      </vt:variant>
      <vt:variant>
        <vt:i4>1245240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_Toc467083318</vt:lpwstr>
      </vt:variant>
      <vt:variant>
        <vt:i4>1245240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_Toc467083317</vt:lpwstr>
      </vt:variant>
      <vt:variant>
        <vt:i4>1245240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_Toc467083316</vt:lpwstr>
      </vt:variant>
      <vt:variant>
        <vt:i4>1245240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_Toc467083315</vt:lpwstr>
      </vt:variant>
      <vt:variant>
        <vt:i4>1245240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_Toc467083314</vt:lpwstr>
      </vt:variant>
      <vt:variant>
        <vt:i4>1245240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_Toc467083313</vt:lpwstr>
      </vt:variant>
      <vt:variant>
        <vt:i4>1245240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_Toc467083312</vt:lpwstr>
      </vt:variant>
      <vt:variant>
        <vt:i4>1245240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_Toc467083311</vt:lpwstr>
      </vt:variant>
      <vt:variant>
        <vt:i4>1245240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_Toc467083310</vt:lpwstr>
      </vt:variant>
      <vt:variant>
        <vt:i4>1179704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_Toc467083309</vt:lpwstr>
      </vt:variant>
      <vt:variant>
        <vt:i4>1179704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_Toc467083308</vt:lpwstr>
      </vt:variant>
      <vt:variant>
        <vt:i4>1179704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_Toc467083307</vt:lpwstr>
      </vt:variant>
      <vt:variant>
        <vt:i4>1179704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_Toc467083306</vt:lpwstr>
      </vt:variant>
      <vt:variant>
        <vt:i4>1179704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_Toc467083305</vt:lpwstr>
      </vt:variant>
      <vt:variant>
        <vt:i4>1179704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_Toc467083304</vt:lpwstr>
      </vt:variant>
      <vt:variant>
        <vt:i4>1179704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_Toc467083303</vt:lpwstr>
      </vt:variant>
      <vt:variant>
        <vt:i4>1179704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_Toc467083302</vt:lpwstr>
      </vt:variant>
      <vt:variant>
        <vt:i4>1179704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_Toc467083301</vt:lpwstr>
      </vt:variant>
      <vt:variant>
        <vt:i4>1179704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_Toc467083300</vt:lpwstr>
      </vt:variant>
      <vt:variant>
        <vt:i4>1769529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_Toc467083299</vt:lpwstr>
      </vt:variant>
      <vt:variant>
        <vt:i4>1769529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_Toc467083298</vt:lpwstr>
      </vt:variant>
      <vt:variant>
        <vt:i4>1769529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_Toc467083297</vt:lpwstr>
      </vt:variant>
      <vt:variant>
        <vt:i4>1769529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_Toc467083296</vt:lpwstr>
      </vt:variant>
      <vt:variant>
        <vt:i4>1769529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_Toc467083295</vt:lpwstr>
      </vt:variant>
      <vt:variant>
        <vt:i4>1769529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_Toc467083294</vt:lpwstr>
      </vt:variant>
      <vt:variant>
        <vt:i4>1769529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_Toc467083293</vt:lpwstr>
      </vt:variant>
      <vt:variant>
        <vt:i4>1769529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_Toc467083292</vt:lpwstr>
      </vt:variant>
      <vt:variant>
        <vt:i4>1769529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_Toc467083291</vt:lpwstr>
      </vt:variant>
      <vt:variant>
        <vt:i4>1769529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_Toc467083290</vt:lpwstr>
      </vt:variant>
      <vt:variant>
        <vt:i4>1703993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_Toc467083289</vt:lpwstr>
      </vt:variant>
      <vt:variant>
        <vt:i4>1703993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_Toc467083288</vt:lpwstr>
      </vt:variant>
      <vt:variant>
        <vt:i4>1703993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_Toc467083287</vt:lpwstr>
      </vt:variant>
      <vt:variant>
        <vt:i4>1703993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_Toc467083286</vt:lpwstr>
      </vt:variant>
      <vt:variant>
        <vt:i4>1703993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_Toc467083285</vt:lpwstr>
      </vt:variant>
      <vt:variant>
        <vt:i4>7602294</vt:i4>
      </vt:variant>
      <vt:variant>
        <vt:i4>0</vt:i4>
      </vt:variant>
      <vt:variant>
        <vt:i4>0</vt:i4>
      </vt:variant>
      <vt:variant>
        <vt:i4>5</vt:i4>
      </vt:variant>
      <vt:variant>
        <vt:lpwstr>http://www.99fund.com/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3.6高端格式</dc:creator>
  <cp:lastModifiedBy>王杰</cp:lastModifiedBy>
  <cp:revision>234</cp:revision>
  <dcterms:created xsi:type="dcterms:W3CDTF">2022-04-26T09:30:00Z</dcterms:created>
  <dcterms:modified xsi:type="dcterms:W3CDTF">2022-10-24T02:35:00Z</dcterms:modified>
</cp:coreProperties>
</file>